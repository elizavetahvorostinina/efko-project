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448EC7" w14:textId="77777777" w:rsidR="006A2935" w:rsidRPr="00361627" w:rsidRDefault="006A2935" w:rsidP="006A2935">
      <w:pPr>
        <w:rPr>
          <w:lang w:val="ru-RU"/>
        </w:rPr>
      </w:pPr>
    </w:p>
    <w:p w14:paraId="1AB5E95B" w14:textId="77777777" w:rsidR="006A2935" w:rsidRPr="00361627" w:rsidRDefault="006A2935" w:rsidP="006A2935">
      <w:pPr>
        <w:pStyle w:val="11"/>
        <w:rPr>
          <w:lang w:val="ru-RU"/>
        </w:rPr>
      </w:pPr>
      <w:r w:rsidRPr="00361627">
        <w:rPr>
          <w:lang w:val="ru-RU"/>
        </w:rPr>
        <w:t>Функциональные требования к проекту:</w:t>
      </w:r>
    </w:p>
    <w:p w14:paraId="65E54837" w14:textId="1E04DEDB" w:rsidR="002C7A86" w:rsidRPr="00361627" w:rsidRDefault="00FB4FD9" w:rsidP="002C7A86">
      <w:pPr>
        <w:rPr>
          <w:rFonts w:cstheme="minorHAnsi"/>
          <w:color w:val="A6A6A6" w:themeColor="background1" w:themeShade="A6"/>
          <w:sz w:val="20"/>
          <w:szCs w:val="20"/>
          <w:lang w:val="ru-RU"/>
        </w:rPr>
      </w:pPr>
      <w:r w:rsidRPr="009C453A">
        <w:rPr>
          <w:rFonts w:cstheme="minorHAnsi"/>
          <w:color w:val="auto"/>
          <w:sz w:val="20"/>
          <w:szCs w:val="20"/>
          <w:lang w:val="ru-RU"/>
        </w:rPr>
        <w:t xml:space="preserve">Автоматизация выгрузки </w:t>
      </w:r>
      <w:r>
        <w:rPr>
          <w:rFonts w:cstheme="minorHAnsi"/>
          <w:color w:val="auto"/>
          <w:sz w:val="20"/>
          <w:szCs w:val="20"/>
          <w:lang w:val="ru-RU"/>
        </w:rPr>
        <w:t>кадровых данных</w:t>
      </w:r>
      <w:r w:rsidR="00800BD8" w:rsidRPr="00361627">
        <w:rPr>
          <w:rFonts w:cstheme="minorHAnsi"/>
          <w:color w:val="A6A6A6" w:themeColor="background1" w:themeShade="A6"/>
          <w:sz w:val="20"/>
          <w:szCs w:val="20"/>
          <w:lang w:val="ru-RU"/>
        </w:rPr>
        <w:br/>
      </w:r>
      <w:r w:rsidR="00800BD8" w:rsidRPr="00361627">
        <w:rPr>
          <w:rFonts w:cstheme="minorHAnsi"/>
          <w:sz w:val="20"/>
          <w:lang w:val="ru-RU"/>
        </w:rPr>
        <w:t xml:space="preserve">Последняя дата изменений: </w:t>
      </w:r>
      <w:sdt>
        <w:sdtPr>
          <w:rPr>
            <w:rFonts w:cstheme="minorHAnsi"/>
            <w:sz w:val="20"/>
            <w:lang w:val="ru-RU"/>
          </w:rPr>
          <w:id w:val="1817372504"/>
          <w:placeholder>
            <w:docPart w:val="F92D5EA72A484B628B88336BAE07AC1C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6-05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>
            <w:rPr>
              <w:rFonts w:cstheme="minorHAnsi"/>
              <w:sz w:val="20"/>
              <w:lang w:val="ru-RU"/>
            </w:rPr>
            <w:t>05.06.2026</w:t>
          </w:r>
        </w:sdtContent>
      </w:sdt>
      <w:r w:rsidR="00800BD8" w:rsidRPr="00361627">
        <w:rPr>
          <w:rFonts w:cstheme="minorHAnsi"/>
          <w:sz w:val="20"/>
          <w:lang w:val="ru-RU"/>
        </w:rPr>
        <w:tab/>
      </w:r>
      <w:r w:rsidR="00800BD8" w:rsidRPr="00361627">
        <w:rPr>
          <w:rFonts w:cstheme="minorHAnsi"/>
          <w:sz w:val="20"/>
          <w:lang w:val="ru-RU"/>
        </w:rPr>
        <w:tab/>
        <w:t xml:space="preserve">Порядковый номер изменения ФТ (версия): </w:t>
      </w:r>
      <w:r w:rsidR="00DC4830">
        <w:rPr>
          <w:rFonts w:cstheme="minorHAnsi"/>
          <w:color w:val="A6A6A6" w:themeColor="background1" w:themeShade="A6"/>
          <w:sz w:val="20"/>
          <w:szCs w:val="20"/>
          <w:lang w:val="ru-RU"/>
        </w:rPr>
        <w:t>1</w:t>
      </w:r>
    </w:p>
    <w:tbl>
      <w:tblPr>
        <w:tblStyle w:val="ad"/>
        <w:tblW w:w="5000" w:type="pct"/>
        <w:tblLook w:val="0280" w:firstRow="0" w:lastRow="0" w:firstColumn="1" w:lastColumn="0" w:noHBand="1" w:noVBand="0"/>
        <w:tblDescription w:val="Summary of key project information details such as client and project name."/>
      </w:tblPr>
      <w:tblGrid>
        <w:gridCol w:w="2077"/>
        <w:gridCol w:w="8380"/>
      </w:tblGrid>
      <w:tr w:rsidR="00FB4FD9" w:rsidRPr="00361627" w14:paraId="198B7261" w14:textId="77777777" w:rsidTr="00FB4FD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02BDFBF9" w14:textId="3DC6679B" w:rsidR="00FB4FD9" w:rsidRPr="00361627" w:rsidRDefault="00FB4FD9" w:rsidP="00FB4FD9">
            <w:pPr>
              <w:rPr>
                <w:lang w:val="ru-RU"/>
              </w:rPr>
            </w:pPr>
            <w:r w:rsidRPr="00361627">
              <w:rPr>
                <w:lang w:val="ru-RU"/>
              </w:rPr>
              <w:t>Руководитель проекта от заказчика</w:t>
            </w:r>
          </w:p>
        </w:tc>
        <w:sdt>
          <w:sdtPr>
            <w:rPr>
              <w:lang w:val="ru-RU"/>
            </w:rPr>
            <w:id w:val="123357061"/>
            <w:placeholder>
              <w:docPart w:val="0FF91795FE13483E8B07A82EEA60B82A"/>
            </w:placeholder>
            <w:text/>
          </w:sdtPr>
          <w:sdtEndPr/>
          <w:sdtContent>
            <w:tc>
              <w:tcPr>
                <w:tcW w:w="4007" w:type="pct"/>
              </w:tcPr>
              <w:p w14:paraId="5608CC01" w14:textId="77777777" w:rsidR="00FB4FD9" w:rsidRDefault="00FB4FD9" w:rsidP="00FB4FD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r>
                  <w:rPr>
                    <w:lang w:val="ru-RU"/>
                  </w:rPr>
                  <w:t>Васько А.А.</w:t>
                </w:r>
              </w:p>
            </w:tc>
          </w:sdtContent>
        </w:sdt>
      </w:tr>
      <w:tr w:rsidR="00FB4FD9" w:rsidRPr="00361627" w14:paraId="72AEF9C9" w14:textId="77777777" w:rsidTr="00FB4FD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15AFA272" w14:textId="77777777" w:rsidR="00FB4FD9" w:rsidRPr="00361627" w:rsidRDefault="00FB4FD9" w:rsidP="00FB4FD9">
            <w:pPr>
              <w:rPr>
                <w:lang w:val="ru-RU"/>
              </w:rPr>
            </w:pPr>
            <w:r w:rsidRPr="00361627">
              <w:rPr>
                <w:lang w:val="ru-RU"/>
              </w:rPr>
              <w:t>Заказчик проекта</w:t>
            </w:r>
          </w:p>
        </w:tc>
        <w:sdt>
          <w:sdtPr>
            <w:rPr>
              <w:lang w:val="ru-RU"/>
            </w:rPr>
            <w:id w:val="-1965191529"/>
            <w:placeholder>
              <w:docPart w:val="15B1F84DA53E422B878271A162773D38"/>
            </w:placeholder>
            <w:text/>
          </w:sdtPr>
          <w:sdtEndPr/>
          <w:sdtContent>
            <w:tc>
              <w:tcPr>
                <w:tcW w:w="4007" w:type="pct"/>
              </w:tcPr>
              <w:p w14:paraId="1CF5A131" w14:textId="4799758A" w:rsidR="00FB4FD9" w:rsidRDefault="00FB4FD9" w:rsidP="00FB4FD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r>
                  <w:rPr>
                    <w:lang w:val="ru-RU"/>
                  </w:rPr>
                  <w:t>Меньшиков А.А.</w:t>
                </w:r>
              </w:p>
            </w:tc>
          </w:sdtContent>
        </w:sdt>
      </w:tr>
      <w:tr w:rsidR="00FB4FD9" w:rsidRPr="00361627" w14:paraId="6C15AE09" w14:textId="77777777" w:rsidTr="00FB4FD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60AE6ED6" w14:textId="4257F6D8" w:rsidR="00FB4FD9" w:rsidRPr="00361627" w:rsidRDefault="00FB4FD9" w:rsidP="00FB4FD9">
            <w:pPr>
              <w:rPr>
                <w:lang w:val="ru-RU"/>
              </w:rPr>
            </w:pPr>
            <w:r w:rsidRPr="00361627">
              <w:rPr>
                <w:lang w:val="ru-RU"/>
              </w:rPr>
              <w:t>Инициатор проекта</w:t>
            </w:r>
          </w:p>
        </w:tc>
        <w:tc>
          <w:tcPr>
            <w:tcW w:w="4007" w:type="pct"/>
          </w:tcPr>
          <w:p w14:paraId="23B3442D" w14:textId="225F9405" w:rsidR="00FB4FD9" w:rsidRDefault="00FB4FD9" w:rsidP="00FB4F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Меншиков А.А.</w:t>
            </w:r>
          </w:p>
        </w:tc>
      </w:tr>
      <w:tr w:rsidR="00FB4FD9" w:rsidRPr="00361627" w14:paraId="1807AAA1" w14:textId="77777777" w:rsidTr="00FB4FD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3DB1999E" w14:textId="0CA07A33" w:rsidR="00FB4FD9" w:rsidRPr="00361627" w:rsidRDefault="00FB4FD9" w:rsidP="00FB4FD9">
            <w:pPr>
              <w:rPr>
                <w:lang w:val="ru-RU"/>
              </w:rPr>
            </w:pPr>
            <w:r w:rsidRPr="00361627">
              <w:rPr>
                <w:lang w:val="ru-RU"/>
              </w:rPr>
              <w:t>Руководитель проекта от ИТ</w:t>
            </w:r>
          </w:p>
        </w:tc>
        <w:sdt>
          <w:sdtPr>
            <w:rPr>
              <w:lang w:val="ru-RU"/>
            </w:rPr>
            <w:id w:val="-1887644732"/>
            <w:placeholder>
              <w:docPart w:val="7AC76D8E1F5A4EC6BF0DCD81BAFC992C"/>
            </w:placeholder>
            <w:text/>
          </w:sdtPr>
          <w:sdtEndPr/>
          <w:sdtContent>
            <w:tc>
              <w:tcPr>
                <w:tcW w:w="4007" w:type="pct"/>
              </w:tcPr>
              <w:p w14:paraId="734426CF" w14:textId="3CD86729" w:rsidR="00FB4FD9" w:rsidRDefault="00FB4FD9" w:rsidP="00FB4FD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proofErr w:type="spellStart"/>
                <w:r>
                  <w:rPr>
                    <w:lang w:val="ru-RU"/>
                  </w:rPr>
                  <w:t>Перенко</w:t>
                </w:r>
                <w:proofErr w:type="spellEnd"/>
                <w:r>
                  <w:rPr>
                    <w:lang w:val="ru-RU"/>
                  </w:rPr>
                  <w:t xml:space="preserve"> С.С.</w:t>
                </w:r>
              </w:p>
            </w:tc>
          </w:sdtContent>
        </w:sdt>
      </w:tr>
      <w:tr w:rsidR="00FB4FD9" w:rsidRPr="00361627" w14:paraId="6B8D6F92" w14:textId="77777777" w:rsidTr="00FB4FD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278EF7E7" w14:textId="4E0D047B" w:rsidR="00FB4FD9" w:rsidRPr="00361627" w:rsidRDefault="00FB4FD9" w:rsidP="00FB4FD9">
            <w:pPr>
              <w:rPr>
                <w:lang w:val="ru-RU"/>
              </w:rPr>
            </w:pPr>
            <w:r w:rsidRPr="00361627">
              <w:rPr>
                <w:lang w:val="ru-RU"/>
              </w:rPr>
              <w:t>Автор ФТ</w:t>
            </w:r>
          </w:p>
        </w:tc>
        <w:sdt>
          <w:sdtPr>
            <w:rPr>
              <w:lang w:val="ru-RU"/>
            </w:rPr>
            <w:id w:val="-2045285130"/>
            <w:placeholder>
              <w:docPart w:val="4C3E68534646432CA7DE07884E8F560A"/>
            </w:placeholder>
            <w:text/>
          </w:sdtPr>
          <w:sdtEndPr/>
          <w:sdtContent>
            <w:tc>
              <w:tcPr>
                <w:tcW w:w="4007" w:type="pct"/>
              </w:tcPr>
              <w:p w14:paraId="2D370A71" w14:textId="3DCD63FB" w:rsidR="00FB4FD9" w:rsidRDefault="00FB4FD9" w:rsidP="00FB4FD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r>
                  <w:rPr>
                    <w:lang w:val="ru-RU"/>
                  </w:rPr>
                  <w:t>Хворостинина Е.П.</w:t>
                </w:r>
              </w:p>
            </w:tc>
          </w:sdtContent>
        </w:sdt>
      </w:tr>
    </w:tbl>
    <w:p w14:paraId="7929A133" w14:textId="77777777" w:rsidR="00366443" w:rsidRPr="00361627" w:rsidRDefault="00366443" w:rsidP="00366443">
      <w:pPr>
        <w:rPr>
          <w:lang w:val="ru-RU"/>
        </w:rPr>
      </w:pPr>
    </w:p>
    <w:p w14:paraId="527378A1" w14:textId="77777777" w:rsidR="007356C4" w:rsidRPr="00361627" w:rsidRDefault="007356C4">
      <w:pPr>
        <w:rPr>
          <w:b/>
          <w:bCs/>
          <w:color w:val="5B9BD5" w:themeColor="accent1"/>
          <w:sz w:val="24"/>
          <w:szCs w:val="24"/>
          <w:lang w:val="ru-RU"/>
        </w:rPr>
      </w:pPr>
      <w:r w:rsidRPr="00361627">
        <w:br w:type="page"/>
      </w:r>
    </w:p>
    <w:p w14:paraId="4D1A2301" w14:textId="72C6DF5A" w:rsidR="00366443" w:rsidRPr="00361627" w:rsidRDefault="00E507D7" w:rsidP="00366443">
      <w:pPr>
        <w:pStyle w:val="2"/>
        <w:numPr>
          <w:ilvl w:val="0"/>
          <w:numId w:val="0"/>
        </w:numPr>
      </w:pPr>
      <w:r w:rsidRPr="00361627">
        <w:lastRenderedPageBreak/>
        <w:t>Содержание</w:t>
      </w:r>
      <w:r w:rsidR="00486136" w:rsidRPr="00361627">
        <w:t xml:space="preserve"> 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645"/>
        <w:gridCol w:w="9822"/>
      </w:tblGrid>
      <w:tr w:rsidR="00366443" w:rsidRPr="00361627" w14:paraId="0B3C4FDA" w14:textId="77777777" w:rsidTr="006557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7EBDB267" w14:textId="77777777" w:rsidR="00366443" w:rsidRPr="00361627" w:rsidRDefault="00366443" w:rsidP="00655760">
            <w:pPr>
              <w:rPr>
                <w:lang w:val="ru-RU"/>
              </w:rPr>
            </w:pPr>
            <w:r w:rsidRPr="00361627"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36652806" wp14:editId="61BD397B">
                      <wp:extent cx="141605" cy="141605"/>
                      <wp:effectExtent l="0" t="0" r="0" b="0"/>
                      <wp:docPr id="29" name="Группа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0" name="Прямоугольник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Полилиния 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group w14:anchorId="5ABDB30F" id="Группа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Cigt2a8IAABRKAAADgAAAAAAAAAAAAAA&#10;AAAuAgAAZHJzL2Uyb0RvYy54bWxQSwECLQAUAAYACAAAACEABeIMPdkAAAADAQAADwAAAAAAAAAA&#10;AAAAAAAJCwAAZHJzL2Rvd25yZXYueG1sUEsFBgAAAAAEAAQA8wAAAA8MAAAAAA==&#10;">
                      <v:rect id="Прямоугольник 3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" fillcolor="#5b9bd5 [3204]" stroked="f" strokeweight="0"/>
                      <v:shape id="Полилиния 3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4E721FD7" w14:textId="111FE257" w:rsidR="00366443" w:rsidRPr="00361627" w:rsidRDefault="00E507D7" w:rsidP="00E64FA0">
            <w:pPr>
              <w:pStyle w:val="a"/>
              <w:numPr>
                <w:ilvl w:val="0"/>
                <w:numId w:val="0"/>
              </w:numPr>
              <w:ind w:left="432" w:hanging="28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lang w:val="ru-RU"/>
              </w:rPr>
            </w:pPr>
            <w:r w:rsidRPr="00361627">
              <w:rPr>
                <w:i/>
                <w:lang w:val="ru-RU"/>
              </w:rPr>
              <w:t>Содержание ФТ</w:t>
            </w:r>
            <w:r w:rsidR="00CE08AC" w:rsidRPr="00361627">
              <w:rPr>
                <w:i/>
                <w:lang w:val="ru-RU"/>
              </w:rPr>
              <w:t xml:space="preserve"> </w:t>
            </w:r>
          </w:p>
        </w:tc>
      </w:tr>
    </w:tbl>
    <w:p w14:paraId="23D02262" w14:textId="77777777" w:rsidR="00366443" w:rsidRPr="00361627" w:rsidRDefault="00366443" w:rsidP="00366443">
      <w:pPr>
        <w:rPr>
          <w:lang w:val="ru-RU"/>
        </w:rPr>
      </w:pPr>
    </w:p>
    <w:tbl>
      <w:tblPr>
        <w:tblStyle w:val="ad"/>
        <w:tblW w:w="5000" w:type="pct"/>
        <w:tblLook w:val="0420" w:firstRow="1" w:lastRow="0" w:firstColumn="0" w:lastColumn="0" w:noHBand="0" w:noVBand="1"/>
        <w:tblDescription w:val="Summary of key project information details such as client and project name."/>
      </w:tblPr>
      <w:tblGrid>
        <w:gridCol w:w="705"/>
        <w:gridCol w:w="5222"/>
        <w:gridCol w:w="4530"/>
      </w:tblGrid>
      <w:tr w:rsidR="00E507D7" w:rsidRPr="00361627" w14:paraId="1749D12E" w14:textId="1E39B412" w:rsidTr="00E50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7" w:type="pct"/>
          </w:tcPr>
          <w:p w14:paraId="02C3C852" w14:textId="38781F46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№</w:t>
            </w:r>
          </w:p>
        </w:tc>
        <w:tc>
          <w:tcPr>
            <w:tcW w:w="2497" w:type="pct"/>
          </w:tcPr>
          <w:p w14:paraId="2BE8A68A" w14:textId="43E851D4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Наименование раздела</w:t>
            </w:r>
          </w:p>
        </w:tc>
        <w:tc>
          <w:tcPr>
            <w:tcW w:w="2166" w:type="pct"/>
          </w:tcPr>
          <w:p w14:paraId="26BDE79D" w14:textId="46A65385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Номер страницы</w:t>
            </w:r>
          </w:p>
        </w:tc>
      </w:tr>
      <w:tr w:rsidR="00E507D7" w:rsidRPr="00361627" w14:paraId="6D60E0EB" w14:textId="5E6B3A0A" w:rsidTr="00E507D7">
        <w:tc>
          <w:tcPr>
            <w:tcW w:w="337" w:type="pct"/>
          </w:tcPr>
          <w:p w14:paraId="05EAA26A" w14:textId="24610BAD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1</w:t>
            </w:r>
          </w:p>
        </w:tc>
        <w:tc>
          <w:tcPr>
            <w:tcW w:w="2497" w:type="pct"/>
          </w:tcPr>
          <w:p w14:paraId="156561AD" w14:textId="4469C3BF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Вид проекта</w:t>
            </w:r>
          </w:p>
        </w:tc>
        <w:tc>
          <w:tcPr>
            <w:tcW w:w="2166" w:type="pct"/>
          </w:tcPr>
          <w:p w14:paraId="529E80D3" w14:textId="133EBF29" w:rsidR="00E507D7" w:rsidRPr="00361627" w:rsidRDefault="00C46874" w:rsidP="00655760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E507D7" w:rsidRPr="00361627" w14:paraId="13B82FB3" w14:textId="25C10DC6" w:rsidTr="00E507D7">
        <w:tc>
          <w:tcPr>
            <w:tcW w:w="337" w:type="pct"/>
          </w:tcPr>
          <w:p w14:paraId="38A1849E" w14:textId="3A09B919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2</w:t>
            </w:r>
          </w:p>
        </w:tc>
        <w:tc>
          <w:tcPr>
            <w:tcW w:w="2497" w:type="pct"/>
          </w:tcPr>
          <w:p w14:paraId="276974F2" w14:textId="0A77F45F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Описание бизнес-проблемы</w:t>
            </w:r>
          </w:p>
        </w:tc>
        <w:tc>
          <w:tcPr>
            <w:tcW w:w="2166" w:type="pct"/>
          </w:tcPr>
          <w:p w14:paraId="7A3A26B7" w14:textId="65952E78" w:rsidR="00E507D7" w:rsidRPr="00361627" w:rsidRDefault="00C46874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E507D7" w:rsidRPr="00361627" w14:paraId="4FA27DA4" w14:textId="77777777" w:rsidTr="00E507D7">
        <w:tc>
          <w:tcPr>
            <w:tcW w:w="337" w:type="pct"/>
          </w:tcPr>
          <w:p w14:paraId="682B1139" w14:textId="220ED857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3</w:t>
            </w:r>
          </w:p>
        </w:tc>
        <w:tc>
          <w:tcPr>
            <w:tcW w:w="2497" w:type="pct"/>
          </w:tcPr>
          <w:p w14:paraId="5740B549" w14:textId="23AEEF84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Описание образа результата</w:t>
            </w:r>
          </w:p>
        </w:tc>
        <w:tc>
          <w:tcPr>
            <w:tcW w:w="2166" w:type="pct"/>
          </w:tcPr>
          <w:p w14:paraId="68779BD7" w14:textId="538F75F2" w:rsidR="00E507D7" w:rsidRPr="00361627" w:rsidRDefault="00C46874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E507D7" w:rsidRPr="00361627" w14:paraId="2AC90898" w14:textId="77777777" w:rsidTr="00E507D7">
        <w:tc>
          <w:tcPr>
            <w:tcW w:w="337" w:type="pct"/>
          </w:tcPr>
          <w:p w14:paraId="27BAE40E" w14:textId="2E8E366E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4</w:t>
            </w:r>
          </w:p>
        </w:tc>
        <w:tc>
          <w:tcPr>
            <w:tcW w:w="2497" w:type="pct"/>
          </w:tcPr>
          <w:p w14:paraId="47CBC101" w14:textId="011FC41D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Описание пользовательских ролей</w:t>
            </w:r>
          </w:p>
        </w:tc>
        <w:tc>
          <w:tcPr>
            <w:tcW w:w="2166" w:type="pct"/>
          </w:tcPr>
          <w:p w14:paraId="6EB82DFC" w14:textId="3A3D165E" w:rsidR="00E507D7" w:rsidRPr="00361627" w:rsidRDefault="00C46874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E507D7" w:rsidRPr="00874E5A" w14:paraId="30414F5A" w14:textId="77777777" w:rsidTr="00E507D7">
        <w:tc>
          <w:tcPr>
            <w:tcW w:w="337" w:type="pct"/>
          </w:tcPr>
          <w:p w14:paraId="00B21957" w14:textId="20CAF5FA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5</w:t>
            </w:r>
          </w:p>
        </w:tc>
        <w:tc>
          <w:tcPr>
            <w:tcW w:w="2497" w:type="pct"/>
          </w:tcPr>
          <w:p w14:paraId="4B82C771" w14:textId="033511F8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Сценарии и функциональные требования (обязательные)</w:t>
            </w:r>
          </w:p>
        </w:tc>
        <w:tc>
          <w:tcPr>
            <w:tcW w:w="2166" w:type="pct"/>
          </w:tcPr>
          <w:p w14:paraId="732A13AA" w14:textId="4859E6BC" w:rsidR="00E507D7" w:rsidRPr="00361627" w:rsidRDefault="00C46874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E507D7" w:rsidRPr="00874E5A" w14:paraId="67D1BDD1" w14:textId="77777777" w:rsidTr="00E507D7">
        <w:tc>
          <w:tcPr>
            <w:tcW w:w="337" w:type="pct"/>
          </w:tcPr>
          <w:p w14:paraId="548E0D6E" w14:textId="254B2D65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6</w:t>
            </w:r>
          </w:p>
        </w:tc>
        <w:tc>
          <w:tcPr>
            <w:tcW w:w="2497" w:type="pct"/>
          </w:tcPr>
          <w:p w14:paraId="68A617B7" w14:textId="50416E82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Сценарии и функциональные требования (не обязательные)</w:t>
            </w:r>
          </w:p>
        </w:tc>
        <w:tc>
          <w:tcPr>
            <w:tcW w:w="2166" w:type="pct"/>
          </w:tcPr>
          <w:p w14:paraId="46E8B0C1" w14:textId="6BC77C1C" w:rsidR="00E507D7" w:rsidRPr="00361627" w:rsidRDefault="00C46874" w:rsidP="00E507D7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E507D7" w:rsidRPr="00361627" w14:paraId="133D1C77" w14:textId="77777777" w:rsidTr="00E507D7">
        <w:tc>
          <w:tcPr>
            <w:tcW w:w="337" w:type="pct"/>
          </w:tcPr>
          <w:p w14:paraId="746BF5BB" w14:textId="501950A9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7</w:t>
            </w:r>
          </w:p>
        </w:tc>
        <w:tc>
          <w:tcPr>
            <w:tcW w:w="2497" w:type="pct"/>
          </w:tcPr>
          <w:p w14:paraId="6CBEFBF8" w14:textId="7BC37D56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Схема обмена</w:t>
            </w:r>
          </w:p>
        </w:tc>
        <w:tc>
          <w:tcPr>
            <w:tcW w:w="2166" w:type="pct"/>
          </w:tcPr>
          <w:p w14:paraId="75D54ECE" w14:textId="41ED8D0D" w:rsidR="00E507D7" w:rsidRPr="00361627" w:rsidRDefault="00C46874" w:rsidP="00E507D7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E507D7" w:rsidRPr="00361627" w14:paraId="111C010A" w14:textId="77777777" w:rsidTr="00E507D7">
        <w:tc>
          <w:tcPr>
            <w:tcW w:w="337" w:type="pct"/>
          </w:tcPr>
          <w:p w14:paraId="2A79BCCD" w14:textId="76383C7B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8</w:t>
            </w:r>
          </w:p>
        </w:tc>
        <w:tc>
          <w:tcPr>
            <w:tcW w:w="2497" w:type="pct"/>
          </w:tcPr>
          <w:p w14:paraId="1B4CC776" w14:textId="511C76C1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Количество пользователей в системе</w:t>
            </w:r>
          </w:p>
        </w:tc>
        <w:tc>
          <w:tcPr>
            <w:tcW w:w="2166" w:type="pct"/>
          </w:tcPr>
          <w:p w14:paraId="6B8CBC2D" w14:textId="4FE26B88" w:rsidR="00E507D7" w:rsidRPr="00361627" w:rsidRDefault="00C46874" w:rsidP="00E507D7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E507D7" w:rsidRPr="00361627" w14:paraId="1479737B" w14:textId="77777777" w:rsidTr="00E507D7">
        <w:tc>
          <w:tcPr>
            <w:tcW w:w="337" w:type="pct"/>
          </w:tcPr>
          <w:p w14:paraId="66D28EB0" w14:textId="213C1B4B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9</w:t>
            </w:r>
          </w:p>
        </w:tc>
        <w:tc>
          <w:tcPr>
            <w:tcW w:w="2497" w:type="pct"/>
          </w:tcPr>
          <w:p w14:paraId="36B8E834" w14:textId="0471F469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Доступ к информационной системе</w:t>
            </w:r>
          </w:p>
        </w:tc>
        <w:tc>
          <w:tcPr>
            <w:tcW w:w="2166" w:type="pct"/>
          </w:tcPr>
          <w:p w14:paraId="6EB0ECCD" w14:textId="4F404760" w:rsidR="00E507D7" w:rsidRPr="00361627" w:rsidRDefault="00C46874" w:rsidP="00E507D7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E507D7" w:rsidRPr="00361627" w14:paraId="72CD053B" w14:textId="77777777" w:rsidTr="00E507D7">
        <w:tc>
          <w:tcPr>
            <w:tcW w:w="337" w:type="pct"/>
          </w:tcPr>
          <w:p w14:paraId="124FE4AB" w14:textId="1F7DD828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10</w:t>
            </w:r>
          </w:p>
        </w:tc>
        <w:tc>
          <w:tcPr>
            <w:tcW w:w="2497" w:type="pct"/>
          </w:tcPr>
          <w:p w14:paraId="1E042354" w14:textId="3C149C6B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Требования к пользовательской документации</w:t>
            </w:r>
          </w:p>
        </w:tc>
        <w:tc>
          <w:tcPr>
            <w:tcW w:w="2166" w:type="pct"/>
          </w:tcPr>
          <w:p w14:paraId="1FCC11A1" w14:textId="0B481B78" w:rsidR="00E507D7" w:rsidRPr="00361627" w:rsidRDefault="00C46874" w:rsidP="00E507D7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E507D7" w:rsidRPr="00361627" w14:paraId="7F8BD76B" w14:textId="77777777" w:rsidTr="00E507D7">
        <w:tc>
          <w:tcPr>
            <w:tcW w:w="337" w:type="pct"/>
          </w:tcPr>
          <w:p w14:paraId="3E4EAE08" w14:textId="01342448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11</w:t>
            </w:r>
          </w:p>
        </w:tc>
        <w:tc>
          <w:tcPr>
            <w:tcW w:w="2497" w:type="pct"/>
          </w:tcPr>
          <w:p w14:paraId="6B773DA6" w14:textId="72CC6544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Регламенты для изменения</w:t>
            </w:r>
          </w:p>
        </w:tc>
        <w:tc>
          <w:tcPr>
            <w:tcW w:w="2166" w:type="pct"/>
          </w:tcPr>
          <w:p w14:paraId="5884F3DA" w14:textId="7AD65F8B" w:rsidR="00E507D7" w:rsidRPr="00361627" w:rsidRDefault="00C46874" w:rsidP="00E507D7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E507D7" w:rsidRPr="00361627" w14:paraId="2A3A34EA" w14:textId="77777777" w:rsidTr="00E507D7">
        <w:tc>
          <w:tcPr>
            <w:tcW w:w="337" w:type="pct"/>
          </w:tcPr>
          <w:p w14:paraId="32D43349" w14:textId="3CF6378F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12</w:t>
            </w:r>
          </w:p>
        </w:tc>
        <w:tc>
          <w:tcPr>
            <w:tcW w:w="2497" w:type="pct"/>
          </w:tcPr>
          <w:p w14:paraId="11C04479" w14:textId="53D18742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Требования к пилотному внедрению</w:t>
            </w:r>
          </w:p>
        </w:tc>
        <w:tc>
          <w:tcPr>
            <w:tcW w:w="2166" w:type="pct"/>
          </w:tcPr>
          <w:p w14:paraId="180F9E57" w14:textId="21626B5B" w:rsidR="00E507D7" w:rsidRPr="00361627" w:rsidRDefault="00C46874" w:rsidP="00E507D7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E507D7" w:rsidRPr="00874E5A" w14:paraId="0C909FAB" w14:textId="77777777" w:rsidTr="00E507D7">
        <w:tc>
          <w:tcPr>
            <w:tcW w:w="337" w:type="pct"/>
          </w:tcPr>
          <w:p w14:paraId="160CCF86" w14:textId="384645E0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13</w:t>
            </w:r>
          </w:p>
        </w:tc>
        <w:tc>
          <w:tcPr>
            <w:tcW w:w="2497" w:type="pct"/>
          </w:tcPr>
          <w:p w14:paraId="04820B58" w14:textId="3C345F09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Требования к срокам опытно-промышленной эксплуатации</w:t>
            </w:r>
          </w:p>
        </w:tc>
        <w:tc>
          <w:tcPr>
            <w:tcW w:w="2166" w:type="pct"/>
          </w:tcPr>
          <w:p w14:paraId="0BF9E346" w14:textId="2C25A4B2" w:rsidR="00E507D7" w:rsidRPr="00361627" w:rsidRDefault="00C46874" w:rsidP="00E507D7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E507D7" w:rsidRPr="00874E5A" w14:paraId="6DDF30A9" w14:textId="77777777" w:rsidTr="00E507D7">
        <w:tc>
          <w:tcPr>
            <w:tcW w:w="337" w:type="pct"/>
          </w:tcPr>
          <w:p w14:paraId="234A0F2E" w14:textId="486A5C0A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14</w:t>
            </w:r>
          </w:p>
        </w:tc>
        <w:tc>
          <w:tcPr>
            <w:tcW w:w="2497" w:type="pct"/>
          </w:tcPr>
          <w:p w14:paraId="6B352A0E" w14:textId="756CBDEE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Список подразделений/служб, согласующих ФТ</w:t>
            </w:r>
          </w:p>
        </w:tc>
        <w:tc>
          <w:tcPr>
            <w:tcW w:w="2166" w:type="pct"/>
          </w:tcPr>
          <w:p w14:paraId="719B4CD3" w14:textId="73DF3E29" w:rsidR="00E507D7" w:rsidRPr="00361627" w:rsidRDefault="00C46874" w:rsidP="00E507D7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</w:tbl>
    <w:p w14:paraId="1C0A99F5" w14:textId="7E74D3EE" w:rsidR="00366443" w:rsidRPr="00361627" w:rsidRDefault="00366443" w:rsidP="00366443">
      <w:pPr>
        <w:rPr>
          <w:lang w:val="ru-RU"/>
        </w:rPr>
      </w:pPr>
    </w:p>
    <w:p w14:paraId="2851FDF5" w14:textId="77777777" w:rsidR="00E507D7" w:rsidRPr="00361627" w:rsidRDefault="00E507D7" w:rsidP="00E507D7">
      <w:pPr>
        <w:pStyle w:val="2"/>
        <w:numPr>
          <w:ilvl w:val="0"/>
          <w:numId w:val="0"/>
        </w:numPr>
      </w:pPr>
      <w:r w:rsidRPr="00361627">
        <w:t xml:space="preserve">Список сокращений </w:t>
      </w:r>
    </w:p>
    <w:p w14:paraId="25F66E09" w14:textId="37BB36FE" w:rsidR="00E507D7" w:rsidRPr="00C46874" w:rsidRDefault="00C46874" w:rsidP="00E507D7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tbl>
      <w:tblPr>
        <w:tblStyle w:val="ad"/>
        <w:tblW w:w="4871" w:type="pct"/>
        <w:tblLook w:val="0420" w:firstRow="1" w:lastRow="0" w:firstColumn="0" w:lastColumn="0" w:noHBand="0" w:noVBand="1"/>
        <w:tblDescription w:val="Summary of key project information details such as client and project name."/>
      </w:tblPr>
      <w:tblGrid>
        <w:gridCol w:w="2398"/>
        <w:gridCol w:w="7789"/>
      </w:tblGrid>
      <w:tr w:rsidR="00E507D7" w:rsidRPr="00361627" w14:paraId="0BF35622" w14:textId="77777777" w:rsidTr="00987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7" w:type="pct"/>
          </w:tcPr>
          <w:p w14:paraId="79E824E9" w14:textId="77777777" w:rsidR="00E507D7" w:rsidRPr="00361627" w:rsidRDefault="00E507D7" w:rsidP="009877B6">
            <w:pPr>
              <w:rPr>
                <w:lang w:val="ru-RU"/>
              </w:rPr>
            </w:pPr>
            <w:r w:rsidRPr="00361627">
              <w:rPr>
                <w:lang w:val="ru-RU"/>
              </w:rPr>
              <w:t>Сокращение</w:t>
            </w:r>
          </w:p>
        </w:tc>
        <w:tc>
          <w:tcPr>
            <w:tcW w:w="3823" w:type="pct"/>
          </w:tcPr>
          <w:p w14:paraId="59DCF016" w14:textId="77777777" w:rsidR="00E507D7" w:rsidRPr="00361627" w:rsidRDefault="00E507D7" w:rsidP="009877B6">
            <w:pPr>
              <w:rPr>
                <w:lang w:val="ru-RU"/>
              </w:rPr>
            </w:pPr>
            <w:r w:rsidRPr="00361627">
              <w:rPr>
                <w:lang w:val="ru-RU"/>
              </w:rPr>
              <w:t>Описание</w:t>
            </w:r>
          </w:p>
        </w:tc>
      </w:tr>
      <w:tr w:rsidR="00296030" w:rsidRPr="00361627" w14:paraId="74BC9192" w14:textId="77777777" w:rsidTr="009877B6">
        <w:tc>
          <w:tcPr>
            <w:tcW w:w="1177" w:type="pct"/>
          </w:tcPr>
          <w:p w14:paraId="113C1D89" w14:textId="5BBEDE98" w:rsidR="00296030" w:rsidRPr="00361627" w:rsidRDefault="00296030" w:rsidP="009877B6">
            <w:pPr>
              <w:rPr>
                <w:lang w:val="ru-RU"/>
              </w:rPr>
            </w:pPr>
          </w:p>
        </w:tc>
        <w:tc>
          <w:tcPr>
            <w:tcW w:w="3823" w:type="pct"/>
          </w:tcPr>
          <w:p w14:paraId="4A45D9AD" w14:textId="0C9F7101" w:rsidR="00DC4830" w:rsidRPr="00361627" w:rsidRDefault="00DC4830" w:rsidP="009877B6">
            <w:pPr>
              <w:rPr>
                <w:lang w:val="ru-RU"/>
              </w:rPr>
            </w:pPr>
          </w:p>
        </w:tc>
      </w:tr>
      <w:tr w:rsidR="00296030" w:rsidRPr="00296030" w14:paraId="123520D9" w14:textId="77777777" w:rsidTr="009877B6">
        <w:tc>
          <w:tcPr>
            <w:tcW w:w="1177" w:type="pct"/>
          </w:tcPr>
          <w:p w14:paraId="245AFBEA" w14:textId="5A4C06B5" w:rsidR="00296030" w:rsidRDefault="00296030" w:rsidP="009877B6">
            <w:pPr>
              <w:rPr>
                <w:lang w:val="ru-RU"/>
              </w:rPr>
            </w:pPr>
          </w:p>
        </w:tc>
        <w:tc>
          <w:tcPr>
            <w:tcW w:w="3823" w:type="pct"/>
          </w:tcPr>
          <w:p w14:paraId="517F0D7C" w14:textId="446E6601" w:rsidR="00296030" w:rsidRDefault="00296030" w:rsidP="009877B6">
            <w:pPr>
              <w:rPr>
                <w:lang w:val="ru-RU"/>
              </w:rPr>
            </w:pPr>
          </w:p>
        </w:tc>
      </w:tr>
      <w:tr w:rsidR="00296030" w:rsidRPr="0032185D" w14:paraId="4C525A89" w14:textId="77777777" w:rsidTr="009877B6">
        <w:tc>
          <w:tcPr>
            <w:tcW w:w="1177" w:type="pct"/>
          </w:tcPr>
          <w:p w14:paraId="01297213" w14:textId="6B52BAA2" w:rsidR="00296030" w:rsidRPr="00361627" w:rsidRDefault="00296030" w:rsidP="009877B6">
            <w:pPr>
              <w:rPr>
                <w:lang w:val="ru-RU"/>
              </w:rPr>
            </w:pPr>
          </w:p>
        </w:tc>
        <w:tc>
          <w:tcPr>
            <w:tcW w:w="3823" w:type="pct"/>
          </w:tcPr>
          <w:p w14:paraId="2E09E2E6" w14:textId="31AA3F7F" w:rsidR="00296030" w:rsidRPr="00361627" w:rsidRDefault="00296030" w:rsidP="009877B6">
            <w:pPr>
              <w:rPr>
                <w:lang w:val="ru-RU"/>
              </w:rPr>
            </w:pPr>
          </w:p>
        </w:tc>
      </w:tr>
      <w:tr w:rsidR="00296030" w:rsidRPr="0032185D" w14:paraId="56E8654B" w14:textId="77777777" w:rsidTr="009877B6">
        <w:tc>
          <w:tcPr>
            <w:tcW w:w="1177" w:type="pct"/>
          </w:tcPr>
          <w:p w14:paraId="66961915" w14:textId="1BCEB241" w:rsidR="00296030" w:rsidRDefault="00296030" w:rsidP="009877B6">
            <w:pPr>
              <w:rPr>
                <w:lang w:val="ru-RU"/>
              </w:rPr>
            </w:pPr>
          </w:p>
        </w:tc>
        <w:tc>
          <w:tcPr>
            <w:tcW w:w="3823" w:type="pct"/>
          </w:tcPr>
          <w:p w14:paraId="274D2DF2" w14:textId="5FCECE56" w:rsidR="00296030" w:rsidRDefault="00296030" w:rsidP="009877B6">
            <w:pPr>
              <w:rPr>
                <w:lang w:val="ru-RU"/>
              </w:rPr>
            </w:pPr>
          </w:p>
        </w:tc>
      </w:tr>
      <w:tr w:rsidR="00296030" w:rsidRPr="0032185D" w14:paraId="18879C71" w14:textId="77777777" w:rsidTr="009877B6">
        <w:tc>
          <w:tcPr>
            <w:tcW w:w="1177" w:type="pct"/>
          </w:tcPr>
          <w:p w14:paraId="6ED34086" w14:textId="05B39BE2" w:rsidR="00296030" w:rsidRDefault="00296030" w:rsidP="009877B6">
            <w:pPr>
              <w:rPr>
                <w:lang w:val="ru-RU"/>
              </w:rPr>
            </w:pPr>
          </w:p>
        </w:tc>
        <w:tc>
          <w:tcPr>
            <w:tcW w:w="3823" w:type="pct"/>
          </w:tcPr>
          <w:p w14:paraId="395F4FDD" w14:textId="63992880" w:rsidR="00296030" w:rsidRDefault="00296030" w:rsidP="009877B6">
            <w:pPr>
              <w:rPr>
                <w:lang w:val="ru-RU"/>
              </w:rPr>
            </w:pPr>
          </w:p>
        </w:tc>
      </w:tr>
    </w:tbl>
    <w:p w14:paraId="5DC0FAC2" w14:textId="77777777" w:rsidR="00220CD0" w:rsidRPr="00361627" w:rsidRDefault="00E64FA0" w:rsidP="00F913B4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 xml:space="preserve">вид </w:t>
      </w:r>
      <w:r w:rsidR="00172EA3" w:rsidRPr="00361627">
        <w:rPr>
          <w:lang w:val="ru-RU"/>
        </w:rPr>
        <w:t>проекта</w:t>
      </w:r>
    </w:p>
    <w:p w14:paraId="64FA5EDE" w14:textId="77777777" w:rsidR="00E64FA0" w:rsidRPr="00361627" w:rsidRDefault="00E64FA0" w:rsidP="00E64FA0">
      <w:pPr>
        <w:rPr>
          <w:lang w:val="ru-RU"/>
        </w:rPr>
      </w:pPr>
    </w:p>
    <w:p w14:paraId="741656C4" w14:textId="77777777" w:rsidR="00E64FA0" w:rsidRPr="00361627" w:rsidRDefault="009F6D7B" w:rsidP="00E64FA0">
      <w:pPr>
        <w:pStyle w:val="a"/>
        <w:rPr>
          <w:lang w:val="ru-RU"/>
        </w:rPr>
      </w:pPr>
      <w:sdt>
        <w:sdtPr>
          <w:rPr>
            <w:lang w:val="ru-RU"/>
          </w:rPr>
          <w:id w:val="641531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7B8E" w:rsidRPr="00361627">
            <w:rPr>
              <w:rFonts w:ascii="MS Gothic" w:eastAsia="MS Gothic" w:hAnsi="MS Gothic" w:hint="eastAsia"/>
              <w:lang w:val="ru-RU"/>
            </w:rPr>
            <w:t>☐</w:t>
          </w:r>
        </w:sdtContent>
      </w:sdt>
      <w:r w:rsidR="00E64FA0" w:rsidRPr="00361627">
        <w:rPr>
          <w:lang w:val="ru-RU"/>
        </w:rPr>
        <w:t xml:space="preserve"> Создание и внедрение новой информационной системы </w:t>
      </w:r>
    </w:p>
    <w:p w14:paraId="180BA187" w14:textId="4A86C4B1" w:rsidR="00E64FA0" w:rsidRPr="00361627" w:rsidRDefault="009F6D7B" w:rsidP="00E64FA0">
      <w:pPr>
        <w:pStyle w:val="a"/>
        <w:rPr>
          <w:u w:val="single"/>
          <w:lang w:val="ru-RU"/>
        </w:rPr>
      </w:pPr>
      <w:sdt>
        <w:sdtPr>
          <w:rPr>
            <w:lang w:val="ru-RU"/>
          </w:rPr>
          <w:id w:val="-112553715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B4FD9">
            <w:rPr>
              <w:rFonts w:ascii="MS Gothic" w:eastAsia="MS Gothic" w:hAnsi="MS Gothic" w:hint="eastAsia"/>
              <w:lang w:val="ru-RU"/>
            </w:rPr>
            <w:t>☒</w:t>
          </w:r>
        </w:sdtContent>
      </w:sdt>
      <w:r w:rsidR="00E64FA0" w:rsidRPr="00361627">
        <w:rPr>
          <w:lang w:val="ru-RU"/>
        </w:rPr>
        <w:t xml:space="preserve"> Интеграция существующих информационных систем</w:t>
      </w:r>
    </w:p>
    <w:p w14:paraId="1140897E" w14:textId="1BA5CF59" w:rsidR="00E64FA0" w:rsidRPr="00361627" w:rsidRDefault="009F6D7B" w:rsidP="00E64FA0">
      <w:pPr>
        <w:pStyle w:val="a"/>
        <w:rPr>
          <w:lang w:val="ru-RU"/>
        </w:rPr>
      </w:pPr>
      <w:sdt>
        <w:sdtPr>
          <w:rPr>
            <w:lang w:val="ru-RU"/>
          </w:rPr>
          <w:id w:val="-4032997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50EC7">
            <w:rPr>
              <w:rFonts w:ascii="MS Gothic" w:eastAsia="MS Gothic" w:hAnsi="MS Gothic" w:hint="eastAsia"/>
              <w:lang w:val="ru-RU"/>
            </w:rPr>
            <w:t>☐</w:t>
          </w:r>
        </w:sdtContent>
      </w:sdt>
      <w:r w:rsidR="00E64FA0" w:rsidRPr="00361627">
        <w:rPr>
          <w:lang w:val="ru-RU"/>
        </w:rPr>
        <w:t xml:space="preserve"> Доработка отдельных бизнес</w:t>
      </w:r>
      <w:r w:rsidR="00800BD8" w:rsidRPr="00361627">
        <w:rPr>
          <w:lang w:val="ru-RU"/>
        </w:rPr>
        <w:t>-</w:t>
      </w:r>
      <w:r w:rsidR="00E64FA0" w:rsidRPr="00361627">
        <w:rPr>
          <w:lang w:val="ru-RU"/>
        </w:rPr>
        <w:t xml:space="preserve">процессов существующей информационной системы </w:t>
      </w:r>
    </w:p>
    <w:p w14:paraId="4BC156D4" w14:textId="539DFACD" w:rsidR="00AE6008" w:rsidRDefault="00DB1FBF" w:rsidP="00AE6008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Описание бизнес-проблемы</w:t>
      </w:r>
    </w:p>
    <w:p w14:paraId="0A83253C" w14:textId="77777777" w:rsidR="00874E5A" w:rsidRDefault="00874E5A" w:rsidP="00874E5A">
      <w:pPr>
        <w:pStyle w:val="a"/>
        <w:numPr>
          <w:ilvl w:val="0"/>
          <w:numId w:val="41"/>
        </w:numPr>
        <w:spacing w:line="240" w:lineRule="auto"/>
        <w:ind w:left="345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i/>
          <w:lang w:val="ru-RU"/>
        </w:rPr>
      </w:pPr>
      <w:r>
        <w:rPr>
          <w:i/>
          <w:lang w:val="ru-RU"/>
        </w:rPr>
        <w:t>Отсутствие автоматической выгрузки данных по кадровому переводу из ЗУП</w:t>
      </w:r>
      <w:r w:rsidRPr="00FB4FD9">
        <w:rPr>
          <w:i/>
          <w:lang w:val="ru-RU"/>
        </w:rPr>
        <w:t xml:space="preserve"> </w:t>
      </w:r>
      <w:r>
        <w:rPr>
          <w:i/>
          <w:lang w:val="ru-RU"/>
        </w:rPr>
        <w:t>в ИС.</w:t>
      </w:r>
    </w:p>
    <w:p w14:paraId="6438298A" w14:textId="77777777" w:rsidR="00874E5A" w:rsidRPr="00B96580" w:rsidRDefault="00874E5A" w:rsidP="00874E5A">
      <w:pPr>
        <w:pStyle w:val="a"/>
        <w:numPr>
          <w:ilvl w:val="0"/>
          <w:numId w:val="41"/>
        </w:numPr>
        <w:spacing w:line="240" w:lineRule="auto"/>
        <w:ind w:left="345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i/>
          <w:lang w:val="ru-RU"/>
        </w:rPr>
      </w:pPr>
      <w:r>
        <w:rPr>
          <w:i/>
          <w:lang w:val="ru-RU"/>
        </w:rPr>
        <w:t>Наличие неактуальных кадровых данных в ИС.</w:t>
      </w:r>
    </w:p>
    <w:p w14:paraId="6EAB77A4" w14:textId="77777777" w:rsidR="00874E5A" w:rsidRPr="00874E5A" w:rsidRDefault="00874E5A" w:rsidP="00874E5A">
      <w:pPr>
        <w:rPr>
          <w:lang w:val="ru-RU"/>
        </w:rPr>
      </w:pPr>
    </w:p>
    <w:p w14:paraId="73E76B41" w14:textId="2D79131E" w:rsidR="00E64FA0" w:rsidRDefault="00DB1FBF" w:rsidP="00461FA3">
      <w:pPr>
        <w:pStyle w:val="1"/>
        <w:numPr>
          <w:ilvl w:val="0"/>
          <w:numId w:val="11"/>
        </w:numPr>
        <w:rPr>
          <w:lang w:val="ru-RU"/>
        </w:rPr>
      </w:pPr>
      <w:r w:rsidRPr="00361627">
        <w:rPr>
          <w:lang w:val="ru-RU"/>
        </w:rPr>
        <w:t xml:space="preserve">описание </w:t>
      </w:r>
      <w:r w:rsidR="00461FA3" w:rsidRPr="00361627">
        <w:rPr>
          <w:lang w:val="ru-RU"/>
        </w:rPr>
        <w:t>образ</w:t>
      </w:r>
      <w:r w:rsidRPr="00361627">
        <w:rPr>
          <w:lang w:val="ru-RU"/>
        </w:rPr>
        <w:t>а</w:t>
      </w:r>
      <w:r w:rsidR="00461FA3" w:rsidRPr="00361627">
        <w:rPr>
          <w:lang w:val="ru-RU"/>
        </w:rPr>
        <w:t xml:space="preserve"> результата</w:t>
      </w:r>
    </w:p>
    <w:p w14:paraId="784E8E26" w14:textId="77777777" w:rsidR="00874E5A" w:rsidRDefault="00874E5A" w:rsidP="00874E5A">
      <w:pPr>
        <w:pStyle w:val="a"/>
        <w:numPr>
          <w:ilvl w:val="0"/>
          <w:numId w:val="45"/>
        </w:numPr>
        <w:rPr>
          <w:lang w:val="ru-RU"/>
        </w:rPr>
      </w:pPr>
      <w:r>
        <w:rPr>
          <w:lang w:val="ru-RU"/>
        </w:rPr>
        <w:t>Сокращение трудозатрат сотрудников кадрового отдела на 70%.</w:t>
      </w:r>
    </w:p>
    <w:p w14:paraId="78B03A38" w14:textId="77777777" w:rsidR="00874E5A" w:rsidRDefault="00874E5A" w:rsidP="00874E5A">
      <w:pPr>
        <w:pStyle w:val="a"/>
        <w:numPr>
          <w:ilvl w:val="0"/>
          <w:numId w:val="11"/>
        </w:numPr>
        <w:rPr>
          <w:lang w:val="ru-RU"/>
        </w:rPr>
      </w:pPr>
      <w:r>
        <w:rPr>
          <w:lang w:val="ru-RU"/>
        </w:rPr>
        <w:t>Уменьшение ошибок при переносе данных между системами на 95%.</w:t>
      </w:r>
    </w:p>
    <w:p w14:paraId="1BB65E46" w14:textId="47F27AAE" w:rsidR="00874E5A" w:rsidRDefault="00874E5A" w:rsidP="00874E5A">
      <w:pPr>
        <w:pStyle w:val="a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Перенос данных между ЗУП и ИС Сотрудники составляет не более 5 секунд.</w:t>
      </w:r>
    </w:p>
    <w:p w14:paraId="3E4B5482" w14:textId="77777777" w:rsidR="00874E5A" w:rsidRPr="00DC4830" w:rsidRDefault="00874E5A" w:rsidP="00874E5A">
      <w:pPr>
        <w:pStyle w:val="a"/>
        <w:numPr>
          <w:ilvl w:val="0"/>
          <w:numId w:val="11"/>
        </w:numPr>
        <w:rPr>
          <w:lang w:val="ru-RU"/>
        </w:rPr>
      </w:pPr>
      <w:r>
        <w:rPr>
          <w:lang w:val="ru-RU"/>
        </w:rPr>
        <w:t>Вероятность несоответствия данных между ЗУП и ИС Сотрудники не большее 5%.</w:t>
      </w:r>
    </w:p>
    <w:p w14:paraId="18DF2943" w14:textId="77777777" w:rsidR="00874E5A" w:rsidRPr="00874E5A" w:rsidRDefault="00874E5A" w:rsidP="00874E5A">
      <w:pPr>
        <w:rPr>
          <w:lang w:val="ru-RU"/>
        </w:rPr>
      </w:pPr>
    </w:p>
    <w:p w14:paraId="53A930A8" w14:textId="319CDF5A" w:rsidR="0001715A" w:rsidRPr="00361627" w:rsidRDefault="0001715A" w:rsidP="0001715A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 xml:space="preserve">описание </w:t>
      </w:r>
      <w:r w:rsidR="00A93B0A" w:rsidRPr="00361627">
        <w:rPr>
          <w:lang w:val="ru-RU"/>
        </w:rPr>
        <w:t>пользовательских ролей</w:t>
      </w: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6"/>
        <w:gridCol w:w="3129"/>
        <w:gridCol w:w="6682"/>
      </w:tblGrid>
      <w:tr w:rsidR="009A01F5" w:rsidRPr="00361627" w14:paraId="2E793FD7" w14:textId="77777777" w:rsidTr="00AC0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9" w:type="pct"/>
          </w:tcPr>
          <w:p w14:paraId="7A30DAEB" w14:textId="77777777" w:rsidR="009A01F5" w:rsidRPr="00361627" w:rsidRDefault="009A01F5" w:rsidP="00DA042A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п/п</w:t>
            </w:r>
          </w:p>
        </w:tc>
        <w:tc>
          <w:tcPr>
            <w:tcW w:w="1496" w:type="pct"/>
          </w:tcPr>
          <w:p w14:paraId="3F4B6E25" w14:textId="6BE6F0B5" w:rsidR="009A01F5" w:rsidRPr="00361627" w:rsidRDefault="009A01F5" w:rsidP="00DA042A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Роль</w:t>
            </w:r>
          </w:p>
        </w:tc>
        <w:tc>
          <w:tcPr>
            <w:tcW w:w="3195" w:type="pct"/>
          </w:tcPr>
          <w:p w14:paraId="1F7033A0" w14:textId="6BFDF5A7" w:rsidR="009A01F5" w:rsidRPr="00361627" w:rsidRDefault="009A01F5" w:rsidP="00DA042A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Описание</w:t>
            </w:r>
          </w:p>
        </w:tc>
      </w:tr>
      <w:tr w:rsidR="00AC0021" w:rsidRPr="00874E5A" w14:paraId="1442B5C1" w14:textId="77777777" w:rsidTr="00AC0021">
        <w:tc>
          <w:tcPr>
            <w:tcW w:w="309" w:type="pct"/>
          </w:tcPr>
          <w:p w14:paraId="0A0DA72E" w14:textId="423EB924" w:rsidR="00AC0021" w:rsidRPr="00361627" w:rsidRDefault="00250EC7" w:rsidP="00BE683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1</w:t>
            </w:r>
          </w:p>
        </w:tc>
        <w:tc>
          <w:tcPr>
            <w:tcW w:w="1496" w:type="pct"/>
          </w:tcPr>
          <w:p w14:paraId="48D346EF" w14:textId="0D4881FA" w:rsidR="00AC0021" w:rsidRPr="00361627" w:rsidRDefault="00712834" w:rsidP="00DA042A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Сотрудник отдела кадров</w:t>
            </w:r>
          </w:p>
        </w:tc>
        <w:tc>
          <w:tcPr>
            <w:tcW w:w="3195" w:type="pct"/>
          </w:tcPr>
          <w:p w14:paraId="16DF6C19" w14:textId="37CD48E5" w:rsidR="00AC0021" w:rsidRPr="00361627" w:rsidRDefault="00712834" w:rsidP="00712834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color w:val="000000"/>
                <w:lang w:val="ru-RU"/>
              </w:rPr>
              <w:t>Инициация выгрузки персональных данных сотрудника, просмотр статуса выгрузки</w:t>
            </w:r>
          </w:p>
        </w:tc>
      </w:tr>
      <w:tr w:rsidR="00AC0021" w:rsidRPr="00874E5A" w14:paraId="346E8878" w14:textId="77777777" w:rsidTr="00AC0021">
        <w:tc>
          <w:tcPr>
            <w:tcW w:w="309" w:type="pct"/>
          </w:tcPr>
          <w:p w14:paraId="0065F81C" w14:textId="7D23E3B2" w:rsidR="00AC0021" w:rsidRPr="00361627" w:rsidRDefault="00250EC7" w:rsidP="00BE683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2</w:t>
            </w:r>
          </w:p>
        </w:tc>
        <w:tc>
          <w:tcPr>
            <w:tcW w:w="1496" w:type="pct"/>
          </w:tcPr>
          <w:p w14:paraId="62EBF840" w14:textId="53A0EBC9" w:rsidR="00AC0021" w:rsidRPr="00361627" w:rsidRDefault="00712834" w:rsidP="00DA042A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Администратор ЗУП</w:t>
            </w:r>
          </w:p>
        </w:tc>
        <w:tc>
          <w:tcPr>
            <w:tcW w:w="3195" w:type="pct"/>
          </w:tcPr>
          <w:p w14:paraId="119FA44B" w14:textId="06761660" w:rsidR="00AC0021" w:rsidRPr="00361627" w:rsidRDefault="00712834" w:rsidP="00287873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color w:val="000000"/>
                <w:lang w:val="ru-RU"/>
              </w:rPr>
            </w:pPr>
            <w:r>
              <w:rPr>
                <w:rFonts w:cstheme="minorHAnsi"/>
                <w:lang w:val="ru-RU"/>
              </w:rPr>
              <w:t>Контроль выполнения выгрузки, прерывание процесса выгрузки, просмотр и выгрузка логов, устранение сбоев</w:t>
            </w:r>
          </w:p>
        </w:tc>
      </w:tr>
      <w:tr w:rsidR="00AC0021" w:rsidRPr="00874E5A" w14:paraId="6902B818" w14:textId="77777777" w:rsidTr="00AC0021">
        <w:tc>
          <w:tcPr>
            <w:tcW w:w="309" w:type="pct"/>
          </w:tcPr>
          <w:p w14:paraId="74FE36A9" w14:textId="7ABB382F" w:rsidR="00AC0021" w:rsidRPr="00361627" w:rsidRDefault="00250EC7" w:rsidP="00BE683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3</w:t>
            </w:r>
          </w:p>
        </w:tc>
        <w:tc>
          <w:tcPr>
            <w:tcW w:w="1496" w:type="pct"/>
          </w:tcPr>
          <w:p w14:paraId="5783F63E" w14:textId="7A70C0EE" w:rsidR="00AC0021" w:rsidRPr="00361627" w:rsidRDefault="00712834" w:rsidP="00DA042A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Администратор ИС Сотрудники</w:t>
            </w:r>
          </w:p>
        </w:tc>
        <w:tc>
          <w:tcPr>
            <w:tcW w:w="3195" w:type="pct"/>
          </w:tcPr>
          <w:p w14:paraId="7C8A844F" w14:textId="0546BFD2" w:rsidR="00AC0021" w:rsidRPr="00361627" w:rsidRDefault="00712834" w:rsidP="00D60624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color w:val="000000"/>
                <w:lang w:val="ru-RU"/>
              </w:rPr>
            </w:pPr>
            <w:r>
              <w:rPr>
                <w:rFonts w:cstheme="minorHAnsi"/>
                <w:color w:val="000000"/>
                <w:lang w:val="ru-RU"/>
              </w:rPr>
              <w:t xml:space="preserve">Контроль «приёма» данных, просмотр и выгрузка логов, управление соответствием данных, определение и </w:t>
            </w:r>
            <w:r w:rsidRPr="00604EFF">
              <w:rPr>
                <w:rFonts w:cstheme="minorHAnsi"/>
                <w:color w:val="000000"/>
                <w:lang w:val="ru-RU"/>
              </w:rPr>
              <w:t>автоматизация правил</w:t>
            </w:r>
            <w:r>
              <w:rPr>
                <w:rFonts w:cstheme="minorHAnsi"/>
                <w:color w:val="000000"/>
                <w:lang w:val="ru-RU"/>
              </w:rPr>
              <w:t xml:space="preserve"> преобразования данных</w:t>
            </w:r>
          </w:p>
        </w:tc>
      </w:tr>
    </w:tbl>
    <w:p w14:paraId="5E1801BD" w14:textId="487B036F" w:rsidR="00074ABD" w:rsidRPr="00361627" w:rsidRDefault="0038029B" w:rsidP="00BE6833">
      <w:pPr>
        <w:pStyle w:val="1"/>
        <w:numPr>
          <w:ilvl w:val="0"/>
          <w:numId w:val="28"/>
        </w:numPr>
        <w:rPr>
          <w:lang w:val="ru-RU"/>
        </w:rPr>
      </w:pPr>
      <w:r w:rsidRPr="00361627">
        <w:rPr>
          <w:lang w:val="ru-RU"/>
        </w:rPr>
        <w:t>сценарии</w:t>
      </w:r>
      <w:r w:rsidR="00074ABD" w:rsidRPr="00361627">
        <w:rPr>
          <w:lang w:val="ru-RU"/>
        </w:rPr>
        <w:t xml:space="preserve"> </w:t>
      </w:r>
      <w:r w:rsidR="00A93B0A" w:rsidRPr="00361627">
        <w:rPr>
          <w:lang w:val="ru-RU"/>
        </w:rPr>
        <w:t>и</w:t>
      </w:r>
      <w:r w:rsidR="00932185" w:rsidRPr="00361627">
        <w:rPr>
          <w:lang w:val="ru-RU"/>
        </w:rPr>
        <w:t xml:space="preserve"> функциональные требования</w:t>
      </w:r>
      <w:r w:rsidR="00494AF3" w:rsidRPr="00361627">
        <w:rPr>
          <w:lang w:val="ru-RU"/>
        </w:rPr>
        <w:t xml:space="preserve"> (обязательные)</w:t>
      </w:r>
    </w:p>
    <w:p w14:paraId="20B3576A" w14:textId="41668F48" w:rsidR="00D52EF1" w:rsidRPr="00D52EF1" w:rsidRDefault="00D52EF1" w:rsidP="00D52EF1">
      <w:pPr>
        <w:rPr>
          <w:lang w:val="ru-RU"/>
        </w:rPr>
      </w:pPr>
      <w:r>
        <w:rPr>
          <w:lang w:val="ru-RU"/>
        </w:rPr>
        <w:t xml:space="preserve">5.1. </w:t>
      </w:r>
      <w:r w:rsidRPr="00A46C71">
        <w:rPr>
          <w:lang w:val="ru-RU"/>
        </w:rPr>
        <w:t xml:space="preserve">Внедрение автоматизированного процесса переноса данных между </w:t>
      </w:r>
      <w:r>
        <w:rPr>
          <w:lang w:val="ru-RU"/>
        </w:rPr>
        <w:t>ЗУП «</w:t>
      </w:r>
      <w:r>
        <w:t>HI</w:t>
      </w:r>
      <w:r w:rsidR="00A16BC5">
        <w:rPr>
          <w:lang w:val="ru-RU"/>
        </w:rPr>
        <w:t>-</w:t>
      </w:r>
      <w:r>
        <w:t>Systems</w:t>
      </w:r>
      <w:r>
        <w:rPr>
          <w:lang w:val="ru-RU"/>
        </w:rPr>
        <w:t>»</w:t>
      </w:r>
      <w:r w:rsidRPr="00D52EF1">
        <w:rPr>
          <w:lang w:val="ru-RU"/>
        </w:rPr>
        <w:t xml:space="preserve"> </w:t>
      </w:r>
      <w:r>
        <w:rPr>
          <w:lang w:val="ru-RU"/>
        </w:rPr>
        <w:t>и ИС Сотрудники</w:t>
      </w:r>
    </w:p>
    <w:p w14:paraId="1B2D2E4A" w14:textId="4538B886" w:rsidR="00D52EF1" w:rsidRDefault="00D52EF1" w:rsidP="00D52EF1">
      <w:pPr>
        <w:pStyle w:val="af8"/>
        <w:numPr>
          <w:ilvl w:val="2"/>
          <w:numId w:val="28"/>
        </w:numPr>
        <w:rPr>
          <w:lang w:val="ru-RU"/>
        </w:rPr>
      </w:pPr>
      <w:r>
        <w:rPr>
          <w:lang w:val="ru-RU"/>
        </w:rPr>
        <w:t xml:space="preserve">Как сотрудник отдела кадров я хочу, чтобы процесс переноса кадровых данных сотрудника из </w:t>
      </w:r>
      <w:r w:rsidR="00A16BC5">
        <w:rPr>
          <w:lang w:val="ru-RU"/>
        </w:rPr>
        <w:t>ЗУП</w:t>
      </w:r>
      <w:r>
        <w:rPr>
          <w:lang w:val="ru-RU"/>
        </w:rPr>
        <w:t xml:space="preserve"> в </w:t>
      </w:r>
      <w:r w:rsidR="00A16BC5">
        <w:rPr>
          <w:lang w:val="ru-RU"/>
        </w:rPr>
        <w:t>ИС</w:t>
      </w:r>
      <w:r>
        <w:rPr>
          <w:lang w:val="ru-RU"/>
        </w:rPr>
        <w:t xml:space="preserve"> </w:t>
      </w:r>
      <w:r w:rsidR="00A16BC5">
        <w:rPr>
          <w:lang w:val="ru-RU"/>
        </w:rPr>
        <w:t xml:space="preserve">Сотрудники </w:t>
      </w:r>
      <w:r>
        <w:rPr>
          <w:lang w:val="ru-RU"/>
        </w:rPr>
        <w:t>происходил автоматически</w:t>
      </w:r>
      <w:r w:rsidR="00A16BC5">
        <w:rPr>
          <w:lang w:val="ru-RU"/>
        </w:rPr>
        <w:t xml:space="preserve"> после проведения документа</w:t>
      </w:r>
      <w:r>
        <w:rPr>
          <w:lang w:val="ru-RU"/>
        </w:rPr>
        <w:t xml:space="preserve"> для обеспечения актуальности </w:t>
      </w:r>
      <w:r w:rsidR="00A16BC5">
        <w:rPr>
          <w:lang w:val="ru-RU"/>
        </w:rPr>
        <w:t>кадровых</w:t>
      </w:r>
      <w:r>
        <w:rPr>
          <w:lang w:val="ru-RU"/>
        </w:rPr>
        <w:t xml:space="preserve"> данных в </w:t>
      </w:r>
      <w:r w:rsidR="00A16BC5">
        <w:rPr>
          <w:lang w:val="ru-RU"/>
        </w:rPr>
        <w:t>ИС</w:t>
      </w:r>
      <w:r>
        <w:rPr>
          <w:lang w:val="ru-RU"/>
        </w:rPr>
        <w:t xml:space="preserve"> и устранения ручного переноса данных между системами.</w:t>
      </w:r>
    </w:p>
    <w:p w14:paraId="2F5589E0" w14:textId="77777777" w:rsidR="00D52EF1" w:rsidRDefault="00D52EF1" w:rsidP="00D52EF1">
      <w:pPr>
        <w:ind w:left="709"/>
        <w:rPr>
          <w:lang w:val="ru-RU"/>
        </w:rPr>
      </w:pPr>
      <w:r>
        <w:rPr>
          <w:lang w:val="ru-RU"/>
        </w:rPr>
        <w:t>5.1.2.</w:t>
      </w:r>
    </w:p>
    <w:p w14:paraId="7F972AAA" w14:textId="4CD3BE44" w:rsidR="00D52EF1" w:rsidRPr="00E4305F" w:rsidRDefault="00D52EF1" w:rsidP="00D52EF1">
      <w:pPr>
        <w:ind w:left="1080"/>
        <w:rPr>
          <w:lang w:val="ru-RU"/>
        </w:rPr>
      </w:pPr>
      <w:r>
        <w:rPr>
          <w:lang w:val="ru-RU"/>
        </w:rPr>
        <w:t xml:space="preserve">5.1.2.1. </w:t>
      </w:r>
      <w:r w:rsidRPr="00E4305F">
        <w:rPr>
          <w:lang w:val="ru-RU"/>
        </w:rPr>
        <w:t>Для этого я захожу в «</w:t>
      </w:r>
      <w:r w:rsidR="00A16BC5">
        <w:rPr>
          <w:lang w:val="ru-RU"/>
        </w:rPr>
        <w:t>Кадровые данные</w:t>
      </w:r>
      <w:r w:rsidRPr="00E4305F">
        <w:rPr>
          <w:lang w:val="ru-RU"/>
        </w:rPr>
        <w:t xml:space="preserve">» сотрудника в </w:t>
      </w:r>
      <w:r w:rsidR="00A16BC5">
        <w:rPr>
          <w:lang w:val="ru-RU"/>
        </w:rPr>
        <w:t>ЗУП «</w:t>
      </w:r>
      <w:r w:rsidR="00A16BC5">
        <w:t>HI</w:t>
      </w:r>
      <w:r w:rsidR="00A16BC5">
        <w:rPr>
          <w:lang w:val="ru-RU"/>
        </w:rPr>
        <w:t>-</w:t>
      </w:r>
      <w:r w:rsidR="00A16BC5">
        <w:t>Systems</w:t>
      </w:r>
      <w:r w:rsidR="00A16BC5">
        <w:rPr>
          <w:lang w:val="ru-RU"/>
        </w:rPr>
        <w:t>»</w:t>
      </w:r>
      <w:r w:rsidRPr="00E4305F">
        <w:rPr>
          <w:lang w:val="ru-RU"/>
        </w:rPr>
        <w:t>.</w:t>
      </w:r>
    </w:p>
    <w:p w14:paraId="2CA51DF1" w14:textId="77777777" w:rsidR="0098707C" w:rsidRPr="00E4305F" w:rsidRDefault="0098707C" w:rsidP="0098707C">
      <w:pPr>
        <w:ind w:left="1080"/>
        <w:rPr>
          <w:lang w:val="ru-RU"/>
        </w:rPr>
      </w:pPr>
      <w:r w:rsidRPr="00E4305F">
        <w:rPr>
          <w:lang w:val="ru-RU"/>
        </w:rPr>
        <w:t>Для этого я захожу в</w:t>
      </w:r>
      <w:r>
        <w:rPr>
          <w:lang w:val="ru-RU"/>
        </w:rPr>
        <w:t>о входящие</w:t>
      </w:r>
      <w:r w:rsidRPr="00E4305F">
        <w:rPr>
          <w:lang w:val="ru-RU"/>
        </w:rPr>
        <w:t xml:space="preserve"> «</w:t>
      </w:r>
      <w:r>
        <w:rPr>
          <w:lang w:val="ru-RU"/>
        </w:rPr>
        <w:t>заявки на кадровые изменения</w:t>
      </w:r>
      <w:r w:rsidRPr="00E4305F">
        <w:rPr>
          <w:lang w:val="ru-RU"/>
        </w:rPr>
        <w:t>» в системе кадрового учета.</w:t>
      </w:r>
    </w:p>
    <w:p w14:paraId="557A820A" w14:textId="77777777" w:rsidR="0098707C" w:rsidRDefault="0098707C" w:rsidP="0098707C">
      <w:pPr>
        <w:ind w:left="1701"/>
        <w:rPr>
          <w:lang w:val="ru-RU"/>
        </w:rPr>
      </w:pPr>
      <w:r>
        <w:rPr>
          <w:lang w:val="ru-RU"/>
        </w:rPr>
        <w:t>1.Выбираю «Новые заявки</w:t>
      </w:r>
      <w:r w:rsidRPr="00D64204">
        <w:rPr>
          <w:lang w:val="ru-RU"/>
        </w:rPr>
        <w:t>»</w:t>
      </w:r>
    </w:p>
    <w:p w14:paraId="57DB8B27" w14:textId="77777777" w:rsidR="0098707C" w:rsidRDefault="0098707C" w:rsidP="0098707C">
      <w:pPr>
        <w:ind w:left="1701"/>
        <w:rPr>
          <w:rFonts w:ascii="Segoe UI" w:hAnsi="Segoe UI" w:cs="Segoe UI"/>
          <w:color w:val="0F1115"/>
          <w:shd w:val="clear" w:color="auto" w:fill="FFFFFF"/>
          <w:lang w:val="ru-RU"/>
        </w:rPr>
      </w:pPr>
      <w:r>
        <w:rPr>
          <w:lang w:val="ru-RU"/>
        </w:rPr>
        <w:t xml:space="preserve">2. </w:t>
      </w:r>
      <w:r w:rsidRPr="00067F94">
        <w:rPr>
          <w:rFonts w:ascii="Segoe UI" w:hAnsi="Segoe UI" w:cs="Segoe UI"/>
          <w:color w:val="0F1115"/>
          <w:shd w:val="clear" w:color="auto" w:fill="FFFFFF"/>
          <w:lang w:val="ru-RU"/>
        </w:rPr>
        <w:t>Проверяю заполненные данные</w:t>
      </w:r>
      <w:r>
        <w:rPr>
          <w:rFonts w:ascii="Segoe UI" w:hAnsi="Segoe UI" w:cs="Segoe UI"/>
          <w:color w:val="0F1115"/>
          <w:shd w:val="clear" w:color="auto" w:fill="FFFFFF"/>
          <w:lang w:val="ru-RU"/>
        </w:rPr>
        <w:t>.</w:t>
      </w:r>
    </w:p>
    <w:p w14:paraId="1C7648FD" w14:textId="4F038017" w:rsidR="0098707C" w:rsidRPr="00067F94" w:rsidRDefault="0098707C" w:rsidP="0098707C">
      <w:pPr>
        <w:ind w:left="1701"/>
        <w:rPr>
          <w:lang w:val="ru-RU"/>
        </w:rPr>
      </w:pPr>
      <w:r>
        <w:rPr>
          <w:lang w:val="ru-RU"/>
        </w:rPr>
        <w:t>3. Нажимаю на кнопку «Инициировать перенос»</w:t>
      </w:r>
    </w:p>
    <w:p w14:paraId="00DAC205" w14:textId="40073A54" w:rsidR="0098707C" w:rsidRPr="00D64204" w:rsidRDefault="0098707C" w:rsidP="0098707C">
      <w:pPr>
        <w:ind w:left="1701"/>
        <w:rPr>
          <w:lang w:val="ru-RU"/>
        </w:rPr>
      </w:pPr>
      <w:r>
        <w:rPr>
          <w:lang w:val="ru-RU"/>
        </w:rPr>
        <w:t>4</w:t>
      </w:r>
      <w:r w:rsidRPr="00D64204">
        <w:rPr>
          <w:lang w:val="ru-RU"/>
        </w:rPr>
        <w:t xml:space="preserve">. </w:t>
      </w:r>
      <w:r>
        <w:rPr>
          <w:lang w:val="ru-RU"/>
        </w:rPr>
        <w:t>Вижу окно прогресса переноса данных</w:t>
      </w:r>
      <w:r w:rsidRPr="00D64204">
        <w:rPr>
          <w:lang w:val="ru-RU"/>
        </w:rPr>
        <w:t>.</w:t>
      </w:r>
    </w:p>
    <w:p w14:paraId="6351DE74" w14:textId="52B540BA" w:rsidR="0098707C" w:rsidRDefault="0098707C" w:rsidP="0098707C">
      <w:pPr>
        <w:ind w:left="1701"/>
        <w:rPr>
          <w:lang w:val="ru-RU"/>
        </w:rPr>
      </w:pPr>
      <w:r>
        <w:rPr>
          <w:lang w:val="ru-RU"/>
        </w:rPr>
        <w:t>5.</w:t>
      </w:r>
      <w:r w:rsidRPr="00272558">
        <w:rPr>
          <w:lang w:val="ru-RU"/>
        </w:rPr>
        <w:t xml:space="preserve"> </w:t>
      </w:r>
      <w:r>
        <w:rPr>
          <w:lang w:val="ru-RU"/>
        </w:rPr>
        <w:t>Вижу уведомление, что перенос прошел успешно.</w:t>
      </w:r>
    </w:p>
    <w:p w14:paraId="31301E9C" w14:textId="77777777" w:rsidR="00D52EF1" w:rsidRDefault="00D52EF1" w:rsidP="00D52EF1">
      <w:pPr>
        <w:pStyle w:val="af8"/>
        <w:rPr>
          <w:lang w:val="ru-RU"/>
        </w:rPr>
      </w:pPr>
      <w:r>
        <w:rPr>
          <w:lang w:val="ru-RU"/>
        </w:rPr>
        <w:t>5.1.</w:t>
      </w:r>
      <w:proofErr w:type="gramStart"/>
      <w:r>
        <w:rPr>
          <w:lang w:val="ru-RU"/>
        </w:rPr>
        <w:t>3.МОКАП</w:t>
      </w:r>
      <w:proofErr w:type="gramEnd"/>
    </w:p>
    <w:p w14:paraId="1E1311FA" w14:textId="77777777" w:rsidR="00D52EF1" w:rsidRDefault="00D52EF1" w:rsidP="00D52EF1">
      <w:pPr>
        <w:pStyle w:val="af8"/>
        <w:rPr>
          <w:lang w:val="ru-RU"/>
        </w:rPr>
      </w:pPr>
      <w:r>
        <w:rPr>
          <w:lang w:val="ru-RU"/>
        </w:rPr>
        <w:t>5.1.4. Функциональные требования</w:t>
      </w:r>
    </w:p>
    <w:p w14:paraId="5CA56C59" w14:textId="32D9C0F1" w:rsidR="00D52EF1" w:rsidRPr="009F6D7B" w:rsidRDefault="009F6D7B" w:rsidP="00D52EF1">
      <w:pPr>
        <w:pStyle w:val="af8"/>
        <w:ind w:left="1440"/>
        <w:rPr>
          <w:lang w:val="ru-RU"/>
        </w:rPr>
      </w:pPr>
      <w:r>
        <w:rPr>
          <w:lang w:val="ru-RU"/>
        </w:rPr>
        <w:t>5.1.4.1. К</w:t>
      </w:r>
      <w:bookmarkStart w:id="0" w:name="_GoBack"/>
      <w:bookmarkEnd w:id="0"/>
      <w:r w:rsidRPr="009F6D7B">
        <w:rPr>
          <w:lang w:val="ru-RU"/>
        </w:rPr>
        <w:t>адровый перевод и ИС «Сотрудники»</w:t>
      </w:r>
    </w:p>
    <w:tbl>
      <w:tblPr>
        <w:tblStyle w:val="afe"/>
        <w:tblW w:w="0" w:type="auto"/>
        <w:tblInd w:w="1440" w:type="dxa"/>
        <w:tblLook w:val="04A0" w:firstRow="1" w:lastRow="0" w:firstColumn="1" w:lastColumn="0" w:noHBand="0" w:noVBand="1"/>
      </w:tblPr>
      <w:tblGrid>
        <w:gridCol w:w="1817"/>
        <w:gridCol w:w="1742"/>
        <w:gridCol w:w="1856"/>
        <w:gridCol w:w="1914"/>
        <w:gridCol w:w="1650"/>
      </w:tblGrid>
      <w:tr w:rsidR="00D52EF1" w14:paraId="13293A13" w14:textId="77777777" w:rsidTr="0098707C">
        <w:tc>
          <w:tcPr>
            <w:tcW w:w="1817" w:type="dxa"/>
          </w:tcPr>
          <w:p w14:paraId="513A8BF1" w14:textId="77777777" w:rsidR="00D52EF1" w:rsidRDefault="00D52EF1" w:rsidP="00D52EF1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Название</w:t>
            </w:r>
          </w:p>
        </w:tc>
        <w:tc>
          <w:tcPr>
            <w:tcW w:w="1742" w:type="dxa"/>
          </w:tcPr>
          <w:p w14:paraId="4E176ED2" w14:textId="77777777" w:rsidR="00D52EF1" w:rsidRDefault="00D52EF1" w:rsidP="00D52EF1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1856" w:type="dxa"/>
          </w:tcPr>
          <w:p w14:paraId="7403590F" w14:textId="77777777" w:rsidR="00D52EF1" w:rsidRDefault="00D52EF1" w:rsidP="00D52EF1">
            <w:pPr>
              <w:pStyle w:val="af8"/>
              <w:ind w:left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Валидация</w:t>
            </w:r>
            <w:proofErr w:type="spellEnd"/>
          </w:p>
        </w:tc>
        <w:tc>
          <w:tcPr>
            <w:tcW w:w="1914" w:type="dxa"/>
          </w:tcPr>
          <w:p w14:paraId="3F7C8E6F" w14:textId="77777777" w:rsidR="00D52EF1" w:rsidRDefault="00D52EF1" w:rsidP="00D52EF1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Алгоритм заполнения</w:t>
            </w:r>
          </w:p>
        </w:tc>
        <w:tc>
          <w:tcPr>
            <w:tcW w:w="1650" w:type="dxa"/>
          </w:tcPr>
          <w:p w14:paraId="28710713" w14:textId="77777777" w:rsidR="00D52EF1" w:rsidRDefault="00D52EF1" w:rsidP="00D52EF1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Права доступа</w:t>
            </w:r>
          </w:p>
        </w:tc>
      </w:tr>
      <w:tr w:rsidR="0098707C" w:rsidRPr="00243ED9" w14:paraId="254BE8FB" w14:textId="77777777" w:rsidTr="0098707C">
        <w:tc>
          <w:tcPr>
            <w:tcW w:w="1817" w:type="dxa"/>
            <w:shd w:val="clear" w:color="auto" w:fill="FFFFFF"/>
            <w:vAlign w:val="center"/>
          </w:tcPr>
          <w:p w14:paraId="1112016D" w14:textId="7025B68A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proofErr w:type="spellStart"/>
            <w:r w:rsidRPr="0098707C">
              <w:rPr>
                <w:rFonts w:cstheme="minorHAnsi"/>
                <w:color w:val="0F1115"/>
              </w:rPr>
              <w:t>Номер</w:t>
            </w:r>
            <w:proofErr w:type="spellEnd"/>
            <w:r w:rsidRPr="0098707C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98707C">
              <w:rPr>
                <w:rFonts w:cstheme="minorHAnsi"/>
                <w:color w:val="0F1115"/>
              </w:rPr>
              <w:t>заявки</w:t>
            </w:r>
            <w:proofErr w:type="spellEnd"/>
          </w:p>
        </w:tc>
        <w:tc>
          <w:tcPr>
            <w:tcW w:w="1742" w:type="dxa"/>
            <w:shd w:val="clear" w:color="auto" w:fill="FFFFFF"/>
            <w:vAlign w:val="center"/>
          </w:tcPr>
          <w:p w14:paraId="7ACD7ECC" w14:textId="71D8C510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</w:rPr>
            </w:pPr>
            <w:proofErr w:type="spellStart"/>
            <w:r w:rsidRPr="0098707C">
              <w:rPr>
                <w:rFonts w:cstheme="minorHAnsi"/>
                <w:color w:val="0F1115"/>
              </w:rPr>
              <w:t>Число</w:t>
            </w:r>
            <w:proofErr w:type="spellEnd"/>
          </w:p>
        </w:tc>
        <w:tc>
          <w:tcPr>
            <w:tcW w:w="1856" w:type="dxa"/>
            <w:shd w:val="clear" w:color="auto" w:fill="FFFFFF"/>
            <w:vAlign w:val="center"/>
          </w:tcPr>
          <w:p w14:paraId="38864DE6" w14:textId="240CFD9C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</w:rPr>
            </w:pPr>
            <w:proofErr w:type="spellStart"/>
            <w:r w:rsidRPr="0098707C">
              <w:rPr>
                <w:rFonts w:cstheme="minorHAnsi"/>
                <w:color w:val="0F1115"/>
              </w:rPr>
              <w:t>Целое</w:t>
            </w:r>
            <w:proofErr w:type="spellEnd"/>
            <w:r w:rsidRPr="0098707C">
              <w:rPr>
                <w:rFonts w:cstheme="minorHAnsi"/>
                <w:color w:val="0F1115"/>
              </w:rPr>
              <w:t xml:space="preserve">, </w:t>
            </w:r>
            <w:proofErr w:type="spellStart"/>
            <w:r w:rsidRPr="0098707C">
              <w:rPr>
                <w:rFonts w:cstheme="minorHAnsi"/>
                <w:color w:val="0F1115"/>
              </w:rPr>
              <w:t>уникальное</w:t>
            </w:r>
            <w:proofErr w:type="spellEnd"/>
          </w:p>
        </w:tc>
        <w:tc>
          <w:tcPr>
            <w:tcW w:w="1914" w:type="dxa"/>
            <w:shd w:val="clear" w:color="auto" w:fill="FFFFFF"/>
            <w:vAlign w:val="center"/>
          </w:tcPr>
          <w:p w14:paraId="136738B7" w14:textId="216A1AD2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proofErr w:type="spellStart"/>
            <w:r w:rsidRPr="0098707C">
              <w:rPr>
                <w:rFonts w:cstheme="minorHAnsi"/>
                <w:color w:val="0F1115"/>
              </w:rPr>
              <w:t>Автоматически</w:t>
            </w:r>
            <w:proofErr w:type="spellEnd"/>
            <w:r w:rsidRPr="0098707C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98707C">
              <w:rPr>
                <w:rFonts w:cstheme="minorHAnsi"/>
                <w:color w:val="0F1115"/>
              </w:rPr>
              <w:t>при</w:t>
            </w:r>
            <w:proofErr w:type="spellEnd"/>
            <w:r w:rsidRPr="0098707C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98707C">
              <w:rPr>
                <w:rFonts w:cstheme="minorHAnsi"/>
                <w:color w:val="0F1115"/>
              </w:rPr>
              <w:t>сохранении</w:t>
            </w:r>
            <w:proofErr w:type="spellEnd"/>
          </w:p>
        </w:tc>
        <w:tc>
          <w:tcPr>
            <w:tcW w:w="1650" w:type="dxa"/>
            <w:shd w:val="clear" w:color="auto" w:fill="FFFFFF"/>
            <w:vAlign w:val="center"/>
          </w:tcPr>
          <w:p w14:paraId="79F774E2" w14:textId="7E93B943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proofErr w:type="spellStart"/>
            <w:r w:rsidRPr="0098707C">
              <w:rPr>
                <w:rFonts w:cstheme="minorHAnsi"/>
                <w:color w:val="0F1115"/>
              </w:rPr>
              <w:t>Только</w:t>
            </w:r>
            <w:proofErr w:type="spellEnd"/>
            <w:r w:rsidRPr="0098707C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98707C">
              <w:rPr>
                <w:rFonts w:cstheme="minorHAnsi"/>
                <w:color w:val="0F1115"/>
              </w:rPr>
              <w:t>чтение</w:t>
            </w:r>
            <w:proofErr w:type="spellEnd"/>
            <w:r w:rsidRPr="0098707C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98707C">
              <w:rPr>
                <w:rFonts w:cstheme="minorHAnsi"/>
                <w:color w:val="0F1115"/>
              </w:rPr>
              <w:t>для</w:t>
            </w:r>
            <w:proofErr w:type="spellEnd"/>
            <w:r w:rsidRPr="0098707C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98707C">
              <w:rPr>
                <w:rFonts w:cstheme="minorHAnsi"/>
                <w:color w:val="0F1115"/>
              </w:rPr>
              <w:t>всех</w:t>
            </w:r>
            <w:proofErr w:type="spellEnd"/>
          </w:p>
        </w:tc>
      </w:tr>
      <w:tr w:rsidR="0098707C" w:rsidRPr="00874E5A" w14:paraId="33A53090" w14:textId="77777777" w:rsidTr="0098707C">
        <w:tc>
          <w:tcPr>
            <w:tcW w:w="1817" w:type="dxa"/>
            <w:shd w:val="clear" w:color="auto" w:fill="FFFFFF"/>
            <w:vAlign w:val="center"/>
          </w:tcPr>
          <w:p w14:paraId="6C35A7CB" w14:textId="04372A6B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proofErr w:type="spellStart"/>
            <w:r w:rsidRPr="0098707C">
              <w:rPr>
                <w:rFonts w:cstheme="minorHAnsi"/>
                <w:color w:val="0F1115"/>
              </w:rPr>
              <w:t>Сотрудник</w:t>
            </w:r>
            <w:proofErr w:type="spellEnd"/>
          </w:p>
        </w:tc>
        <w:tc>
          <w:tcPr>
            <w:tcW w:w="1742" w:type="dxa"/>
            <w:shd w:val="clear" w:color="auto" w:fill="FFFFFF"/>
            <w:vAlign w:val="center"/>
          </w:tcPr>
          <w:p w14:paraId="617302F1" w14:textId="7381D768" w:rsidR="0098707C" w:rsidRPr="007E3EFC" w:rsidRDefault="007E3EFC" w:rsidP="0098707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r>
              <w:rPr>
                <w:rFonts w:cstheme="minorHAnsi"/>
                <w:color w:val="0F1115"/>
                <w:lang w:val="ru-RU"/>
              </w:rPr>
              <w:t>Строка//или ссылка на справочник «Сотрудники»</w:t>
            </w:r>
          </w:p>
        </w:tc>
        <w:tc>
          <w:tcPr>
            <w:tcW w:w="1856" w:type="dxa"/>
            <w:shd w:val="clear" w:color="auto" w:fill="FFFFFF"/>
            <w:vAlign w:val="center"/>
          </w:tcPr>
          <w:p w14:paraId="1444BC7B" w14:textId="7B19FE0B" w:rsidR="0098707C" w:rsidRPr="0098707C" w:rsidRDefault="007E3EFC" w:rsidP="007E3EF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r>
              <w:rPr>
                <w:rFonts w:cstheme="minorHAnsi"/>
                <w:color w:val="0F1115"/>
                <w:lang w:val="ru-RU"/>
              </w:rPr>
              <w:t>Обязательное</w:t>
            </w:r>
          </w:p>
        </w:tc>
        <w:tc>
          <w:tcPr>
            <w:tcW w:w="1914" w:type="dxa"/>
            <w:shd w:val="clear" w:color="auto" w:fill="FFFFFF"/>
            <w:vAlign w:val="center"/>
          </w:tcPr>
          <w:p w14:paraId="2BFF87DC" w14:textId="0424621C" w:rsidR="0098707C" w:rsidRPr="0098707C" w:rsidRDefault="007E3EFC" w:rsidP="0098707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r>
              <w:rPr>
                <w:rFonts w:cstheme="minorHAnsi"/>
                <w:color w:val="0F1115"/>
                <w:lang w:val="ru-RU"/>
              </w:rPr>
              <w:t xml:space="preserve">Заполняется вручную, либо </w:t>
            </w:r>
            <w:r w:rsidRPr="0098707C">
              <w:rPr>
                <w:rFonts w:cstheme="minorHAnsi"/>
                <w:color w:val="0F1115"/>
                <w:lang w:val="ru-RU"/>
              </w:rPr>
              <w:t>Выбирается вручную из списка активных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050BE036" w14:textId="3990638F" w:rsidR="0098707C" w:rsidRPr="007E3EFC" w:rsidRDefault="0098707C" w:rsidP="007E3EF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r w:rsidRPr="007E3EFC">
              <w:rPr>
                <w:rFonts w:cstheme="minorHAnsi"/>
                <w:color w:val="0F1115"/>
                <w:lang w:val="ru-RU"/>
              </w:rPr>
              <w:t xml:space="preserve">Редактирование: </w:t>
            </w:r>
            <w:r w:rsidR="007E3EFC">
              <w:rPr>
                <w:rFonts w:cstheme="minorHAnsi"/>
                <w:color w:val="0F1115"/>
                <w:lang w:val="ru-RU"/>
              </w:rPr>
              <w:t>Сотрудник Отдела кадров, Чтение для всех</w:t>
            </w:r>
          </w:p>
        </w:tc>
      </w:tr>
      <w:tr w:rsidR="0098707C" w:rsidRPr="00874E5A" w14:paraId="16BBEB21" w14:textId="77777777" w:rsidTr="0098707C">
        <w:tc>
          <w:tcPr>
            <w:tcW w:w="1817" w:type="dxa"/>
            <w:shd w:val="clear" w:color="auto" w:fill="FFFFFF"/>
            <w:vAlign w:val="center"/>
          </w:tcPr>
          <w:p w14:paraId="48755A37" w14:textId="18A10072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proofErr w:type="spellStart"/>
            <w:r w:rsidRPr="0098707C">
              <w:rPr>
                <w:rFonts w:cstheme="minorHAnsi"/>
                <w:color w:val="0F1115"/>
              </w:rPr>
              <w:t>Новое</w:t>
            </w:r>
            <w:proofErr w:type="spellEnd"/>
            <w:r w:rsidRPr="0098707C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98707C">
              <w:rPr>
                <w:rFonts w:cstheme="minorHAnsi"/>
                <w:color w:val="0F1115"/>
              </w:rPr>
              <w:t>подразделение</w:t>
            </w:r>
            <w:proofErr w:type="spellEnd"/>
          </w:p>
        </w:tc>
        <w:tc>
          <w:tcPr>
            <w:tcW w:w="1742" w:type="dxa"/>
            <w:shd w:val="clear" w:color="auto" w:fill="FFFFFF"/>
            <w:vAlign w:val="center"/>
          </w:tcPr>
          <w:p w14:paraId="5912D4FC" w14:textId="739AC42B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</w:rPr>
            </w:pPr>
            <w:proofErr w:type="spellStart"/>
            <w:r w:rsidRPr="0098707C">
              <w:rPr>
                <w:rFonts w:cstheme="minorHAnsi"/>
                <w:color w:val="0F1115"/>
              </w:rPr>
              <w:t>Ссылка</w:t>
            </w:r>
            <w:proofErr w:type="spellEnd"/>
            <w:r w:rsidRPr="0098707C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98707C">
              <w:rPr>
                <w:rFonts w:cstheme="minorHAnsi"/>
                <w:color w:val="0F1115"/>
              </w:rPr>
              <w:t>на</w:t>
            </w:r>
            <w:proofErr w:type="spellEnd"/>
            <w:r w:rsidRPr="0098707C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98707C">
              <w:rPr>
                <w:rFonts w:cstheme="minorHAnsi"/>
                <w:color w:val="0F1115"/>
              </w:rPr>
              <w:t>справочник</w:t>
            </w:r>
            <w:proofErr w:type="spellEnd"/>
            <w:r w:rsidRPr="0098707C">
              <w:rPr>
                <w:rFonts w:cstheme="minorHAnsi"/>
                <w:color w:val="0F1115"/>
              </w:rPr>
              <w:t xml:space="preserve"> «</w:t>
            </w:r>
            <w:proofErr w:type="spellStart"/>
            <w:r w:rsidRPr="0098707C">
              <w:rPr>
                <w:rFonts w:cstheme="minorHAnsi"/>
                <w:color w:val="0F1115"/>
              </w:rPr>
              <w:t>Подразделения</w:t>
            </w:r>
            <w:proofErr w:type="spellEnd"/>
            <w:r w:rsidRPr="0098707C">
              <w:rPr>
                <w:rFonts w:cstheme="minorHAnsi"/>
                <w:color w:val="0F1115"/>
              </w:rPr>
              <w:t>»</w:t>
            </w:r>
          </w:p>
        </w:tc>
        <w:tc>
          <w:tcPr>
            <w:tcW w:w="1856" w:type="dxa"/>
            <w:shd w:val="clear" w:color="auto" w:fill="FFFFFF"/>
            <w:vAlign w:val="center"/>
          </w:tcPr>
          <w:p w14:paraId="42819BB1" w14:textId="13648CA7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</w:rPr>
            </w:pPr>
            <w:proofErr w:type="spellStart"/>
            <w:r w:rsidRPr="0098707C">
              <w:rPr>
                <w:rFonts w:cstheme="minorHAnsi"/>
                <w:color w:val="0F1115"/>
              </w:rPr>
              <w:t>Обязательное</w:t>
            </w:r>
            <w:proofErr w:type="spellEnd"/>
          </w:p>
        </w:tc>
        <w:tc>
          <w:tcPr>
            <w:tcW w:w="1914" w:type="dxa"/>
            <w:shd w:val="clear" w:color="auto" w:fill="FFFFFF"/>
            <w:vAlign w:val="center"/>
          </w:tcPr>
          <w:p w14:paraId="013EAE78" w14:textId="13748CDB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r w:rsidRPr="0098707C">
              <w:rPr>
                <w:rFonts w:cstheme="minorHAnsi"/>
                <w:color w:val="0F1115"/>
                <w:lang w:val="ru-RU"/>
              </w:rPr>
              <w:t>Выбирается вручную из списка активных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5CB7EAEA" w14:textId="5F2AC8EE" w:rsidR="0098707C" w:rsidRPr="007E3EFC" w:rsidRDefault="007E3EFC" w:rsidP="007E3EF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r w:rsidRPr="007E3EFC">
              <w:rPr>
                <w:rFonts w:cstheme="minorHAnsi"/>
                <w:color w:val="0F1115"/>
                <w:lang w:val="ru-RU"/>
              </w:rPr>
              <w:t xml:space="preserve">Редактирование: </w:t>
            </w:r>
            <w:r>
              <w:rPr>
                <w:rFonts w:cstheme="minorHAnsi"/>
                <w:color w:val="0F1115"/>
                <w:lang w:val="ru-RU"/>
              </w:rPr>
              <w:t>Сотрудник Отдела кадров, Чтение для всех</w:t>
            </w:r>
          </w:p>
        </w:tc>
      </w:tr>
      <w:tr w:rsidR="0098707C" w:rsidRPr="00874E5A" w14:paraId="2028065A" w14:textId="77777777" w:rsidTr="0098707C">
        <w:tc>
          <w:tcPr>
            <w:tcW w:w="1817" w:type="dxa"/>
            <w:shd w:val="clear" w:color="auto" w:fill="FFFFFF"/>
            <w:vAlign w:val="center"/>
          </w:tcPr>
          <w:p w14:paraId="423800F1" w14:textId="03B7767D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proofErr w:type="spellStart"/>
            <w:r w:rsidRPr="0098707C">
              <w:rPr>
                <w:rFonts w:cstheme="minorHAnsi"/>
                <w:color w:val="0F1115"/>
              </w:rPr>
              <w:t>Новая</w:t>
            </w:r>
            <w:proofErr w:type="spellEnd"/>
            <w:r w:rsidRPr="0098707C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98707C">
              <w:rPr>
                <w:rFonts w:cstheme="minorHAnsi"/>
                <w:color w:val="0F1115"/>
              </w:rPr>
              <w:t>должность</w:t>
            </w:r>
            <w:proofErr w:type="spellEnd"/>
          </w:p>
        </w:tc>
        <w:tc>
          <w:tcPr>
            <w:tcW w:w="1742" w:type="dxa"/>
            <w:shd w:val="clear" w:color="auto" w:fill="FFFFFF"/>
            <w:vAlign w:val="center"/>
          </w:tcPr>
          <w:p w14:paraId="798900FA" w14:textId="30493942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</w:rPr>
            </w:pPr>
            <w:proofErr w:type="spellStart"/>
            <w:r w:rsidRPr="0098707C">
              <w:rPr>
                <w:rFonts w:cstheme="minorHAnsi"/>
                <w:color w:val="0F1115"/>
              </w:rPr>
              <w:t>Ссылка</w:t>
            </w:r>
            <w:proofErr w:type="spellEnd"/>
            <w:r w:rsidRPr="0098707C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98707C">
              <w:rPr>
                <w:rFonts w:cstheme="minorHAnsi"/>
                <w:color w:val="0F1115"/>
              </w:rPr>
              <w:t>на</w:t>
            </w:r>
            <w:proofErr w:type="spellEnd"/>
            <w:r w:rsidRPr="0098707C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98707C">
              <w:rPr>
                <w:rFonts w:cstheme="minorHAnsi"/>
                <w:color w:val="0F1115"/>
              </w:rPr>
              <w:t>справочник</w:t>
            </w:r>
            <w:proofErr w:type="spellEnd"/>
            <w:r w:rsidRPr="0098707C">
              <w:rPr>
                <w:rFonts w:cstheme="minorHAnsi"/>
                <w:color w:val="0F1115"/>
              </w:rPr>
              <w:t xml:space="preserve"> «</w:t>
            </w:r>
            <w:proofErr w:type="spellStart"/>
            <w:r w:rsidRPr="0098707C">
              <w:rPr>
                <w:rFonts w:cstheme="minorHAnsi"/>
                <w:color w:val="0F1115"/>
              </w:rPr>
              <w:t>Должности</w:t>
            </w:r>
            <w:proofErr w:type="spellEnd"/>
            <w:r w:rsidRPr="0098707C">
              <w:rPr>
                <w:rFonts w:cstheme="minorHAnsi"/>
                <w:color w:val="0F1115"/>
              </w:rPr>
              <w:t>»</w:t>
            </w:r>
          </w:p>
        </w:tc>
        <w:tc>
          <w:tcPr>
            <w:tcW w:w="1856" w:type="dxa"/>
            <w:shd w:val="clear" w:color="auto" w:fill="FFFFFF"/>
            <w:vAlign w:val="center"/>
          </w:tcPr>
          <w:p w14:paraId="17F77873" w14:textId="04265406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</w:rPr>
            </w:pPr>
            <w:proofErr w:type="spellStart"/>
            <w:r w:rsidRPr="0098707C">
              <w:rPr>
                <w:rFonts w:cstheme="minorHAnsi"/>
                <w:color w:val="0F1115"/>
              </w:rPr>
              <w:t>Обязательное</w:t>
            </w:r>
            <w:proofErr w:type="spellEnd"/>
          </w:p>
        </w:tc>
        <w:tc>
          <w:tcPr>
            <w:tcW w:w="1914" w:type="dxa"/>
            <w:shd w:val="clear" w:color="auto" w:fill="FFFFFF"/>
            <w:vAlign w:val="center"/>
          </w:tcPr>
          <w:p w14:paraId="0BD4908C" w14:textId="4D7222C0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r w:rsidRPr="0098707C">
              <w:rPr>
                <w:rFonts w:cstheme="minorHAnsi"/>
                <w:color w:val="0F1115"/>
                <w:lang w:val="ru-RU"/>
              </w:rPr>
              <w:t>Выбирается вручную из списка активных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74BA0A3F" w14:textId="70A061E3" w:rsidR="0098707C" w:rsidRPr="0098707C" w:rsidRDefault="007E3EFC" w:rsidP="007E3EF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r w:rsidRPr="007E3EFC">
              <w:rPr>
                <w:rFonts w:cstheme="minorHAnsi"/>
                <w:color w:val="0F1115"/>
                <w:lang w:val="ru-RU"/>
              </w:rPr>
              <w:t xml:space="preserve">Редактирование: </w:t>
            </w:r>
            <w:r>
              <w:rPr>
                <w:rFonts w:cstheme="minorHAnsi"/>
                <w:color w:val="0F1115"/>
                <w:lang w:val="ru-RU"/>
              </w:rPr>
              <w:t>Сотрудник Отдела кадров, Чтение для всех</w:t>
            </w:r>
          </w:p>
        </w:tc>
      </w:tr>
      <w:tr w:rsidR="0098707C" w:rsidRPr="00874E5A" w14:paraId="2AD13E24" w14:textId="77777777" w:rsidTr="0098707C">
        <w:tc>
          <w:tcPr>
            <w:tcW w:w="1817" w:type="dxa"/>
            <w:shd w:val="clear" w:color="auto" w:fill="FFFFFF"/>
            <w:vAlign w:val="center"/>
          </w:tcPr>
          <w:p w14:paraId="3A888117" w14:textId="3D40AAA9" w:rsidR="0098707C" w:rsidRPr="0098707C" w:rsidRDefault="007E3EFC" w:rsidP="0098707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r>
              <w:rPr>
                <w:rFonts w:cstheme="minorHAnsi"/>
                <w:color w:val="0F1115"/>
                <w:lang w:val="ru-RU"/>
              </w:rPr>
              <w:t>Д</w:t>
            </w:r>
            <w:proofErr w:type="spellStart"/>
            <w:r w:rsidR="0098707C" w:rsidRPr="0098707C">
              <w:rPr>
                <w:rFonts w:cstheme="minorHAnsi"/>
                <w:color w:val="0F1115"/>
              </w:rPr>
              <w:t>ата</w:t>
            </w:r>
            <w:proofErr w:type="spellEnd"/>
            <w:r w:rsidR="0098707C" w:rsidRPr="0098707C">
              <w:rPr>
                <w:rFonts w:cstheme="minorHAnsi"/>
                <w:color w:val="0F1115"/>
              </w:rPr>
              <w:t xml:space="preserve"> </w:t>
            </w:r>
            <w:proofErr w:type="spellStart"/>
            <w:r w:rsidR="0098707C" w:rsidRPr="0098707C">
              <w:rPr>
                <w:rFonts w:cstheme="minorHAnsi"/>
                <w:color w:val="0F1115"/>
              </w:rPr>
              <w:t>перевода</w:t>
            </w:r>
            <w:proofErr w:type="spellEnd"/>
          </w:p>
        </w:tc>
        <w:tc>
          <w:tcPr>
            <w:tcW w:w="1742" w:type="dxa"/>
            <w:shd w:val="clear" w:color="auto" w:fill="FFFFFF"/>
            <w:vAlign w:val="center"/>
          </w:tcPr>
          <w:p w14:paraId="21CD1364" w14:textId="32505DAC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</w:rPr>
            </w:pPr>
            <w:proofErr w:type="spellStart"/>
            <w:r w:rsidRPr="0098707C">
              <w:rPr>
                <w:rFonts w:cstheme="minorHAnsi"/>
                <w:color w:val="0F1115"/>
              </w:rPr>
              <w:t>Дата</w:t>
            </w:r>
            <w:proofErr w:type="spellEnd"/>
          </w:p>
        </w:tc>
        <w:tc>
          <w:tcPr>
            <w:tcW w:w="1856" w:type="dxa"/>
            <w:shd w:val="clear" w:color="auto" w:fill="FFFFFF"/>
            <w:vAlign w:val="center"/>
          </w:tcPr>
          <w:p w14:paraId="536DBA78" w14:textId="502651F2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r w:rsidRPr="0098707C">
              <w:rPr>
                <w:rFonts w:cstheme="minorHAnsi"/>
                <w:color w:val="0F1115"/>
                <w:lang w:val="ru-RU"/>
              </w:rPr>
              <w:t>Формат ДД.ММ.ГГГГ, не ранее текущей даты</w:t>
            </w:r>
          </w:p>
        </w:tc>
        <w:tc>
          <w:tcPr>
            <w:tcW w:w="1914" w:type="dxa"/>
            <w:shd w:val="clear" w:color="auto" w:fill="FFFFFF"/>
            <w:vAlign w:val="center"/>
          </w:tcPr>
          <w:p w14:paraId="339770F3" w14:textId="69228F2C" w:rsidR="0098707C" w:rsidRPr="0098707C" w:rsidRDefault="0098707C" w:rsidP="0098707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proofErr w:type="spellStart"/>
            <w:r w:rsidRPr="0098707C">
              <w:rPr>
                <w:rFonts w:cstheme="minorHAnsi"/>
                <w:color w:val="0F1115"/>
              </w:rPr>
              <w:t>Заполняется</w:t>
            </w:r>
            <w:proofErr w:type="spellEnd"/>
            <w:r w:rsidRPr="0098707C">
              <w:rPr>
                <w:rFonts w:cstheme="minorHAnsi"/>
                <w:color w:val="0F1115"/>
              </w:rPr>
              <w:t xml:space="preserve"> </w:t>
            </w:r>
            <w:proofErr w:type="spellStart"/>
            <w:r w:rsidRPr="0098707C">
              <w:rPr>
                <w:rFonts w:cstheme="minorHAnsi"/>
                <w:color w:val="0F1115"/>
              </w:rPr>
              <w:t>вручную</w:t>
            </w:r>
            <w:proofErr w:type="spellEnd"/>
          </w:p>
        </w:tc>
        <w:tc>
          <w:tcPr>
            <w:tcW w:w="1650" w:type="dxa"/>
            <w:shd w:val="clear" w:color="auto" w:fill="FFFFFF"/>
            <w:vAlign w:val="center"/>
          </w:tcPr>
          <w:p w14:paraId="53D4EE92" w14:textId="0FC5CC37" w:rsidR="0098707C" w:rsidRPr="0098707C" w:rsidRDefault="007E3EFC" w:rsidP="0098707C">
            <w:pPr>
              <w:pStyle w:val="af8"/>
              <w:ind w:left="0"/>
              <w:rPr>
                <w:rFonts w:cstheme="minorHAnsi"/>
                <w:color w:val="0F1115"/>
                <w:lang w:val="ru-RU"/>
              </w:rPr>
            </w:pPr>
            <w:r w:rsidRPr="007E3EFC">
              <w:rPr>
                <w:rFonts w:cstheme="minorHAnsi"/>
                <w:color w:val="0F1115"/>
                <w:lang w:val="ru-RU"/>
              </w:rPr>
              <w:t xml:space="preserve">Редактирование: </w:t>
            </w:r>
            <w:r>
              <w:rPr>
                <w:rFonts w:cstheme="minorHAnsi"/>
                <w:color w:val="0F1115"/>
                <w:lang w:val="ru-RU"/>
              </w:rPr>
              <w:t>Сотрудник Отдела кадров, Чтение для всех</w:t>
            </w:r>
          </w:p>
        </w:tc>
      </w:tr>
      <w:tr w:rsidR="00243ED9" w:rsidRPr="00243ED9" w14:paraId="68081245" w14:textId="77777777" w:rsidTr="0098707C">
        <w:tc>
          <w:tcPr>
            <w:tcW w:w="1817" w:type="dxa"/>
            <w:shd w:val="clear" w:color="auto" w:fill="FFFFFF"/>
            <w:vAlign w:val="center"/>
          </w:tcPr>
          <w:p w14:paraId="2FA59A09" w14:textId="13A9624D" w:rsidR="00243ED9" w:rsidRPr="00243ED9" w:rsidRDefault="00243ED9" w:rsidP="00243ED9">
            <w:pPr>
              <w:pStyle w:val="af8"/>
              <w:ind w:left="0"/>
              <w:rPr>
                <w:rFonts w:cstheme="minorHAnsi"/>
                <w:lang w:val="ru-RU"/>
              </w:rPr>
            </w:pPr>
            <w:r w:rsidRPr="00243ED9">
              <w:rPr>
                <w:rFonts w:cstheme="minorHAnsi"/>
                <w:color w:val="0F1115"/>
                <w:szCs w:val="23"/>
                <w:lang w:val="ru-RU"/>
              </w:rPr>
              <w:t>Статус выгрузки в ИС Сотрудники</w:t>
            </w:r>
          </w:p>
        </w:tc>
        <w:tc>
          <w:tcPr>
            <w:tcW w:w="1742" w:type="dxa"/>
            <w:shd w:val="clear" w:color="auto" w:fill="FFFFFF"/>
            <w:vAlign w:val="center"/>
          </w:tcPr>
          <w:p w14:paraId="7F130868" w14:textId="28CD9761" w:rsidR="00243ED9" w:rsidRPr="00243ED9" w:rsidRDefault="00243ED9" w:rsidP="00243ED9">
            <w:pPr>
              <w:pStyle w:val="af8"/>
              <w:ind w:left="0"/>
              <w:rPr>
                <w:rFonts w:cstheme="minorHAnsi"/>
                <w:lang w:val="ru-RU"/>
              </w:rPr>
            </w:pPr>
            <w:proofErr w:type="spellStart"/>
            <w:r w:rsidRPr="00243ED9">
              <w:rPr>
                <w:rFonts w:cstheme="minorHAnsi"/>
                <w:color w:val="0F1115"/>
                <w:szCs w:val="23"/>
              </w:rPr>
              <w:t>Перечисление</w:t>
            </w:r>
            <w:proofErr w:type="spellEnd"/>
          </w:p>
        </w:tc>
        <w:tc>
          <w:tcPr>
            <w:tcW w:w="1856" w:type="dxa"/>
            <w:shd w:val="clear" w:color="auto" w:fill="FFFFFF"/>
            <w:vAlign w:val="center"/>
          </w:tcPr>
          <w:p w14:paraId="18368661" w14:textId="7E81A39C" w:rsidR="00243ED9" w:rsidRPr="00243ED9" w:rsidRDefault="00243ED9" w:rsidP="00243ED9">
            <w:pPr>
              <w:pStyle w:val="af8"/>
              <w:ind w:left="0"/>
              <w:rPr>
                <w:rFonts w:cstheme="minorHAnsi"/>
              </w:rPr>
            </w:pPr>
            <w:r w:rsidRPr="00243ED9">
              <w:rPr>
                <w:rFonts w:cstheme="minorHAnsi"/>
                <w:color w:val="0F1115"/>
                <w:szCs w:val="23"/>
              </w:rPr>
              <w:t>«</w:t>
            </w:r>
            <w:proofErr w:type="spellStart"/>
            <w:r w:rsidRPr="00243ED9">
              <w:rPr>
                <w:rFonts w:cstheme="minorHAnsi"/>
                <w:color w:val="0F1115"/>
                <w:szCs w:val="23"/>
              </w:rPr>
              <w:t>Не</w:t>
            </w:r>
            <w:proofErr w:type="spellEnd"/>
            <w:r w:rsidRPr="00243ED9">
              <w:rPr>
                <w:rFonts w:cstheme="minorHAnsi"/>
                <w:color w:val="0F1115"/>
                <w:szCs w:val="23"/>
              </w:rPr>
              <w:t xml:space="preserve"> </w:t>
            </w:r>
            <w:proofErr w:type="spellStart"/>
            <w:r w:rsidRPr="00243ED9">
              <w:rPr>
                <w:rFonts w:cstheme="minorHAnsi"/>
                <w:color w:val="0F1115"/>
                <w:szCs w:val="23"/>
              </w:rPr>
              <w:t>отправлено</w:t>
            </w:r>
            <w:proofErr w:type="spellEnd"/>
            <w:r w:rsidRPr="00243ED9">
              <w:rPr>
                <w:rFonts w:cstheme="minorHAnsi"/>
                <w:color w:val="0F1115"/>
                <w:szCs w:val="23"/>
              </w:rPr>
              <w:t>», «</w:t>
            </w:r>
            <w:proofErr w:type="spellStart"/>
            <w:r w:rsidRPr="00243ED9">
              <w:rPr>
                <w:rFonts w:cstheme="minorHAnsi"/>
                <w:color w:val="0F1115"/>
                <w:szCs w:val="23"/>
              </w:rPr>
              <w:t>Отправлено</w:t>
            </w:r>
            <w:proofErr w:type="spellEnd"/>
            <w:r w:rsidRPr="00243ED9">
              <w:rPr>
                <w:rFonts w:cstheme="minorHAnsi"/>
                <w:color w:val="0F1115"/>
                <w:szCs w:val="23"/>
              </w:rPr>
              <w:t>», «</w:t>
            </w:r>
            <w:proofErr w:type="spellStart"/>
            <w:r w:rsidRPr="00243ED9">
              <w:rPr>
                <w:rFonts w:cstheme="minorHAnsi"/>
                <w:color w:val="0F1115"/>
                <w:szCs w:val="23"/>
              </w:rPr>
              <w:t>Ошибка</w:t>
            </w:r>
            <w:proofErr w:type="spellEnd"/>
            <w:r w:rsidRPr="00243ED9">
              <w:rPr>
                <w:rFonts w:cstheme="minorHAnsi"/>
                <w:color w:val="0F1115"/>
                <w:szCs w:val="23"/>
              </w:rPr>
              <w:t>»</w:t>
            </w:r>
          </w:p>
        </w:tc>
        <w:tc>
          <w:tcPr>
            <w:tcW w:w="1914" w:type="dxa"/>
            <w:shd w:val="clear" w:color="auto" w:fill="FFFFFF"/>
            <w:vAlign w:val="center"/>
          </w:tcPr>
          <w:p w14:paraId="7ECDEFCE" w14:textId="00FC5E33" w:rsidR="00243ED9" w:rsidRPr="00243ED9" w:rsidRDefault="00243ED9" w:rsidP="00243ED9">
            <w:pPr>
              <w:pStyle w:val="af8"/>
              <w:ind w:left="0"/>
              <w:rPr>
                <w:rFonts w:cstheme="minorHAnsi"/>
                <w:lang w:val="ru-RU"/>
              </w:rPr>
            </w:pPr>
            <w:r w:rsidRPr="00243ED9">
              <w:rPr>
                <w:rFonts w:cstheme="minorHAnsi"/>
                <w:color w:val="0F1115"/>
                <w:szCs w:val="23"/>
                <w:lang w:val="ru-RU"/>
              </w:rPr>
              <w:t>По умолчанию «Не отправлено». Меняется после выгрузки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3D75B75C" w14:textId="2EA8A1D4" w:rsidR="00243ED9" w:rsidRPr="00243ED9" w:rsidRDefault="00243ED9" w:rsidP="00243ED9">
            <w:pPr>
              <w:pStyle w:val="af8"/>
              <w:ind w:left="0"/>
              <w:rPr>
                <w:rFonts w:cstheme="minorHAnsi"/>
                <w:lang w:val="ru-RU"/>
              </w:rPr>
            </w:pPr>
            <w:r w:rsidRPr="00243ED9">
              <w:rPr>
                <w:rFonts w:cstheme="minorHAnsi"/>
                <w:color w:val="0F1115"/>
                <w:szCs w:val="23"/>
                <w:lang w:val="ru-RU"/>
              </w:rPr>
              <w:t>Только чтени</w:t>
            </w:r>
            <w:r w:rsidR="007E3EFC">
              <w:rPr>
                <w:rFonts w:cstheme="minorHAnsi"/>
                <w:color w:val="0F1115"/>
                <w:szCs w:val="23"/>
                <w:lang w:val="ru-RU"/>
              </w:rPr>
              <w:t>е для всех</w:t>
            </w:r>
          </w:p>
        </w:tc>
      </w:tr>
      <w:tr w:rsidR="00243ED9" w:rsidRPr="0015273C" w14:paraId="3B148137" w14:textId="77777777" w:rsidTr="0098707C">
        <w:tc>
          <w:tcPr>
            <w:tcW w:w="1817" w:type="dxa"/>
            <w:shd w:val="clear" w:color="auto" w:fill="FFFFFF"/>
          </w:tcPr>
          <w:p w14:paraId="18B1D6B5" w14:textId="6AE0E7CE" w:rsidR="00243ED9" w:rsidRPr="00243ED9" w:rsidRDefault="00243ED9" w:rsidP="00243ED9">
            <w:pPr>
              <w:pStyle w:val="af8"/>
              <w:ind w:left="0"/>
              <w:rPr>
                <w:rFonts w:cstheme="minorHAnsi"/>
                <w:lang w:val="ru-RU"/>
              </w:rPr>
            </w:pPr>
            <w:r w:rsidRPr="00FE0760">
              <w:rPr>
                <w:lang w:val="ru-RU"/>
              </w:rPr>
              <w:t>Статус соединения</w:t>
            </w:r>
          </w:p>
        </w:tc>
        <w:tc>
          <w:tcPr>
            <w:tcW w:w="1742" w:type="dxa"/>
            <w:shd w:val="clear" w:color="auto" w:fill="FFFFFF"/>
          </w:tcPr>
          <w:p w14:paraId="798697F8" w14:textId="46872970" w:rsidR="00243ED9" w:rsidRPr="00243ED9" w:rsidRDefault="00243ED9" w:rsidP="00243ED9">
            <w:pPr>
              <w:pStyle w:val="af8"/>
              <w:ind w:left="0"/>
              <w:rPr>
                <w:rFonts w:cstheme="minorHAnsi"/>
                <w:lang w:val="ru-RU"/>
              </w:rPr>
            </w:pPr>
            <w:r w:rsidRPr="00FE0760">
              <w:rPr>
                <w:lang w:val="ru-RU"/>
              </w:rPr>
              <w:t>Перечисление</w:t>
            </w:r>
          </w:p>
        </w:tc>
        <w:tc>
          <w:tcPr>
            <w:tcW w:w="1856" w:type="dxa"/>
            <w:shd w:val="clear" w:color="auto" w:fill="FFFFFF"/>
          </w:tcPr>
          <w:p w14:paraId="1AA8EED4" w14:textId="77B00DEC" w:rsidR="00243ED9" w:rsidRPr="0021189B" w:rsidRDefault="007E3EFC" w:rsidP="00243ED9">
            <w:pPr>
              <w:pStyle w:val="af8"/>
              <w:ind w:left="0"/>
              <w:rPr>
                <w:lang w:val="ru-RU"/>
              </w:rPr>
            </w:pPr>
            <w:r>
              <w:t>NOT</w:t>
            </w:r>
            <w:r w:rsidRPr="00874E5A">
              <w:rPr>
                <w:lang w:val="ru-RU"/>
              </w:rPr>
              <w:t xml:space="preserve"> </w:t>
            </w:r>
            <w:r>
              <w:t>NULL</w:t>
            </w:r>
            <w:r w:rsidRPr="00874E5A">
              <w:rPr>
                <w:lang w:val="ru-RU"/>
              </w:rPr>
              <w:t xml:space="preserve">, </w:t>
            </w:r>
          </w:p>
          <w:p w14:paraId="5DDEF0BD" w14:textId="77777777" w:rsidR="00243ED9" w:rsidRPr="00FE0760" w:rsidRDefault="00243ED9" w:rsidP="00243ED9">
            <w:pPr>
              <w:pStyle w:val="af8"/>
              <w:ind w:left="0"/>
              <w:rPr>
                <w:lang w:val="ru-RU"/>
              </w:rPr>
            </w:pPr>
            <w:r w:rsidRPr="00FE0760">
              <w:rPr>
                <w:lang w:val="ru-RU"/>
              </w:rPr>
              <w:t>«Соединено»,</w:t>
            </w:r>
          </w:p>
          <w:p w14:paraId="1D0B5414" w14:textId="4CC66591" w:rsidR="00243ED9" w:rsidRPr="00243ED9" w:rsidRDefault="00243ED9" w:rsidP="00243ED9">
            <w:pPr>
              <w:pStyle w:val="af8"/>
              <w:ind w:left="0"/>
              <w:rPr>
                <w:rFonts w:cstheme="minorHAnsi"/>
                <w:lang w:val="ru-RU"/>
              </w:rPr>
            </w:pPr>
            <w:r w:rsidRPr="00FE0760">
              <w:rPr>
                <w:lang w:val="ru-RU"/>
              </w:rPr>
              <w:t xml:space="preserve">«Нет соединения» </w:t>
            </w:r>
          </w:p>
        </w:tc>
        <w:tc>
          <w:tcPr>
            <w:tcW w:w="1914" w:type="dxa"/>
            <w:shd w:val="clear" w:color="auto" w:fill="FFFFFF"/>
          </w:tcPr>
          <w:p w14:paraId="56A54247" w14:textId="7EB4037A" w:rsidR="00243ED9" w:rsidRPr="00243ED9" w:rsidRDefault="0021189B" w:rsidP="00243ED9">
            <w:pPr>
              <w:pStyle w:val="af8"/>
              <w:ind w:left="0"/>
              <w:rPr>
                <w:rFonts w:cstheme="minorHAnsi"/>
                <w:lang w:val="ru-RU"/>
              </w:rPr>
            </w:pPr>
            <w:r>
              <w:rPr>
                <w:lang w:val="ru-RU"/>
              </w:rPr>
              <w:t>Автоматически определяется</w:t>
            </w:r>
          </w:p>
        </w:tc>
        <w:tc>
          <w:tcPr>
            <w:tcW w:w="1650" w:type="dxa"/>
            <w:shd w:val="clear" w:color="auto" w:fill="FFFFFF"/>
          </w:tcPr>
          <w:p w14:paraId="1CEC94C8" w14:textId="5B275D7C" w:rsidR="00243ED9" w:rsidRPr="00243ED9" w:rsidRDefault="00243ED9" w:rsidP="00243ED9">
            <w:pPr>
              <w:pStyle w:val="af8"/>
              <w:ind w:left="0"/>
              <w:rPr>
                <w:rFonts w:cstheme="minorHAnsi"/>
                <w:lang w:val="ru-RU"/>
              </w:rPr>
            </w:pPr>
            <w:r w:rsidRPr="00FE0760">
              <w:rPr>
                <w:lang w:val="ru-RU"/>
              </w:rPr>
              <w:t xml:space="preserve">Чтение </w:t>
            </w:r>
            <w:r>
              <w:rPr>
                <w:lang w:val="ru-RU"/>
              </w:rPr>
              <w:t xml:space="preserve">- </w:t>
            </w:r>
            <w:r w:rsidRPr="00FE0760">
              <w:rPr>
                <w:lang w:val="ru-RU"/>
              </w:rPr>
              <w:t>для всех</w:t>
            </w:r>
          </w:p>
        </w:tc>
      </w:tr>
      <w:tr w:rsidR="00243ED9" w:rsidRPr="00FB6AFA" w14:paraId="5E2DE0A9" w14:textId="77777777" w:rsidTr="0098707C">
        <w:tc>
          <w:tcPr>
            <w:tcW w:w="1817" w:type="dxa"/>
            <w:shd w:val="clear" w:color="auto" w:fill="FFFFFF"/>
          </w:tcPr>
          <w:p w14:paraId="1CADFC8A" w14:textId="184183D8" w:rsidR="00243ED9" w:rsidRPr="00243ED9" w:rsidRDefault="00243ED9" w:rsidP="00243ED9">
            <w:pPr>
              <w:pStyle w:val="af8"/>
              <w:ind w:left="0"/>
              <w:rPr>
                <w:rFonts w:cstheme="minorHAnsi"/>
                <w:lang w:val="ru-RU"/>
              </w:rPr>
            </w:pPr>
            <w:r w:rsidRPr="00AB3586">
              <w:rPr>
                <w:lang w:val="ru-RU"/>
              </w:rPr>
              <w:t>Дата последней выгрузки</w:t>
            </w:r>
          </w:p>
        </w:tc>
        <w:tc>
          <w:tcPr>
            <w:tcW w:w="1742" w:type="dxa"/>
            <w:shd w:val="clear" w:color="auto" w:fill="FFFFFF"/>
          </w:tcPr>
          <w:p w14:paraId="520C1446" w14:textId="77777777" w:rsidR="00243ED9" w:rsidRPr="00AB3586" w:rsidRDefault="00243ED9" w:rsidP="00243ED9">
            <w:pPr>
              <w:pStyle w:val="af8"/>
              <w:ind w:left="0"/>
              <w:rPr>
                <w:lang w:val="ru-RU"/>
              </w:rPr>
            </w:pPr>
            <w:proofErr w:type="spellStart"/>
            <w:r w:rsidRPr="00AB3586">
              <w:rPr>
                <w:lang w:val="ru-RU"/>
              </w:rPr>
              <w:t>timestamp</w:t>
            </w:r>
            <w:proofErr w:type="spellEnd"/>
            <w:r w:rsidRPr="00AB3586">
              <w:rPr>
                <w:lang w:val="ru-RU"/>
              </w:rPr>
              <w:t xml:space="preserve"> в виде</w:t>
            </w:r>
          </w:p>
          <w:p w14:paraId="692B6A7E" w14:textId="3472A503" w:rsidR="00243ED9" w:rsidRPr="00243ED9" w:rsidRDefault="00243ED9" w:rsidP="00243ED9">
            <w:pPr>
              <w:pStyle w:val="af8"/>
              <w:ind w:left="0"/>
              <w:rPr>
                <w:rFonts w:cstheme="minorHAnsi"/>
                <w:b/>
                <w:lang w:val="ru-RU"/>
              </w:rPr>
            </w:pPr>
            <w:r w:rsidRPr="00AB3586">
              <w:rPr>
                <w:lang w:val="ru-RU"/>
              </w:rPr>
              <w:t>‘ДД.ММ.ГГГГ ЧЧ:ММ:СС’</w:t>
            </w:r>
          </w:p>
        </w:tc>
        <w:tc>
          <w:tcPr>
            <w:tcW w:w="1856" w:type="dxa"/>
            <w:shd w:val="clear" w:color="auto" w:fill="FFFFFF"/>
          </w:tcPr>
          <w:p w14:paraId="41A15896" w14:textId="51AF2CD6" w:rsidR="00243ED9" w:rsidRPr="00243ED9" w:rsidRDefault="00243ED9" w:rsidP="00243ED9">
            <w:pPr>
              <w:pStyle w:val="af8"/>
              <w:ind w:left="0"/>
              <w:rPr>
                <w:rFonts w:cstheme="minorHAnsi"/>
              </w:rPr>
            </w:pPr>
            <w:r w:rsidRPr="00AB3586">
              <w:t>-</w:t>
            </w:r>
          </w:p>
        </w:tc>
        <w:tc>
          <w:tcPr>
            <w:tcW w:w="1914" w:type="dxa"/>
            <w:shd w:val="clear" w:color="auto" w:fill="FFFFFF"/>
          </w:tcPr>
          <w:p w14:paraId="65D05326" w14:textId="6F2B32FF" w:rsidR="00243ED9" w:rsidRPr="00243ED9" w:rsidRDefault="00243ED9" w:rsidP="00243ED9">
            <w:pPr>
              <w:pStyle w:val="af8"/>
              <w:ind w:left="0"/>
              <w:rPr>
                <w:rFonts w:cstheme="minorHAnsi"/>
                <w:lang w:val="ru-RU"/>
              </w:rPr>
            </w:pPr>
            <w:r>
              <w:rPr>
                <w:lang w:val="ru-RU"/>
              </w:rPr>
              <w:t>Автоматическое заполнение во время успешного завершения выгрузки</w:t>
            </w:r>
          </w:p>
        </w:tc>
        <w:tc>
          <w:tcPr>
            <w:tcW w:w="1650" w:type="dxa"/>
            <w:shd w:val="clear" w:color="auto" w:fill="FFFFFF"/>
          </w:tcPr>
          <w:p w14:paraId="0412BEC9" w14:textId="108ED611" w:rsidR="00243ED9" w:rsidRPr="00243ED9" w:rsidRDefault="00243ED9" w:rsidP="00243ED9">
            <w:pPr>
              <w:pStyle w:val="af8"/>
              <w:ind w:left="0"/>
              <w:rPr>
                <w:rFonts w:cstheme="minorHAnsi"/>
                <w:lang w:val="ru-RU"/>
              </w:rPr>
            </w:pPr>
            <w:r w:rsidRPr="00AB3586">
              <w:rPr>
                <w:lang w:val="ru-RU"/>
              </w:rPr>
              <w:t>Чтение - для всех</w:t>
            </w:r>
          </w:p>
        </w:tc>
      </w:tr>
    </w:tbl>
    <w:p w14:paraId="078553D9" w14:textId="5C4A8061" w:rsidR="00721915" w:rsidRDefault="00721915" w:rsidP="00945DA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8"/>
          <w:lang w:val="ru-RU"/>
        </w:rPr>
      </w:pPr>
    </w:p>
    <w:p w14:paraId="32691A55" w14:textId="08608131" w:rsidR="009877B6" w:rsidRPr="00361627" w:rsidRDefault="009877B6" w:rsidP="009877B6">
      <w:pPr>
        <w:pStyle w:val="1"/>
        <w:numPr>
          <w:ilvl w:val="0"/>
          <w:numId w:val="28"/>
        </w:numPr>
        <w:rPr>
          <w:lang w:val="ru-RU"/>
        </w:rPr>
      </w:pPr>
      <w:r w:rsidRPr="00361627">
        <w:rPr>
          <w:lang w:val="ru-RU"/>
        </w:rPr>
        <w:t>сценарии и функциональные требования</w:t>
      </w:r>
      <w:r w:rsidR="00494AF3" w:rsidRPr="00361627">
        <w:rPr>
          <w:lang w:val="ru-RU"/>
        </w:rPr>
        <w:t xml:space="preserve"> (не обязательные)</w:t>
      </w:r>
    </w:p>
    <w:p w14:paraId="5EC85E75" w14:textId="1B77736E" w:rsidR="00CA69B1" w:rsidRPr="00C46874" w:rsidRDefault="00C46874" w:rsidP="00C4687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p w14:paraId="315556F5" w14:textId="308AE71B" w:rsidR="00BD3EE4" w:rsidRPr="00361627" w:rsidRDefault="002113FF" w:rsidP="00D3401F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СХЕМА ОБМЕНА</w:t>
      </w:r>
    </w:p>
    <w:p w14:paraId="4067AE4D" w14:textId="2C546594" w:rsidR="002074AE" w:rsidRPr="00361627" w:rsidRDefault="00C46874" w:rsidP="002074AE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p w14:paraId="74903BCE" w14:textId="77777777" w:rsidR="00F14FCD" w:rsidRPr="00361627" w:rsidRDefault="00F14FCD" w:rsidP="00F14FCD">
      <w:pPr>
        <w:pStyle w:val="1"/>
        <w:numPr>
          <w:ilvl w:val="0"/>
          <w:numId w:val="14"/>
        </w:numPr>
        <w:rPr>
          <w:lang w:val="ru-RU"/>
        </w:rPr>
      </w:pPr>
      <w:r w:rsidRPr="00361627">
        <w:rPr>
          <w:lang w:val="ru-RU"/>
        </w:rPr>
        <w:t xml:space="preserve">Количество пользователей в системе </w:t>
      </w:r>
    </w:p>
    <w:p w14:paraId="758CF545" w14:textId="59961CAA" w:rsidR="00F14FCD" w:rsidRPr="00C46874" w:rsidRDefault="00C46874" w:rsidP="00F14FCD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3447"/>
        <w:gridCol w:w="3618"/>
        <w:gridCol w:w="3392"/>
      </w:tblGrid>
      <w:tr w:rsidR="00F14FCD" w:rsidRPr="00361627" w14:paraId="10C14420" w14:textId="77777777" w:rsidTr="00F14F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hideMark/>
          </w:tcPr>
          <w:p w14:paraId="3BAA5665" w14:textId="77777777" w:rsidR="00F14FCD" w:rsidRPr="00361627" w:rsidRDefault="00F14FCD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Количество</w:t>
            </w:r>
          </w:p>
        </w:tc>
      </w:tr>
      <w:tr w:rsidR="00F14FCD" w:rsidRPr="00361627" w14:paraId="320D7EF6" w14:textId="77777777" w:rsidTr="00F14FCD">
        <w:tc>
          <w:tcPr>
            <w:tcW w:w="1648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hideMark/>
          </w:tcPr>
          <w:p w14:paraId="615F3486" w14:textId="77777777" w:rsidR="00F14FCD" w:rsidRPr="00361627" w:rsidRDefault="00F14FCD">
            <w:pPr>
              <w:jc w:val="center"/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Планируемое</w:t>
            </w:r>
          </w:p>
        </w:tc>
        <w:tc>
          <w:tcPr>
            <w:tcW w:w="1730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hideMark/>
          </w:tcPr>
          <w:p w14:paraId="1C6EDBAA" w14:textId="77777777" w:rsidR="00F14FCD" w:rsidRPr="00361627" w:rsidRDefault="00F14FCD">
            <w:pPr>
              <w:jc w:val="center"/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Максимальное</w:t>
            </w:r>
          </w:p>
        </w:tc>
        <w:tc>
          <w:tcPr>
            <w:tcW w:w="1622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hideMark/>
          </w:tcPr>
          <w:p w14:paraId="63EDBA35" w14:textId="77777777" w:rsidR="00F14FCD" w:rsidRPr="00361627" w:rsidRDefault="00F14FCD">
            <w:pPr>
              <w:jc w:val="center"/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Одновременное</w:t>
            </w:r>
          </w:p>
        </w:tc>
      </w:tr>
      <w:tr w:rsidR="00F14FCD" w:rsidRPr="00361627" w14:paraId="00AE3A15" w14:textId="77777777" w:rsidTr="00F14FCD">
        <w:tc>
          <w:tcPr>
            <w:tcW w:w="1648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</w:tcPr>
          <w:p w14:paraId="4ACC78EF" w14:textId="77777777" w:rsidR="00F14FCD" w:rsidRPr="00361627" w:rsidRDefault="00F14FCD">
            <w:pPr>
              <w:rPr>
                <w:lang w:val="ru-RU"/>
              </w:rPr>
            </w:pPr>
          </w:p>
        </w:tc>
        <w:tc>
          <w:tcPr>
            <w:tcW w:w="1730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</w:tcPr>
          <w:p w14:paraId="2148534D" w14:textId="77777777" w:rsidR="00F14FCD" w:rsidRPr="00361627" w:rsidRDefault="00F14FCD">
            <w:pPr>
              <w:jc w:val="center"/>
              <w:rPr>
                <w:lang w:val="ru-RU"/>
              </w:rPr>
            </w:pPr>
          </w:p>
        </w:tc>
        <w:tc>
          <w:tcPr>
            <w:tcW w:w="1622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</w:tcPr>
          <w:p w14:paraId="6EB068B7" w14:textId="77777777" w:rsidR="00F14FCD" w:rsidRPr="00361627" w:rsidRDefault="00F14FCD">
            <w:pPr>
              <w:jc w:val="center"/>
              <w:rPr>
                <w:lang w:val="ru-RU"/>
              </w:rPr>
            </w:pPr>
          </w:p>
        </w:tc>
      </w:tr>
    </w:tbl>
    <w:p w14:paraId="36F6E603" w14:textId="77777777" w:rsidR="00F14FCD" w:rsidRPr="00361627" w:rsidRDefault="00F14FCD" w:rsidP="00F14FCD">
      <w:pPr>
        <w:rPr>
          <w:lang w:val="ru-RU"/>
        </w:rPr>
      </w:pPr>
    </w:p>
    <w:p w14:paraId="66BB0B00" w14:textId="77777777" w:rsidR="001304A4" w:rsidRPr="00361627" w:rsidRDefault="001304A4">
      <w:pPr>
        <w:rPr>
          <w:lang w:val="ru-RU"/>
        </w:rPr>
      </w:pPr>
    </w:p>
    <w:p w14:paraId="5FCE47BE" w14:textId="20C93F31" w:rsidR="000E0930" w:rsidRPr="00361627" w:rsidRDefault="00755696" w:rsidP="00461FA3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Доступ к информационной системе</w:t>
      </w:r>
    </w:p>
    <w:p w14:paraId="0CE13A99" w14:textId="08445025" w:rsidR="000E0930" w:rsidRPr="00C46874" w:rsidRDefault="00C46874" w:rsidP="000E0930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2"/>
        <w:gridCol w:w="5413"/>
        <w:gridCol w:w="4402"/>
      </w:tblGrid>
      <w:tr w:rsidR="00875CBD" w:rsidRPr="00874E5A" w14:paraId="7A0951D7" w14:textId="77777777" w:rsidTr="00875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7" w:type="pct"/>
          </w:tcPr>
          <w:p w14:paraId="3791B887" w14:textId="77777777" w:rsidR="00875CBD" w:rsidRPr="00361627" w:rsidRDefault="00875CBD" w:rsidP="00655760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п/п</w:t>
            </w:r>
          </w:p>
        </w:tc>
        <w:tc>
          <w:tcPr>
            <w:tcW w:w="2588" w:type="pct"/>
          </w:tcPr>
          <w:p w14:paraId="6C60EEAE" w14:textId="77777777" w:rsidR="00875CBD" w:rsidRPr="00361627" w:rsidRDefault="00875CBD" w:rsidP="00755696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 xml:space="preserve">Функциональная возможность системы </w:t>
            </w:r>
          </w:p>
        </w:tc>
        <w:tc>
          <w:tcPr>
            <w:tcW w:w="2105" w:type="pct"/>
          </w:tcPr>
          <w:p w14:paraId="5DB168AB" w14:textId="77777777" w:rsidR="00875CBD" w:rsidRPr="00361627" w:rsidRDefault="00875CBD" w:rsidP="00655760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Перечень ролей, у которых есть доступ</w:t>
            </w:r>
          </w:p>
        </w:tc>
      </w:tr>
      <w:tr w:rsidR="00875CBD" w:rsidRPr="00361627" w14:paraId="1EEC508B" w14:textId="77777777" w:rsidTr="00875CBD">
        <w:tc>
          <w:tcPr>
            <w:tcW w:w="307" w:type="pct"/>
          </w:tcPr>
          <w:p w14:paraId="5295B09F" w14:textId="5915B7B3" w:rsidR="00875CBD" w:rsidRPr="00361627" w:rsidRDefault="00BE6833" w:rsidP="00BE6833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1</w:t>
            </w:r>
          </w:p>
        </w:tc>
        <w:tc>
          <w:tcPr>
            <w:tcW w:w="2588" w:type="pct"/>
          </w:tcPr>
          <w:p w14:paraId="53A5A5FE" w14:textId="77777777" w:rsidR="00875CBD" w:rsidRPr="00361627" w:rsidRDefault="00875CBD" w:rsidP="00755696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14DDE023" w14:textId="77777777" w:rsidR="00875CBD" w:rsidRPr="00361627" w:rsidRDefault="00875CBD" w:rsidP="00755696">
            <w:pPr>
              <w:jc w:val="center"/>
              <w:rPr>
                <w:lang w:val="ru-RU"/>
              </w:rPr>
            </w:pPr>
          </w:p>
        </w:tc>
      </w:tr>
      <w:tr w:rsidR="00875CBD" w:rsidRPr="00361627" w14:paraId="59257D74" w14:textId="77777777" w:rsidTr="00875CBD">
        <w:tc>
          <w:tcPr>
            <w:tcW w:w="307" w:type="pct"/>
          </w:tcPr>
          <w:p w14:paraId="6ADAB651" w14:textId="3135235F" w:rsidR="00875CBD" w:rsidRPr="00361627" w:rsidRDefault="00BE6833" w:rsidP="00BE6833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2</w:t>
            </w:r>
          </w:p>
        </w:tc>
        <w:tc>
          <w:tcPr>
            <w:tcW w:w="2588" w:type="pct"/>
          </w:tcPr>
          <w:p w14:paraId="639128C0" w14:textId="77777777" w:rsidR="00875CBD" w:rsidRPr="00361627" w:rsidRDefault="00875CBD" w:rsidP="00755696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52D53A2C" w14:textId="77777777" w:rsidR="00875CBD" w:rsidRPr="00361627" w:rsidRDefault="00875CBD" w:rsidP="00755696">
            <w:pPr>
              <w:jc w:val="center"/>
              <w:rPr>
                <w:lang w:val="ru-RU"/>
              </w:rPr>
            </w:pPr>
          </w:p>
        </w:tc>
      </w:tr>
      <w:tr w:rsidR="00875CBD" w:rsidRPr="00361627" w14:paraId="78775097" w14:textId="77777777" w:rsidTr="00875CBD">
        <w:tc>
          <w:tcPr>
            <w:tcW w:w="307" w:type="pct"/>
          </w:tcPr>
          <w:p w14:paraId="0E4AB252" w14:textId="5E9AC914" w:rsidR="00875CBD" w:rsidRPr="00361627" w:rsidRDefault="00BE6833" w:rsidP="00BE6833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3</w:t>
            </w:r>
          </w:p>
        </w:tc>
        <w:tc>
          <w:tcPr>
            <w:tcW w:w="2588" w:type="pct"/>
          </w:tcPr>
          <w:p w14:paraId="62A7ABD5" w14:textId="77777777" w:rsidR="00875CBD" w:rsidRPr="00361627" w:rsidRDefault="00875CBD" w:rsidP="00755696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5578057C" w14:textId="77777777" w:rsidR="00875CBD" w:rsidRPr="00361627" w:rsidRDefault="00875CBD" w:rsidP="00755696">
            <w:pPr>
              <w:jc w:val="center"/>
              <w:rPr>
                <w:lang w:val="ru-RU"/>
              </w:rPr>
            </w:pPr>
          </w:p>
        </w:tc>
      </w:tr>
    </w:tbl>
    <w:p w14:paraId="145BBC4D" w14:textId="77777777" w:rsidR="00F369A0" w:rsidRPr="00361627" w:rsidRDefault="00F369A0" w:rsidP="00BE6833">
      <w:pPr>
        <w:pStyle w:val="1"/>
        <w:numPr>
          <w:ilvl w:val="0"/>
          <w:numId w:val="29"/>
        </w:numPr>
        <w:rPr>
          <w:lang w:val="ru-RU"/>
        </w:rPr>
      </w:pPr>
      <w:r w:rsidRPr="00361627">
        <w:rPr>
          <w:lang w:val="ru-RU"/>
        </w:rPr>
        <w:t>Требования к пользовательской документации</w:t>
      </w:r>
    </w:p>
    <w:p w14:paraId="1A576680" w14:textId="1FBCE4BA" w:rsidR="004E65A5" w:rsidRPr="00C46874" w:rsidRDefault="00C46874" w:rsidP="004E65A5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2"/>
        <w:gridCol w:w="5413"/>
        <w:gridCol w:w="4402"/>
      </w:tblGrid>
      <w:tr w:rsidR="004E65A5" w:rsidRPr="00361627" w14:paraId="09CF1989" w14:textId="77777777" w:rsidTr="0065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7" w:type="pct"/>
          </w:tcPr>
          <w:p w14:paraId="2603EF3A" w14:textId="77777777" w:rsidR="004E65A5" w:rsidRPr="00361627" w:rsidRDefault="004E65A5" w:rsidP="00655760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п/п</w:t>
            </w:r>
          </w:p>
        </w:tc>
        <w:tc>
          <w:tcPr>
            <w:tcW w:w="2588" w:type="pct"/>
          </w:tcPr>
          <w:p w14:paraId="7FFD5CC8" w14:textId="77777777" w:rsidR="004E65A5" w:rsidRPr="00361627" w:rsidRDefault="004E65A5" w:rsidP="00655760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Вариант</w:t>
            </w:r>
          </w:p>
        </w:tc>
        <w:tc>
          <w:tcPr>
            <w:tcW w:w="2105" w:type="pct"/>
          </w:tcPr>
          <w:p w14:paraId="35DD6742" w14:textId="77777777" w:rsidR="004E65A5" w:rsidRPr="00361627" w:rsidRDefault="004E65A5" w:rsidP="00655760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Выбор</w:t>
            </w:r>
          </w:p>
        </w:tc>
      </w:tr>
      <w:tr w:rsidR="004E65A5" w:rsidRPr="00361627" w14:paraId="4E55190D" w14:textId="77777777" w:rsidTr="00655760">
        <w:tc>
          <w:tcPr>
            <w:tcW w:w="307" w:type="pct"/>
          </w:tcPr>
          <w:p w14:paraId="691345FA" w14:textId="2FED6D4F" w:rsidR="004E65A5" w:rsidRPr="00361627" w:rsidRDefault="00BE6833" w:rsidP="00BE6833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1</w:t>
            </w:r>
          </w:p>
        </w:tc>
        <w:tc>
          <w:tcPr>
            <w:tcW w:w="2588" w:type="pct"/>
          </w:tcPr>
          <w:p w14:paraId="23708447" w14:textId="77777777" w:rsidR="004E65A5" w:rsidRPr="00361627" w:rsidRDefault="004E65A5" w:rsidP="00655760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Не требуется Руководство пользователя</w:t>
            </w:r>
          </w:p>
        </w:tc>
        <w:tc>
          <w:tcPr>
            <w:tcW w:w="2105" w:type="pct"/>
          </w:tcPr>
          <w:p w14:paraId="2E8F6652" w14:textId="11E8D926" w:rsidR="004E65A5" w:rsidRPr="00361627" w:rsidRDefault="00CA43B2" w:rsidP="00CA43B2">
            <w:pPr>
              <w:jc w:val="center"/>
              <w:rPr>
                <w:lang w:val="ru-RU"/>
              </w:rPr>
            </w:pPr>
            <w:r w:rsidRPr="00361627">
              <w:object w:dxaOrig="225" w:dyaOrig="225" w14:anchorId="6D00B44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10.3pt;height:18.45pt" o:ole="">
                  <v:imagedata r:id="rId12" o:title=""/>
                </v:shape>
                <w:control r:id="rId13" w:name="OptionButton1" w:shapeid="_x0000_i1031"/>
              </w:object>
            </w:r>
          </w:p>
        </w:tc>
      </w:tr>
      <w:tr w:rsidR="004E65A5" w:rsidRPr="00361627" w14:paraId="7965A91B" w14:textId="77777777" w:rsidTr="00655760">
        <w:tc>
          <w:tcPr>
            <w:tcW w:w="307" w:type="pct"/>
          </w:tcPr>
          <w:p w14:paraId="31AEE995" w14:textId="42872B1E" w:rsidR="004E65A5" w:rsidRPr="00361627" w:rsidRDefault="00BE6833" w:rsidP="00BE6833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2</w:t>
            </w:r>
          </w:p>
        </w:tc>
        <w:tc>
          <w:tcPr>
            <w:tcW w:w="2588" w:type="pct"/>
          </w:tcPr>
          <w:p w14:paraId="1E43B526" w14:textId="77777777" w:rsidR="004E65A5" w:rsidRPr="00361627" w:rsidRDefault="004E65A5" w:rsidP="00655760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Требуется Руководство пользователя (без методической части для консультанта)</w:t>
            </w:r>
          </w:p>
        </w:tc>
        <w:tc>
          <w:tcPr>
            <w:tcW w:w="2105" w:type="pct"/>
          </w:tcPr>
          <w:p w14:paraId="2689393D" w14:textId="4524A7AB" w:rsidR="004E65A5" w:rsidRPr="00361627" w:rsidRDefault="00CA43B2" w:rsidP="00CA43B2">
            <w:pPr>
              <w:jc w:val="center"/>
              <w:rPr>
                <w:lang w:val="ru-RU"/>
              </w:rPr>
            </w:pPr>
            <w:r w:rsidRPr="00361627">
              <w:object w:dxaOrig="225" w:dyaOrig="225" w14:anchorId="4F11A7BE">
                <v:shape id="_x0000_i1033" type="#_x0000_t75" style="width:10.3pt;height:18.45pt" o:ole="">
                  <v:imagedata r:id="rId14" o:title=""/>
                </v:shape>
                <w:control r:id="rId15" w:name="OptionButton2" w:shapeid="_x0000_i1033"/>
              </w:object>
            </w:r>
          </w:p>
        </w:tc>
      </w:tr>
      <w:tr w:rsidR="004E65A5" w:rsidRPr="00361627" w14:paraId="78FE38EB" w14:textId="77777777" w:rsidTr="00655760">
        <w:tc>
          <w:tcPr>
            <w:tcW w:w="307" w:type="pct"/>
          </w:tcPr>
          <w:p w14:paraId="4C1569BE" w14:textId="568DF94F" w:rsidR="004E65A5" w:rsidRPr="00361627" w:rsidRDefault="00BE6833" w:rsidP="00BE6833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3</w:t>
            </w:r>
          </w:p>
        </w:tc>
        <w:tc>
          <w:tcPr>
            <w:tcW w:w="2588" w:type="pct"/>
          </w:tcPr>
          <w:p w14:paraId="6C867E74" w14:textId="77777777" w:rsidR="004E65A5" w:rsidRPr="00361627" w:rsidRDefault="004E65A5" w:rsidP="00655760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Требуется Руководство пользователя (с методической частью для консультанта)</w:t>
            </w:r>
          </w:p>
        </w:tc>
        <w:tc>
          <w:tcPr>
            <w:tcW w:w="2105" w:type="pct"/>
          </w:tcPr>
          <w:p w14:paraId="7EAE1F93" w14:textId="7B7338F4" w:rsidR="004E65A5" w:rsidRPr="00361627" w:rsidRDefault="00CA43B2" w:rsidP="00CA43B2">
            <w:pPr>
              <w:jc w:val="center"/>
              <w:rPr>
                <w:lang w:val="ru-RU"/>
              </w:rPr>
            </w:pPr>
            <w:r w:rsidRPr="00361627">
              <w:object w:dxaOrig="225" w:dyaOrig="225" w14:anchorId="735CFFA8">
                <v:shape id="_x0000_i1035" type="#_x0000_t75" style="width:10.3pt;height:18pt" o:ole="">
                  <v:imagedata r:id="rId16" o:title=""/>
                </v:shape>
                <w:control r:id="rId17" w:name="OptionButton3" w:shapeid="_x0000_i1035"/>
              </w:object>
            </w:r>
          </w:p>
        </w:tc>
      </w:tr>
    </w:tbl>
    <w:p w14:paraId="4BDA8C93" w14:textId="77777777" w:rsidR="004E65A5" w:rsidRPr="00361627" w:rsidRDefault="004E65A5" w:rsidP="004E65A5">
      <w:pPr>
        <w:rPr>
          <w:lang w:val="ru-RU"/>
        </w:rPr>
      </w:pPr>
    </w:p>
    <w:p w14:paraId="7B925427" w14:textId="77777777" w:rsidR="00384C05" w:rsidRPr="00361627" w:rsidRDefault="00384C05" w:rsidP="007754E3">
      <w:pPr>
        <w:pStyle w:val="1"/>
        <w:numPr>
          <w:ilvl w:val="0"/>
          <w:numId w:val="29"/>
        </w:numPr>
        <w:rPr>
          <w:lang w:val="ru-RU"/>
        </w:rPr>
      </w:pPr>
      <w:r w:rsidRPr="00361627">
        <w:rPr>
          <w:lang w:val="ru-RU"/>
        </w:rPr>
        <w:t>Регламенты для изменения</w:t>
      </w:r>
    </w:p>
    <w:p w14:paraId="105ADF11" w14:textId="6A95CB0F" w:rsidR="00384C05" w:rsidRPr="00C46874" w:rsidRDefault="00C46874" w:rsidP="00384C05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4"/>
        <w:gridCol w:w="5413"/>
        <w:gridCol w:w="4400"/>
      </w:tblGrid>
      <w:tr w:rsidR="00384C05" w:rsidRPr="00361627" w14:paraId="448096C7" w14:textId="77777777" w:rsidTr="00955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8" w:type="pct"/>
          </w:tcPr>
          <w:p w14:paraId="092C50AB" w14:textId="77777777" w:rsidR="00384C05" w:rsidRPr="00361627" w:rsidRDefault="00384C05" w:rsidP="00655760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п/п</w:t>
            </w:r>
          </w:p>
        </w:tc>
        <w:tc>
          <w:tcPr>
            <w:tcW w:w="2587" w:type="pct"/>
          </w:tcPr>
          <w:p w14:paraId="041F5A29" w14:textId="77777777" w:rsidR="00384C05" w:rsidRPr="00361627" w:rsidRDefault="00384C05" w:rsidP="00655760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Наименование регламента</w:t>
            </w:r>
          </w:p>
        </w:tc>
        <w:tc>
          <w:tcPr>
            <w:tcW w:w="2104" w:type="pct"/>
          </w:tcPr>
          <w:p w14:paraId="41D2868D" w14:textId="77777777" w:rsidR="00384C05" w:rsidRPr="00361627" w:rsidRDefault="00384C05" w:rsidP="00655760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 xml:space="preserve">Ответственный за изменение </w:t>
            </w:r>
          </w:p>
        </w:tc>
      </w:tr>
      <w:tr w:rsidR="00384C05" w:rsidRPr="00361627" w14:paraId="2A167EBA" w14:textId="77777777" w:rsidTr="00955701">
        <w:tc>
          <w:tcPr>
            <w:tcW w:w="308" w:type="pct"/>
          </w:tcPr>
          <w:p w14:paraId="14253C0B" w14:textId="158CFB08" w:rsidR="00384C05" w:rsidRPr="00361627" w:rsidRDefault="007754E3" w:rsidP="007754E3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1</w:t>
            </w:r>
          </w:p>
        </w:tc>
        <w:tc>
          <w:tcPr>
            <w:tcW w:w="2587" w:type="pct"/>
          </w:tcPr>
          <w:p w14:paraId="737D2D1D" w14:textId="77777777" w:rsidR="00384C05" w:rsidRPr="00361627" w:rsidRDefault="00384C05" w:rsidP="00655760">
            <w:pPr>
              <w:jc w:val="center"/>
              <w:rPr>
                <w:lang w:val="ru-RU"/>
              </w:rPr>
            </w:pPr>
          </w:p>
        </w:tc>
        <w:tc>
          <w:tcPr>
            <w:tcW w:w="2104" w:type="pct"/>
          </w:tcPr>
          <w:p w14:paraId="24389771" w14:textId="77777777" w:rsidR="00384C05" w:rsidRPr="00361627" w:rsidRDefault="00384C05" w:rsidP="00655760">
            <w:pPr>
              <w:jc w:val="center"/>
              <w:rPr>
                <w:lang w:val="ru-RU"/>
              </w:rPr>
            </w:pPr>
          </w:p>
        </w:tc>
      </w:tr>
      <w:tr w:rsidR="00384C05" w:rsidRPr="00361627" w14:paraId="0F9F90D2" w14:textId="77777777" w:rsidTr="00955701">
        <w:tc>
          <w:tcPr>
            <w:tcW w:w="308" w:type="pct"/>
          </w:tcPr>
          <w:p w14:paraId="3C0873A5" w14:textId="5C872E42" w:rsidR="00384C05" w:rsidRPr="00361627" w:rsidRDefault="007754E3" w:rsidP="007754E3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2</w:t>
            </w:r>
          </w:p>
        </w:tc>
        <w:tc>
          <w:tcPr>
            <w:tcW w:w="2587" w:type="pct"/>
          </w:tcPr>
          <w:p w14:paraId="2B49651F" w14:textId="77777777" w:rsidR="00384C05" w:rsidRPr="00361627" w:rsidRDefault="00384C05" w:rsidP="00655760">
            <w:pPr>
              <w:jc w:val="center"/>
              <w:rPr>
                <w:lang w:val="ru-RU"/>
              </w:rPr>
            </w:pPr>
          </w:p>
        </w:tc>
        <w:tc>
          <w:tcPr>
            <w:tcW w:w="2104" w:type="pct"/>
          </w:tcPr>
          <w:p w14:paraId="39B92A7B" w14:textId="77777777" w:rsidR="00384C05" w:rsidRPr="00361627" w:rsidRDefault="00384C05" w:rsidP="00655760">
            <w:pPr>
              <w:jc w:val="center"/>
              <w:rPr>
                <w:lang w:val="ru-RU"/>
              </w:rPr>
            </w:pPr>
          </w:p>
        </w:tc>
      </w:tr>
      <w:tr w:rsidR="00384C05" w:rsidRPr="00361627" w14:paraId="62D9DAF6" w14:textId="77777777" w:rsidTr="00955701">
        <w:tc>
          <w:tcPr>
            <w:tcW w:w="308" w:type="pct"/>
          </w:tcPr>
          <w:p w14:paraId="77837D7C" w14:textId="49067756" w:rsidR="00384C05" w:rsidRPr="00361627" w:rsidRDefault="007754E3" w:rsidP="007754E3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3</w:t>
            </w:r>
          </w:p>
        </w:tc>
        <w:tc>
          <w:tcPr>
            <w:tcW w:w="2587" w:type="pct"/>
          </w:tcPr>
          <w:p w14:paraId="0A71FCE7" w14:textId="77777777" w:rsidR="00384C05" w:rsidRPr="00361627" w:rsidRDefault="00384C05" w:rsidP="00655760">
            <w:pPr>
              <w:jc w:val="center"/>
              <w:rPr>
                <w:lang w:val="ru-RU"/>
              </w:rPr>
            </w:pPr>
          </w:p>
        </w:tc>
        <w:tc>
          <w:tcPr>
            <w:tcW w:w="2104" w:type="pct"/>
          </w:tcPr>
          <w:p w14:paraId="51FFF153" w14:textId="77777777" w:rsidR="00384C05" w:rsidRPr="00361627" w:rsidRDefault="00384C05" w:rsidP="00655760">
            <w:pPr>
              <w:jc w:val="center"/>
              <w:rPr>
                <w:lang w:val="ru-RU"/>
              </w:rPr>
            </w:pPr>
          </w:p>
        </w:tc>
      </w:tr>
    </w:tbl>
    <w:p w14:paraId="5AB1F917" w14:textId="77777777" w:rsidR="004E65A5" w:rsidRPr="00361627" w:rsidRDefault="004E65A5" w:rsidP="007754E3">
      <w:pPr>
        <w:pStyle w:val="1"/>
        <w:numPr>
          <w:ilvl w:val="0"/>
          <w:numId w:val="29"/>
        </w:numPr>
        <w:rPr>
          <w:lang w:val="ru-RU"/>
        </w:rPr>
      </w:pPr>
      <w:r w:rsidRPr="00361627">
        <w:rPr>
          <w:lang w:val="ru-RU"/>
        </w:rPr>
        <w:t>Требования к пилотному внедрению</w:t>
      </w:r>
    </w:p>
    <w:p w14:paraId="76BD4010" w14:textId="518EB085" w:rsidR="00384C05" w:rsidRPr="00C46874" w:rsidRDefault="00C46874" w:rsidP="00384C05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p w14:paraId="554F9920" w14:textId="77777777" w:rsidR="00955701" w:rsidRPr="00361627" w:rsidRDefault="00955701" w:rsidP="00461FA3">
      <w:pPr>
        <w:pStyle w:val="1"/>
        <w:numPr>
          <w:ilvl w:val="0"/>
          <w:numId w:val="6"/>
        </w:numPr>
        <w:rPr>
          <w:lang w:val="ru-RU"/>
        </w:rPr>
      </w:pPr>
      <w:r w:rsidRPr="00361627">
        <w:rPr>
          <w:lang w:val="ru-RU"/>
        </w:rPr>
        <w:t>Требования к срокам опытно-промышленной эксплуатации</w:t>
      </w:r>
    </w:p>
    <w:p w14:paraId="03E210C7" w14:textId="5C2F69E7" w:rsidR="00F369A0" w:rsidRPr="00C46874" w:rsidRDefault="00C46874" w:rsidP="000E0930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p w14:paraId="12AA5A1E" w14:textId="77777777" w:rsidR="00955701" w:rsidRPr="00361627" w:rsidRDefault="00955701" w:rsidP="00461FA3">
      <w:pPr>
        <w:pStyle w:val="1"/>
        <w:numPr>
          <w:ilvl w:val="0"/>
          <w:numId w:val="6"/>
        </w:numPr>
        <w:rPr>
          <w:lang w:val="ru-RU"/>
        </w:rPr>
      </w:pPr>
      <w:r w:rsidRPr="00361627">
        <w:rPr>
          <w:lang w:val="ru-RU"/>
        </w:rPr>
        <w:t>Список подразделений / служб, согласующих ФТ</w:t>
      </w:r>
    </w:p>
    <w:p w14:paraId="797762EE" w14:textId="1095F9BF" w:rsidR="00955701" w:rsidRPr="00C46874" w:rsidRDefault="00C46874" w:rsidP="000E0930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2"/>
        <w:gridCol w:w="5413"/>
        <w:gridCol w:w="4402"/>
      </w:tblGrid>
      <w:tr w:rsidR="00955701" w:rsidRPr="00361627" w14:paraId="06A79790" w14:textId="77777777" w:rsidTr="00655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7" w:type="pct"/>
          </w:tcPr>
          <w:p w14:paraId="741B3107" w14:textId="77777777" w:rsidR="00955701" w:rsidRPr="00361627" w:rsidRDefault="00955701" w:rsidP="00655760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п/п</w:t>
            </w:r>
          </w:p>
        </w:tc>
        <w:tc>
          <w:tcPr>
            <w:tcW w:w="2588" w:type="pct"/>
          </w:tcPr>
          <w:p w14:paraId="5234E163" w14:textId="77777777" w:rsidR="00955701" w:rsidRPr="00361627" w:rsidRDefault="00955701" w:rsidP="00655760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 xml:space="preserve">Подразделение / служба </w:t>
            </w:r>
          </w:p>
        </w:tc>
        <w:tc>
          <w:tcPr>
            <w:tcW w:w="2105" w:type="pct"/>
          </w:tcPr>
          <w:p w14:paraId="51B778F1" w14:textId="77777777" w:rsidR="00955701" w:rsidRPr="00361627" w:rsidRDefault="00955701" w:rsidP="00655760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Согласующий</w:t>
            </w:r>
          </w:p>
        </w:tc>
      </w:tr>
      <w:tr w:rsidR="00955701" w:rsidRPr="00361627" w14:paraId="4ACD4E8F" w14:textId="77777777" w:rsidTr="00655760">
        <w:tc>
          <w:tcPr>
            <w:tcW w:w="307" w:type="pct"/>
          </w:tcPr>
          <w:p w14:paraId="666E12E7" w14:textId="77777777" w:rsidR="00955701" w:rsidRPr="00361627" w:rsidRDefault="00955701" w:rsidP="00461FA3">
            <w:pPr>
              <w:pStyle w:val="af8"/>
              <w:numPr>
                <w:ilvl w:val="0"/>
                <w:numId w:val="7"/>
              </w:numPr>
              <w:rPr>
                <w:b/>
                <w:lang w:val="ru-RU"/>
              </w:rPr>
            </w:pPr>
          </w:p>
        </w:tc>
        <w:tc>
          <w:tcPr>
            <w:tcW w:w="2588" w:type="pct"/>
          </w:tcPr>
          <w:p w14:paraId="27D80C79" w14:textId="77777777" w:rsidR="00955701" w:rsidRPr="00361627" w:rsidRDefault="00955701" w:rsidP="00655760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26634EA8" w14:textId="77777777" w:rsidR="00955701" w:rsidRPr="00361627" w:rsidRDefault="00955701" w:rsidP="00655760">
            <w:pPr>
              <w:jc w:val="center"/>
              <w:rPr>
                <w:lang w:val="ru-RU"/>
              </w:rPr>
            </w:pPr>
          </w:p>
        </w:tc>
      </w:tr>
      <w:tr w:rsidR="00955701" w:rsidRPr="00361627" w14:paraId="53BA2A47" w14:textId="77777777" w:rsidTr="00655760">
        <w:tc>
          <w:tcPr>
            <w:tcW w:w="307" w:type="pct"/>
          </w:tcPr>
          <w:p w14:paraId="414BA163" w14:textId="77777777" w:rsidR="00955701" w:rsidRPr="00361627" w:rsidRDefault="00955701" w:rsidP="00D3401F">
            <w:pPr>
              <w:pStyle w:val="af8"/>
              <w:numPr>
                <w:ilvl w:val="0"/>
                <w:numId w:val="3"/>
              </w:numPr>
              <w:rPr>
                <w:b/>
                <w:lang w:val="ru-RU"/>
              </w:rPr>
            </w:pPr>
          </w:p>
        </w:tc>
        <w:tc>
          <w:tcPr>
            <w:tcW w:w="2588" w:type="pct"/>
          </w:tcPr>
          <w:p w14:paraId="0D7B19DA" w14:textId="77777777" w:rsidR="00955701" w:rsidRPr="00361627" w:rsidRDefault="00955701" w:rsidP="00655760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469B6D3A" w14:textId="77777777" w:rsidR="00955701" w:rsidRPr="00361627" w:rsidRDefault="00955701" w:rsidP="00655760">
            <w:pPr>
              <w:jc w:val="center"/>
              <w:rPr>
                <w:lang w:val="ru-RU"/>
              </w:rPr>
            </w:pPr>
          </w:p>
        </w:tc>
      </w:tr>
      <w:tr w:rsidR="00955701" w:rsidRPr="00C67E8E" w14:paraId="5CC5E15C" w14:textId="77777777" w:rsidTr="00655760">
        <w:tc>
          <w:tcPr>
            <w:tcW w:w="307" w:type="pct"/>
          </w:tcPr>
          <w:p w14:paraId="27F4C853" w14:textId="77777777" w:rsidR="00955701" w:rsidRPr="00361627" w:rsidRDefault="00955701" w:rsidP="00D3401F">
            <w:pPr>
              <w:pStyle w:val="af8"/>
              <w:numPr>
                <w:ilvl w:val="0"/>
                <w:numId w:val="3"/>
              </w:numPr>
              <w:rPr>
                <w:b/>
                <w:lang w:val="ru-RU"/>
              </w:rPr>
            </w:pPr>
          </w:p>
        </w:tc>
        <w:tc>
          <w:tcPr>
            <w:tcW w:w="2588" w:type="pct"/>
          </w:tcPr>
          <w:p w14:paraId="74B5EC85" w14:textId="77777777" w:rsidR="00955701" w:rsidRPr="00C67E8E" w:rsidRDefault="00955701" w:rsidP="00655760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023F9864" w14:textId="77777777" w:rsidR="00955701" w:rsidRPr="00C67E8E" w:rsidRDefault="00955701" w:rsidP="00655760">
            <w:pPr>
              <w:jc w:val="center"/>
              <w:rPr>
                <w:lang w:val="ru-RU"/>
              </w:rPr>
            </w:pPr>
          </w:p>
        </w:tc>
      </w:tr>
    </w:tbl>
    <w:p w14:paraId="2E6366A2" w14:textId="77777777" w:rsidR="00955701" w:rsidRPr="000E0930" w:rsidRDefault="00955701" w:rsidP="000E0930">
      <w:pPr>
        <w:rPr>
          <w:lang w:val="ru-RU"/>
        </w:rPr>
      </w:pPr>
    </w:p>
    <w:sectPr w:rsidR="00955701" w:rsidRPr="000E0930" w:rsidSect="004A7B84">
      <w:footerReference w:type="default" r:id="rId18"/>
      <w:pgSz w:w="11907" w:h="16839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5A1B79" w14:textId="77777777" w:rsidR="007E3EFC" w:rsidRDefault="007E3EFC">
      <w:pPr>
        <w:spacing w:after="0" w:line="240" w:lineRule="auto"/>
      </w:pPr>
      <w:r>
        <w:separator/>
      </w:r>
    </w:p>
  </w:endnote>
  <w:endnote w:type="continuationSeparator" w:id="0">
    <w:p w14:paraId="4FE0266E" w14:textId="77777777" w:rsidR="007E3EFC" w:rsidRDefault="007E3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ouYuan">
    <w:altName w:val="SimSun"/>
    <w:panose1 w:val="00000000000000000000"/>
    <w:charset w:val="86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47E4F4" w14:textId="77777777" w:rsidR="007E3EFC" w:rsidRPr="000E0930" w:rsidRDefault="007E3EFC" w:rsidP="000E0930">
    <w:pPr>
      <w:pStyle w:val="af3"/>
      <w:rPr>
        <w:i/>
        <w:lang w:val="ru-RU"/>
      </w:rPr>
    </w:pPr>
    <w:r w:rsidRPr="000E0930">
      <w:rPr>
        <w:i/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677BF5" wp14:editId="3A0B3069">
              <wp:simplePos x="0" y="0"/>
              <wp:positionH relativeFrom="leftMargin">
                <wp:posOffset>6896100</wp:posOffset>
              </wp:positionH>
              <wp:positionV relativeFrom="bottomMargin">
                <wp:posOffset>0</wp:posOffset>
              </wp:positionV>
              <wp:extent cx="339090" cy="310896"/>
              <wp:effectExtent l="0" t="0" r="3810" b="13335"/>
              <wp:wrapNone/>
              <wp:docPr id="22" name="Надпись 22" descr="Номер страницы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089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4CEDC8" w14:textId="28E7F260" w:rsidR="007E3EFC" w:rsidRDefault="007E3EFC">
                          <w:pPr>
                            <w:pStyle w:val="aa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9F6D7B" w:rsidRPr="009F6D7B">
                            <w:rPr>
                              <w:lang w:val="ru-RU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677BF5" id="_x0000_t202" coordsize="21600,21600" o:spt="202" path="m,l,21600r21600,l21600,xe">
              <v:stroke joinstyle="miter"/>
              <v:path gradientshapeok="t" o:connecttype="rect"/>
            </v:shapetype>
            <v:shape id="Надпись 22" o:spid="_x0000_s1026" type="#_x0000_t202" alt="Номер страницы" style="position:absolute;margin-left:543pt;margin-top:0;width:26.7pt;height:24.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" filled="f" stroked="f" strokeweight=".5pt">
              <v:textbox inset="0,0,0,0">
                <w:txbxContent>
                  <w:p w14:paraId="5A4CEDC8" w14:textId="28E7F260" w:rsidR="007E3EFC" w:rsidRDefault="007E3EFC">
                    <w:pPr>
                      <w:pStyle w:val="aa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9F6D7B" w:rsidRPr="009F6D7B">
                      <w:rPr>
                        <w:lang w:val="ru-RU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0E0930">
      <w:rPr>
        <w:i/>
        <w:lang w:val="ru-RU"/>
      </w:rPr>
      <w:t xml:space="preserve">Управление информационных технологий. </w:t>
    </w:r>
    <w:r>
      <w:rPr>
        <w:i/>
        <w:lang w:val="ru-RU"/>
      </w:rPr>
      <w:t>Функциональные требования к проекту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462F37" w14:textId="77777777" w:rsidR="007E3EFC" w:rsidRDefault="007E3EFC">
      <w:pPr>
        <w:spacing w:after="0" w:line="240" w:lineRule="auto"/>
      </w:pPr>
      <w:r>
        <w:separator/>
      </w:r>
    </w:p>
  </w:footnote>
  <w:footnote w:type="continuationSeparator" w:id="0">
    <w:p w14:paraId="58566AAD" w14:textId="77777777" w:rsidR="007E3EFC" w:rsidRDefault="007E3E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E7D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C00E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5269C6"/>
    <w:multiLevelType w:val="hybridMultilevel"/>
    <w:tmpl w:val="2B28E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E51E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03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55C3EA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6C67B8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CAE1487"/>
    <w:multiLevelType w:val="multilevel"/>
    <w:tmpl w:val="582286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7" w15:restartNumberingAfterBreak="0">
    <w:nsid w:val="3D814FDD"/>
    <w:multiLevelType w:val="hybridMultilevel"/>
    <w:tmpl w:val="2B28E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D1110"/>
    <w:multiLevelType w:val="hybridMultilevel"/>
    <w:tmpl w:val="AA34FFB0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9" w15:restartNumberingAfterBreak="0">
    <w:nsid w:val="4475106D"/>
    <w:multiLevelType w:val="hybridMultilevel"/>
    <w:tmpl w:val="CDB63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FB7F2C"/>
    <w:multiLevelType w:val="hybridMultilevel"/>
    <w:tmpl w:val="E7B0F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31BA2"/>
    <w:multiLevelType w:val="hybridMultilevel"/>
    <w:tmpl w:val="21369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8870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B9853A9"/>
    <w:multiLevelType w:val="hybridMultilevel"/>
    <w:tmpl w:val="2A94B3F2"/>
    <w:lvl w:ilvl="0" w:tplc="3E5EF492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9" w:hanging="360"/>
      </w:pPr>
    </w:lvl>
    <w:lvl w:ilvl="2" w:tplc="0419001B" w:tentative="1">
      <w:start w:val="1"/>
      <w:numFmt w:val="lowerRoman"/>
      <w:lvlText w:val="%3."/>
      <w:lvlJc w:val="right"/>
      <w:pPr>
        <w:ind w:left="1899" w:hanging="180"/>
      </w:pPr>
    </w:lvl>
    <w:lvl w:ilvl="3" w:tplc="0419000F" w:tentative="1">
      <w:start w:val="1"/>
      <w:numFmt w:val="decimal"/>
      <w:lvlText w:val="%4."/>
      <w:lvlJc w:val="left"/>
      <w:pPr>
        <w:ind w:left="2619" w:hanging="360"/>
      </w:pPr>
    </w:lvl>
    <w:lvl w:ilvl="4" w:tplc="04190019" w:tentative="1">
      <w:start w:val="1"/>
      <w:numFmt w:val="lowerLetter"/>
      <w:lvlText w:val="%5."/>
      <w:lvlJc w:val="left"/>
      <w:pPr>
        <w:ind w:left="3339" w:hanging="360"/>
      </w:pPr>
    </w:lvl>
    <w:lvl w:ilvl="5" w:tplc="0419001B" w:tentative="1">
      <w:start w:val="1"/>
      <w:numFmt w:val="lowerRoman"/>
      <w:lvlText w:val="%6."/>
      <w:lvlJc w:val="right"/>
      <w:pPr>
        <w:ind w:left="4059" w:hanging="180"/>
      </w:pPr>
    </w:lvl>
    <w:lvl w:ilvl="6" w:tplc="0419000F" w:tentative="1">
      <w:start w:val="1"/>
      <w:numFmt w:val="decimal"/>
      <w:lvlText w:val="%7."/>
      <w:lvlJc w:val="left"/>
      <w:pPr>
        <w:ind w:left="4779" w:hanging="360"/>
      </w:pPr>
    </w:lvl>
    <w:lvl w:ilvl="7" w:tplc="04190019" w:tentative="1">
      <w:start w:val="1"/>
      <w:numFmt w:val="lowerLetter"/>
      <w:lvlText w:val="%8."/>
      <w:lvlJc w:val="left"/>
      <w:pPr>
        <w:ind w:left="5499" w:hanging="360"/>
      </w:pPr>
    </w:lvl>
    <w:lvl w:ilvl="8" w:tplc="041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14" w15:restartNumberingAfterBreak="0">
    <w:nsid w:val="4C6339F7"/>
    <w:multiLevelType w:val="hybridMultilevel"/>
    <w:tmpl w:val="E5DCB9C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CE10610"/>
    <w:multiLevelType w:val="hybridMultilevel"/>
    <w:tmpl w:val="8BC6AB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6C0146"/>
    <w:multiLevelType w:val="hybridMultilevel"/>
    <w:tmpl w:val="EF9E1E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B30B80"/>
    <w:multiLevelType w:val="hybridMultilevel"/>
    <w:tmpl w:val="A80A17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2628"/>
        </w:tabs>
        <w:ind w:left="2700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9" w15:restartNumberingAfterBreak="0">
    <w:nsid w:val="66AF0685"/>
    <w:multiLevelType w:val="multilevel"/>
    <w:tmpl w:val="B808A7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3551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A2C6CEB"/>
    <w:multiLevelType w:val="hybridMultilevel"/>
    <w:tmpl w:val="EEAE2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3169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13C4D31"/>
    <w:multiLevelType w:val="hybridMultilevel"/>
    <w:tmpl w:val="75E41E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8D0D31"/>
    <w:multiLevelType w:val="hybridMultilevel"/>
    <w:tmpl w:val="9F5E4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461D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85938D0"/>
    <w:multiLevelType w:val="multilevel"/>
    <w:tmpl w:val="97123B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26" w15:restartNumberingAfterBreak="0">
    <w:nsid w:val="7F496C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8"/>
  </w:num>
  <w:num w:numId="2">
    <w:abstractNumId w:val="19"/>
  </w:num>
  <w:num w:numId="3">
    <w:abstractNumId w:val="19"/>
  </w:num>
  <w:num w:numId="4">
    <w:abstractNumId w:val="19"/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9"/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0"/>
  </w:num>
  <w:num w:numId="11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</w:num>
  <w:num w:numId="15">
    <w:abstractNumId w:val="19"/>
  </w:num>
  <w:num w:numId="16">
    <w:abstractNumId w:val="1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5"/>
  </w:num>
  <w:num w:numId="20">
    <w:abstractNumId w:val="3"/>
  </w:num>
  <w:num w:numId="21">
    <w:abstractNumId w:val="1"/>
  </w:num>
  <w:num w:numId="22">
    <w:abstractNumId w:val="21"/>
  </w:num>
  <w:num w:numId="23">
    <w:abstractNumId w:val="26"/>
  </w:num>
  <w:num w:numId="24">
    <w:abstractNumId w:val="18"/>
  </w:num>
  <w:num w:numId="25">
    <w:abstractNumId w:val="13"/>
  </w:num>
  <w:num w:numId="26">
    <w:abstractNumId w:val="4"/>
  </w:num>
  <w:num w:numId="27">
    <w:abstractNumId w:val="24"/>
  </w:num>
  <w:num w:numId="28">
    <w:abstractNumId w:val="1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9"/>
  </w:num>
  <w:num w:numId="30">
    <w:abstractNumId w:val="1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5"/>
  </w:num>
  <w:num w:numId="32">
    <w:abstractNumId w:val="6"/>
  </w:num>
  <w:num w:numId="33">
    <w:abstractNumId w:val="17"/>
  </w:num>
  <w:num w:numId="34">
    <w:abstractNumId w:val="14"/>
  </w:num>
  <w:num w:numId="35">
    <w:abstractNumId w:val="9"/>
  </w:num>
  <w:num w:numId="36">
    <w:abstractNumId w:val="8"/>
  </w:num>
  <w:num w:numId="37">
    <w:abstractNumId w:val="16"/>
  </w:num>
  <w:num w:numId="38">
    <w:abstractNumId w:val="10"/>
  </w:num>
  <w:num w:numId="39">
    <w:abstractNumId w:val="20"/>
  </w:num>
  <w:num w:numId="40">
    <w:abstractNumId w:val="23"/>
  </w:num>
  <w:num w:numId="41">
    <w:abstractNumId w:val="15"/>
  </w:num>
  <w:num w:numId="42">
    <w:abstractNumId w:val="7"/>
  </w:num>
  <w:num w:numId="43">
    <w:abstractNumId w:val="22"/>
  </w:num>
  <w:num w:numId="44">
    <w:abstractNumId w:val="2"/>
  </w:num>
  <w:num w:numId="4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defaultTabStop w:val="720"/>
  <w:characterSpacingControl w:val="doNotCompress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682"/>
    <w:rsid w:val="00002B5E"/>
    <w:rsid w:val="00005F9A"/>
    <w:rsid w:val="0001302A"/>
    <w:rsid w:val="000138F5"/>
    <w:rsid w:val="00014828"/>
    <w:rsid w:val="00015152"/>
    <w:rsid w:val="0001715A"/>
    <w:rsid w:val="0002446E"/>
    <w:rsid w:val="00030CF5"/>
    <w:rsid w:val="00030D7B"/>
    <w:rsid w:val="00033468"/>
    <w:rsid w:val="000349B8"/>
    <w:rsid w:val="000406E1"/>
    <w:rsid w:val="0004223E"/>
    <w:rsid w:val="000505FA"/>
    <w:rsid w:val="00051D76"/>
    <w:rsid w:val="00056974"/>
    <w:rsid w:val="00056B24"/>
    <w:rsid w:val="00062737"/>
    <w:rsid w:val="0006355B"/>
    <w:rsid w:val="000644E5"/>
    <w:rsid w:val="000650D2"/>
    <w:rsid w:val="0006644F"/>
    <w:rsid w:val="0006659F"/>
    <w:rsid w:val="00073ECC"/>
    <w:rsid w:val="00074ABD"/>
    <w:rsid w:val="00075D75"/>
    <w:rsid w:val="00081148"/>
    <w:rsid w:val="00086F24"/>
    <w:rsid w:val="000913D9"/>
    <w:rsid w:val="00097F02"/>
    <w:rsid w:val="000A4E13"/>
    <w:rsid w:val="000A5DC8"/>
    <w:rsid w:val="000B13A9"/>
    <w:rsid w:val="000B37EF"/>
    <w:rsid w:val="000B3AD9"/>
    <w:rsid w:val="000C6CEB"/>
    <w:rsid w:val="000D2DA2"/>
    <w:rsid w:val="000E0930"/>
    <w:rsid w:val="000E1590"/>
    <w:rsid w:val="000F7475"/>
    <w:rsid w:val="001001BE"/>
    <w:rsid w:val="001003EF"/>
    <w:rsid w:val="00101E49"/>
    <w:rsid w:val="001041E5"/>
    <w:rsid w:val="00104C7A"/>
    <w:rsid w:val="001057A0"/>
    <w:rsid w:val="00113E32"/>
    <w:rsid w:val="001163E4"/>
    <w:rsid w:val="00116D77"/>
    <w:rsid w:val="001304A4"/>
    <w:rsid w:val="00132410"/>
    <w:rsid w:val="00133924"/>
    <w:rsid w:val="001601E9"/>
    <w:rsid w:val="00162928"/>
    <w:rsid w:val="00164883"/>
    <w:rsid w:val="00164D90"/>
    <w:rsid w:val="00165E65"/>
    <w:rsid w:val="00166EB6"/>
    <w:rsid w:val="00170926"/>
    <w:rsid w:val="001714CD"/>
    <w:rsid w:val="00172EA3"/>
    <w:rsid w:val="001803AD"/>
    <w:rsid w:val="00182824"/>
    <w:rsid w:val="00183020"/>
    <w:rsid w:val="00184820"/>
    <w:rsid w:val="0019000C"/>
    <w:rsid w:val="0019164E"/>
    <w:rsid w:val="001956B0"/>
    <w:rsid w:val="001966ED"/>
    <w:rsid w:val="001B063E"/>
    <w:rsid w:val="001B4E29"/>
    <w:rsid w:val="001C32AF"/>
    <w:rsid w:val="001C4DFB"/>
    <w:rsid w:val="001C7225"/>
    <w:rsid w:val="001D3030"/>
    <w:rsid w:val="001D5616"/>
    <w:rsid w:val="001E5D9B"/>
    <w:rsid w:val="001F4DDB"/>
    <w:rsid w:val="001F6077"/>
    <w:rsid w:val="001F6C9C"/>
    <w:rsid w:val="00200284"/>
    <w:rsid w:val="0020391E"/>
    <w:rsid w:val="002074AE"/>
    <w:rsid w:val="002113FF"/>
    <w:rsid w:val="0021189B"/>
    <w:rsid w:val="00214524"/>
    <w:rsid w:val="00215F53"/>
    <w:rsid w:val="00215F87"/>
    <w:rsid w:val="00220CD0"/>
    <w:rsid w:val="0022100B"/>
    <w:rsid w:val="00225F2A"/>
    <w:rsid w:val="00225FD6"/>
    <w:rsid w:val="002265B3"/>
    <w:rsid w:val="00242C98"/>
    <w:rsid w:val="00243ED9"/>
    <w:rsid w:val="00250EC7"/>
    <w:rsid w:val="00254C4C"/>
    <w:rsid w:val="0025510F"/>
    <w:rsid w:val="00262F45"/>
    <w:rsid w:val="00270621"/>
    <w:rsid w:val="00270647"/>
    <w:rsid w:val="002726FE"/>
    <w:rsid w:val="00275281"/>
    <w:rsid w:val="002823AD"/>
    <w:rsid w:val="00282FCD"/>
    <w:rsid w:val="00284E2B"/>
    <w:rsid w:val="00287873"/>
    <w:rsid w:val="0028789E"/>
    <w:rsid w:val="00296030"/>
    <w:rsid w:val="00296327"/>
    <w:rsid w:val="00297002"/>
    <w:rsid w:val="002C14AA"/>
    <w:rsid w:val="002C414A"/>
    <w:rsid w:val="002C7A86"/>
    <w:rsid w:val="002D06D1"/>
    <w:rsid w:val="002D16D3"/>
    <w:rsid w:val="002D5B46"/>
    <w:rsid w:val="002D6C86"/>
    <w:rsid w:val="002E0BAA"/>
    <w:rsid w:val="002F216A"/>
    <w:rsid w:val="002F51BE"/>
    <w:rsid w:val="00304255"/>
    <w:rsid w:val="00305ECA"/>
    <w:rsid w:val="0032185D"/>
    <w:rsid w:val="0032392D"/>
    <w:rsid w:val="00331DD7"/>
    <w:rsid w:val="00333202"/>
    <w:rsid w:val="00337442"/>
    <w:rsid w:val="00355259"/>
    <w:rsid w:val="00360F03"/>
    <w:rsid w:val="00361627"/>
    <w:rsid w:val="00363D7D"/>
    <w:rsid w:val="003642F9"/>
    <w:rsid w:val="00366443"/>
    <w:rsid w:val="003777F7"/>
    <w:rsid w:val="0038029B"/>
    <w:rsid w:val="00384C05"/>
    <w:rsid w:val="00386B0C"/>
    <w:rsid w:val="003A0612"/>
    <w:rsid w:val="003B0DDF"/>
    <w:rsid w:val="003B28D7"/>
    <w:rsid w:val="003B3FAC"/>
    <w:rsid w:val="003B5499"/>
    <w:rsid w:val="003B6619"/>
    <w:rsid w:val="003C121C"/>
    <w:rsid w:val="003D28FB"/>
    <w:rsid w:val="003E448E"/>
    <w:rsid w:val="003E4D32"/>
    <w:rsid w:val="004019D2"/>
    <w:rsid w:val="004036D4"/>
    <w:rsid w:val="00411CE9"/>
    <w:rsid w:val="00414431"/>
    <w:rsid w:val="00417DD8"/>
    <w:rsid w:val="00422B28"/>
    <w:rsid w:val="00424DD9"/>
    <w:rsid w:val="00425988"/>
    <w:rsid w:val="004478EF"/>
    <w:rsid w:val="00451B23"/>
    <w:rsid w:val="0045723B"/>
    <w:rsid w:val="00461FA3"/>
    <w:rsid w:val="0046255A"/>
    <w:rsid w:val="00462E32"/>
    <w:rsid w:val="00464510"/>
    <w:rsid w:val="00470B1A"/>
    <w:rsid w:val="00471AE0"/>
    <w:rsid w:val="004725F0"/>
    <w:rsid w:val="00473A55"/>
    <w:rsid w:val="0047526D"/>
    <w:rsid w:val="00477028"/>
    <w:rsid w:val="00482447"/>
    <w:rsid w:val="00486136"/>
    <w:rsid w:val="00494AF3"/>
    <w:rsid w:val="004A1B58"/>
    <w:rsid w:val="004A642E"/>
    <w:rsid w:val="004A7B84"/>
    <w:rsid w:val="004B0214"/>
    <w:rsid w:val="004C1FF3"/>
    <w:rsid w:val="004C4B52"/>
    <w:rsid w:val="004C517B"/>
    <w:rsid w:val="004D21FB"/>
    <w:rsid w:val="004D3271"/>
    <w:rsid w:val="004D7E0A"/>
    <w:rsid w:val="004E60E1"/>
    <w:rsid w:val="004E65A5"/>
    <w:rsid w:val="004F0F2B"/>
    <w:rsid w:val="004F474E"/>
    <w:rsid w:val="004F7C22"/>
    <w:rsid w:val="005010FF"/>
    <w:rsid w:val="005119D5"/>
    <w:rsid w:val="00511F03"/>
    <w:rsid w:val="005133BF"/>
    <w:rsid w:val="0052214C"/>
    <w:rsid w:val="005302FA"/>
    <w:rsid w:val="0053587D"/>
    <w:rsid w:val="005429C2"/>
    <w:rsid w:val="00542F0B"/>
    <w:rsid w:val="00545F04"/>
    <w:rsid w:val="0055300C"/>
    <w:rsid w:val="0055342B"/>
    <w:rsid w:val="00557B57"/>
    <w:rsid w:val="00563CB4"/>
    <w:rsid w:val="00565A37"/>
    <w:rsid w:val="00572869"/>
    <w:rsid w:val="0059043B"/>
    <w:rsid w:val="0059597E"/>
    <w:rsid w:val="00597B1F"/>
    <w:rsid w:val="005A1885"/>
    <w:rsid w:val="005A19C8"/>
    <w:rsid w:val="005B23AB"/>
    <w:rsid w:val="005B3957"/>
    <w:rsid w:val="005B3A45"/>
    <w:rsid w:val="005C3D96"/>
    <w:rsid w:val="005C41C9"/>
    <w:rsid w:val="005C562A"/>
    <w:rsid w:val="005D26C8"/>
    <w:rsid w:val="005D28E9"/>
    <w:rsid w:val="005E2E82"/>
    <w:rsid w:val="005F7556"/>
    <w:rsid w:val="00602958"/>
    <w:rsid w:val="00603BE6"/>
    <w:rsid w:val="00607404"/>
    <w:rsid w:val="00611C1F"/>
    <w:rsid w:val="00616BBD"/>
    <w:rsid w:val="006170A9"/>
    <w:rsid w:val="00622A1E"/>
    <w:rsid w:val="006238C5"/>
    <w:rsid w:val="0062409D"/>
    <w:rsid w:val="00627993"/>
    <w:rsid w:val="00635B79"/>
    <w:rsid w:val="00655760"/>
    <w:rsid w:val="00656607"/>
    <w:rsid w:val="00656BD7"/>
    <w:rsid w:val="0066753F"/>
    <w:rsid w:val="0067567C"/>
    <w:rsid w:val="00682077"/>
    <w:rsid w:val="00693268"/>
    <w:rsid w:val="00693369"/>
    <w:rsid w:val="00693450"/>
    <w:rsid w:val="00693698"/>
    <w:rsid w:val="00693759"/>
    <w:rsid w:val="00693A2E"/>
    <w:rsid w:val="006971D1"/>
    <w:rsid w:val="006A2935"/>
    <w:rsid w:val="006A4093"/>
    <w:rsid w:val="006C7DD1"/>
    <w:rsid w:val="006D05DE"/>
    <w:rsid w:val="006D24B5"/>
    <w:rsid w:val="006D3B73"/>
    <w:rsid w:val="006D5872"/>
    <w:rsid w:val="006E33B3"/>
    <w:rsid w:val="006F125F"/>
    <w:rsid w:val="006F3B04"/>
    <w:rsid w:val="006F5FFD"/>
    <w:rsid w:val="006F7E41"/>
    <w:rsid w:val="007004E2"/>
    <w:rsid w:val="00700B3F"/>
    <w:rsid w:val="00701CCF"/>
    <w:rsid w:val="00705421"/>
    <w:rsid w:val="00705B64"/>
    <w:rsid w:val="00705E30"/>
    <w:rsid w:val="00712834"/>
    <w:rsid w:val="00713FF2"/>
    <w:rsid w:val="00714AA4"/>
    <w:rsid w:val="007158C3"/>
    <w:rsid w:val="00720682"/>
    <w:rsid w:val="00721915"/>
    <w:rsid w:val="00723890"/>
    <w:rsid w:val="007249B9"/>
    <w:rsid w:val="00735641"/>
    <w:rsid w:val="007356C4"/>
    <w:rsid w:val="00740281"/>
    <w:rsid w:val="00740A67"/>
    <w:rsid w:val="0075072F"/>
    <w:rsid w:val="00754EE9"/>
    <w:rsid w:val="00755696"/>
    <w:rsid w:val="007560BC"/>
    <w:rsid w:val="0075722B"/>
    <w:rsid w:val="00757FB0"/>
    <w:rsid w:val="007613D6"/>
    <w:rsid w:val="00761425"/>
    <w:rsid w:val="007717FB"/>
    <w:rsid w:val="007754E3"/>
    <w:rsid w:val="007825D5"/>
    <w:rsid w:val="007847E8"/>
    <w:rsid w:val="00795DD0"/>
    <w:rsid w:val="007B043D"/>
    <w:rsid w:val="007B757F"/>
    <w:rsid w:val="007C7C8A"/>
    <w:rsid w:val="007C7E5D"/>
    <w:rsid w:val="007D18B6"/>
    <w:rsid w:val="007D2FB7"/>
    <w:rsid w:val="007D705F"/>
    <w:rsid w:val="007E3EFC"/>
    <w:rsid w:val="007E4483"/>
    <w:rsid w:val="007E6CA8"/>
    <w:rsid w:val="007F025F"/>
    <w:rsid w:val="007F1CBF"/>
    <w:rsid w:val="007F7A28"/>
    <w:rsid w:val="00800BD8"/>
    <w:rsid w:val="00803F8D"/>
    <w:rsid w:val="0081158B"/>
    <w:rsid w:val="008123F1"/>
    <w:rsid w:val="00813BC0"/>
    <w:rsid w:val="00814469"/>
    <w:rsid w:val="00815B93"/>
    <w:rsid w:val="00826CAC"/>
    <w:rsid w:val="00827AC9"/>
    <w:rsid w:val="00832ED8"/>
    <w:rsid w:val="00833856"/>
    <w:rsid w:val="0083524B"/>
    <w:rsid w:val="00844D12"/>
    <w:rsid w:val="00860179"/>
    <w:rsid w:val="008645A5"/>
    <w:rsid w:val="0086533B"/>
    <w:rsid w:val="008701B8"/>
    <w:rsid w:val="00871C8F"/>
    <w:rsid w:val="00874E5A"/>
    <w:rsid w:val="00875CBD"/>
    <w:rsid w:val="00876231"/>
    <w:rsid w:val="00882DA3"/>
    <w:rsid w:val="00882DED"/>
    <w:rsid w:val="00894C39"/>
    <w:rsid w:val="008A62DB"/>
    <w:rsid w:val="008B2A80"/>
    <w:rsid w:val="008B32C9"/>
    <w:rsid w:val="008B73BD"/>
    <w:rsid w:val="008B7B8E"/>
    <w:rsid w:val="008C0445"/>
    <w:rsid w:val="008C167D"/>
    <w:rsid w:val="008C3599"/>
    <w:rsid w:val="008D1AFD"/>
    <w:rsid w:val="008E2095"/>
    <w:rsid w:val="008E759A"/>
    <w:rsid w:val="008F06BC"/>
    <w:rsid w:val="008F77F8"/>
    <w:rsid w:val="00901DFF"/>
    <w:rsid w:val="009027E0"/>
    <w:rsid w:val="00910F61"/>
    <w:rsid w:val="00913439"/>
    <w:rsid w:val="00922E5E"/>
    <w:rsid w:val="009240A4"/>
    <w:rsid w:val="00932185"/>
    <w:rsid w:val="00935ACD"/>
    <w:rsid w:val="00935E38"/>
    <w:rsid w:val="00943471"/>
    <w:rsid w:val="00945DA0"/>
    <w:rsid w:val="00951BD9"/>
    <w:rsid w:val="009546FA"/>
    <w:rsid w:val="00955701"/>
    <w:rsid w:val="00956D87"/>
    <w:rsid w:val="00962FDE"/>
    <w:rsid w:val="0096691D"/>
    <w:rsid w:val="00967B7D"/>
    <w:rsid w:val="00984BBF"/>
    <w:rsid w:val="0098707C"/>
    <w:rsid w:val="009877B6"/>
    <w:rsid w:val="00987C3B"/>
    <w:rsid w:val="009900DE"/>
    <w:rsid w:val="00990EAC"/>
    <w:rsid w:val="009A01F5"/>
    <w:rsid w:val="009A6676"/>
    <w:rsid w:val="009B1173"/>
    <w:rsid w:val="009B2817"/>
    <w:rsid w:val="009B64E0"/>
    <w:rsid w:val="009D133A"/>
    <w:rsid w:val="009D28F6"/>
    <w:rsid w:val="009D3567"/>
    <w:rsid w:val="009D387C"/>
    <w:rsid w:val="009D72F6"/>
    <w:rsid w:val="009E0D1D"/>
    <w:rsid w:val="009F2060"/>
    <w:rsid w:val="009F3169"/>
    <w:rsid w:val="009F5F08"/>
    <w:rsid w:val="009F6D7B"/>
    <w:rsid w:val="00A00645"/>
    <w:rsid w:val="00A04876"/>
    <w:rsid w:val="00A0520E"/>
    <w:rsid w:val="00A11DA2"/>
    <w:rsid w:val="00A16BC5"/>
    <w:rsid w:val="00A21090"/>
    <w:rsid w:val="00A2461D"/>
    <w:rsid w:val="00A24DC9"/>
    <w:rsid w:val="00A3168A"/>
    <w:rsid w:val="00A36605"/>
    <w:rsid w:val="00A41736"/>
    <w:rsid w:val="00A52385"/>
    <w:rsid w:val="00A575A4"/>
    <w:rsid w:val="00A67C5E"/>
    <w:rsid w:val="00A7022A"/>
    <w:rsid w:val="00A70411"/>
    <w:rsid w:val="00A70F05"/>
    <w:rsid w:val="00A71908"/>
    <w:rsid w:val="00A71DE5"/>
    <w:rsid w:val="00A72949"/>
    <w:rsid w:val="00A76374"/>
    <w:rsid w:val="00A77CC6"/>
    <w:rsid w:val="00A80617"/>
    <w:rsid w:val="00A815F3"/>
    <w:rsid w:val="00A92223"/>
    <w:rsid w:val="00A93B0A"/>
    <w:rsid w:val="00A94E7A"/>
    <w:rsid w:val="00AA2338"/>
    <w:rsid w:val="00AA2936"/>
    <w:rsid w:val="00AA4ED4"/>
    <w:rsid w:val="00AA510C"/>
    <w:rsid w:val="00AB5D79"/>
    <w:rsid w:val="00AB61CF"/>
    <w:rsid w:val="00AC0021"/>
    <w:rsid w:val="00AC6375"/>
    <w:rsid w:val="00AD17C2"/>
    <w:rsid w:val="00AD2872"/>
    <w:rsid w:val="00AD2EA4"/>
    <w:rsid w:val="00AE6008"/>
    <w:rsid w:val="00AF39DF"/>
    <w:rsid w:val="00AF5852"/>
    <w:rsid w:val="00AF75A3"/>
    <w:rsid w:val="00B012B6"/>
    <w:rsid w:val="00B026CC"/>
    <w:rsid w:val="00B06CC3"/>
    <w:rsid w:val="00B06D10"/>
    <w:rsid w:val="00B120BF"/>
    <w:rsid w:val="00B1322E"/>
    <w:rsid w:val="00B15D48"/>
    <w:rsid w:val="00B21047"/>
    <w:rsid w:val="00B24D7A"/>
    <w:rsid w:val="00B3063D"/>
    <w:rsid w:val="00B30B5B"/>
    <w:rsid w:val="00B34262"/>
    <w:rsid w:val="00B414DB"/>
    <w:rsid w:val="00B43AA0"/>
    <w:rsid w:val="00B43C60"/>
    <w:rsid w:val="00B43FA6"/>
    <w:rsid w:val="00B45820"/>
    <w:rsid w:val="00B50C3A"/>
    <w:rsid w:val="00B510ED"/>
    <w:rsid w:val="00B52DB5"/>
    <w:rsid w:val="00B5423E"/>
    <w:rsid w:val="00B549B1"/>
    <w:rsid w:val="00B648D9"/>
    <w:rsid w:val="00B66AB5"/>
    <w:rsid w:val="00B73824"/>
    <w:rsid w:val="00B75901"/>
    <w:rsid w:val="00B80C67"/>
    <w:rsid w:val="00B8225E"/>
    <w:rsid w:val="00B833D8"/>
    <w:rsid w:val="00BA2918"/>
    <w:rsid w:val="00BA34B2"/>
    <w:rsid w:val="00BA7212"/>
    <w:rsid w:val="00BB4B63"/>
    <w:rsid w:val="00BC5C9C"/>
    <w:rsid w:val="00BD391B"/>
    <w:rsid w:val="00BD3EE4"/>
    <w:rsid w:val="00BE6833"/>
    <w:rsid w:val="00BE7C6D"/>
    <w:rsid w:val="00BF0594"/>
    <w:rsid w:val="00BF1D5D"/>
    <w:rsid w:val="00BF276A"/>
    <w:rsid w:val="00BF2CF1"/>
    <w:rsid w:val="00BF67A3"/>
    <w:rsid w:val="00C0474F"/>
    <w:rsid w:val="00C04E93"/>
    <w:rsid w:val="00C050BB"/>
    <w:rsid w:val="00C0784B"/>
    <w:rsid w:val="00C15B77"/>
    <w:rsid w:val="00C175E3"/>
    <w:rsid w:val="00C21F68"/>
    <w:rsid w:val="00C26E94"/>
    <w:rsid w:val="00C40ED5"/>
    <w:rsid w:val="00C45EA9"/>
    <w:rsid w:val="00C46874"/>
    <w:rsid w:val="00C51579"/>
    <w:rsid w:val="00C604ED"/>
    <w:rsid w:val="00C63E15"/>
    <w:rsid w:val="00C67E8E"/>
    <w:rsid w:val="00C72D7D"/>
    <w:rsid w:val="00C738A4"/>
    <w:rsid w:val="00C75C0D"/>
    <w:rsid w:val="00C76DB6"/>
    <w:rsid w:val="00C77CAF"/>
    <w:rsid w:val="00C819E5"/>
    <w:rsid w:val="00C8562B"/>
    <w:rsid w:val="00C85CFA"/>
    <w:rsid w:val="00C86210"/>
    <w:rsid w:val="00C86B78"/>
    <w:rsid w:val="00C95044"/>
    <w:rsid w:val="00CA43B2"/>
    <w:rsid w:val="00CA66FC"/>
    <w:rsid w:val="00CA69B1"/>
    <w:rsid w:val="00CA7235"/>
    <w:rsid w:val="00CA74D4"/>
    <w:rsid w:val="00CB1D83"/>
    <w:rsid w:val="00CB7657"/>
    <w:rsid w:val="00CD1B4E"/>
    <w:rsid w:val="00CD2214"/>
    <w:rsid w:val="00CD3F7F"/>
    <w:rsid w:val="00CD6D5F"/>
    <w:rsid w:val="00CE08AC"/>
    <w:rsid w:val="00CE4A39"/>
    <w:rsid w:val="00CF50A3"/>
    <w:rsid w:val="00D0107E"/>
    <w:rsid w:val="00D13D5D"/>
    <w:rsid w:val="00D150CD"/>
    <w:rsid w:val="00D231CB"/>
    <w:rsid w:val="00D25342"/>
    <w:rsid w:val="00D3401F"/>
    <w:rsid w:val="00D40016"/>
    <w:rsid w:val="00D42811"/>
    <w:rsid w:val="00D43A8F"/>
    <w:rsid w:val="00D4470B"/>
    <w:rsid w:val="00D454F0"/>
    <w:rsid w:val="00D52EF1"/>
    <w:rsid w:val="00D52F64"/>
    <w:rsid w:val="00D55BFF"/>
    <w:rsid w:val="00D57BAF"/>
    <w:rsid w:val="00D60624"/>
    <w:rsid w:val="00D61B89"/>
    <w:rsid w:val="00D6733B"/>
    <w:rsid w:val="00D72A8B"/>
    <w:rsid w:val="00D734D3"/>
    <w:rsid w:val="00D80A45"/>
    <w:rsid w:val="00D81A31"/>
    <w:rsid w:val="00D81CE1"/>
    <w:rsid w:val="00D81F1E"/>
    <w:rsid w:val="00D82CEA"/>
    <w:rsid w:val="00D9078B"/>
    <w:rsid w:val="00D94FC9"/>
    <w:rsid w:val="00D96CB2"/>
    <w:rsid w:val="00DA042A"/>
    <w:rsid w:val="00DA0684"/>
    <w:rsid w:val="00DA0703"/>
    <w:rsid w:val="00DA653D"/>
    <w:rsid w:val="00DA669C"/>
    <w:rsid w:val="00DA7A6B"/>
    <w:rsid w:val="00DB1FBF"/>
    <w:rsid w:val="00DB7A36"/>
    <w:rsid w:val="00DC129D"/>
    <w:rsid w:val="00DC4830"/>
    <w:rsid w:val="00DD652F"/>
    <w:rsid w:val="00DE1803"/>
    <w:rsid w:val="00DE21AD"/>
    <w:rsid w:val="00DE2325"/>
    <w:rsid w:val="00DE29CA"/>
    <w:rsid w:val="00DF0889"/>
    <w:rsid w:val="00DF2C01"/>
    <w:rsid w:val="00DF3604"/>
    <w:rsid w:val="00E02359"/>
    <w:rsid w:val="00E04985"/>
    <w:rsid w:val="00E07897"/>
    <w:rsid w:val="00E35598"/>
    <w:rsid w:val="00E37726"/>
    <w:rsid w:val="00E37FCC"/>
    <w:rsid w:val="00E41DDA"/>
    <w:rsid w:val="00E45750"/>
    <w:rsid w:val="00E45A6F"/>
    <w:rsid w:val="00E46969"/>
    <w:rsid w:val="00E507D7"/>
    <w:rsid w:val="00E51D17"/>
    <w:rsid w:val="00E6120D"/>
    <w:rsid w:val="00E64FA0"/>
    <w:rsid w:val="00E6533D"/>
    <w:rsid w:val="00E70628"/>
    <w:rsid w:val="00E74A7E"/>
    <w:rsid w:val="00E83C39"/>
    <w:rsid w:val="00E871FC"/>
    <w:rsid w:val="00E87B6B"/>
    <w:rsid w:val="00E97B43"/>
    <w:rsid w:val="00EA1383"/>
    <w:rsid w:val="00EA245A"/>
    <w:rsid w:val="00EA3270"/>
    <w:rsid w:val="00EC00FF"/>
    <w:rsid w:val="00EC1B06"/>
    <w:rsid w:val="00EC27F4"/>
    <w:rsid w:val="00EC441D"/>
    <w:rsid w:val="00ED028B"/>
    <w:rsid w:val="00ED7B70"/>
    <w:rsid w:val="00EE1F92"/>
    <w:rsid w:val="00EE60CB"/>
    <w:rsid w:val="00EF5797"/>
    <w:rsid w:val="00F03C5E"/>
    <w:rsid w:val="00F066D4"/>
    <w:rsid w:val="00F14FCD"/>
    <w:rsid w:val="00F3039B"/>
    <w:rsid w:val="00F352F9"/>
    <w:rsid w:val="00F369A0"/>
    <w:rsid w:val="00F41BB3"/>
    <w:rsid w:val="00F43519"/>
    <w:rsid w:val="00F50BDB"/>
    <w:rsid w:val="00F53905"/>
    <w:rsid w:val="00F55918"/>
    <w:rsid w:val="00F562A8"/>
    <w:rsid w:val="00F647AD"/>
    <w:rsid w:val="00F719AB"/>
    <w:rsid w:val="00F7469D"/>
    <w:rsid w:val="00F74DDD"/>
    <w:rsid w:val="00F77413"/>
    <w:rsid w:val="00F86D2E"/>
    <w:rsid w:val="00F91042"/>
    <w:rsid w:val="00F91241"/>
    <w:rsid w:val="00F913B4"/>
    <w:rsid w:val="00F9374B"/>
    <w:rsid w:val="00F961D5"/>
    <w:rsid w:val="00F96C99"/>
    <w:rsid w:val="00FA09C3"/>
    <w:rsid w:val="00FA7155"/>
    <w:rsid w:val="00FA7F93"/>
    <w:rsid w:val="00FA7FCA"/>
    <w:rsid w:val="00FB099E"/>
    <w:rsid w:val="00FB4FD9"/>
    <w:rsid w:val="00FC3F98"/>
    <w:rsid w:val="00FD1633"/>
    <w:rsid w:val="00FD7910"/>
    <w:rsid w:val="00FE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7"/>
    <o:shapelayout v:ext="edit">
      <o:idmap v:ext="edit" data="1"/>
    </o:shapelayout>
  </w:shapeDefaults>
  <w:decimalSymbol w:val=","/>
  <w:listSeparator w:val=";"/>
  <w14:docId w14:val="572ED93F"/>
  <w15:chartTrackingRefBased/>
  <w15:docId w15:val="{43BEBDEC-4E2D-4705-BCD7-F85F24A9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szCs w:val="18"/>
        <w:lang w:val="en-US" w:eastAsia="zh-CN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B3FAC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 1"/>
    <w:basedOn w:val="a0"/>
    <w:next w:val="a0"/>
    <w:link w:val="10"/>
    <w:uiPriority w:val="9"/>
    <w:qFormat/>
    <w:rsid w:val="00700B3F"/>
    <w:pPr>
      <w:keepNext/>
      <w:keepLines/>
      <w:pBdr>
        <w:bottom w:val="single" w:sz="4" w:space="1" w:color="auto"/>
      </w:pBdr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customStyle="1" w:styleId="2">
    <w:name w:val="заголовок 2"/>
    <w:basedOn w:val="a0"/>
    <w:next w:val="a0"/>
    <w:link w:val="20"/>
    <w:uiPriority w:val="9"/>
    <w:unhideWhenUsed/>
    <w:qFormat/>
    <w:rsid w:val="00D4470B"/>
    <w:pPr>
      <w:keepNext/>
      <w:keepLines/>
      <w:numPr>
        <w:ilvl w:val="1"/>
        <w:numId w:val="2"/>
      </w:numPr>
      <w:spacing w:before="360" w:after="120" w:line="240" w:lineRule="auto"/>
      <w:outlineLvl w:val="1"/>
    </w:pPr>
    <w:rPr>
      <w:b/>
      <w:bCs/>
      <w:color w:val="5B9BD5" w:themeColor="accent1"/>
      <w:sz w:val="24"/>
      <w:szCs w:val="24"/>
      <w:lang w:val="ru-RU"/>
    </w:rPr>
  </w:style>
  <w:style w:type="paragraph" w:customStyle="1" w:styleId="11">
    <w:name w:val="Заголовок1"/>
    <w:basedOn w:val="a0"/>
    <w:next w:val="a0"/>
    <w:link w:val="a4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4">
    <w:name w:val="Знак заголовка"/>
    <w:basedOn w:val="a1"/>
    <w:link w:val="11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customStyle="1" w:styleId="12">
    <w:name w:val="Сетка таблицы1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Подзаголовок1"/>
    <w:basedOn w:val="a0"/>
    <w:next w:val="a0"/>
    <w:link w:val="a5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  <w:szCs w:val="24"/>
    </w:rPr>
  </w:style>
  <w:style w:type="character" w:customStyle="1" w:styleId="a5">
    <w:name w:val="Знак подзаголовка"/>
    <w:basedOn w:val="a1"/>
    <w:link w:val="13"/>
    <w:uiPriority w:val="11"/>
    <w:rPr>
      <w:b/>
      <w:bCs/>
      <w:color w:val="5B9BD5" w:themeColor="accent1"/>
      <w:sz w:val="24"/>
      <w:szCs w:val="24"/>
    </w:rPr>
  </w:style>
  <w:style w:type="character" w:customStyle="1" w:styleId="10">
    <w:name w:val="Знак заголовка 1"/>
    <w:basedOn w:val="a1"/>
    <w:link w:val="1"/>
    <w:uiPriority w:val="9"/>
    <w:rsid w:val="00700B3F"/>
    <w:rPr>
      <w:b/>
      <w:bCs/>
      <w:caps/>
      <w:color w:val="1F4E79" w:themeColor="accent1" w:themeShade="80"/>
      <w:sz w:val="28"/>
      <w:szCs w:val="28"/>
    </w:rPr>
  </w:style>
  <w:style w:type="table" w:customStyle="1" w:styleId="a6">
    <w:name w:val="Таблица подсказки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Текст подсказки"/>
    <w:basedOn w:val="a0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  <w:szCs w:val="16"/>
    </w:rPr>
  </w:style>
  <w:style w:type="character" w:customStyle="1" w:styleId="14">
    <w:name w:val="Замещающий текст1"/>
    <w:basedOn w:val="a1"/>
    <w:uiPriority w:val="99"/>
    <w:semiHidden/>
    <w:rPr>
      <w:color w:val="808080"/>
    </w:rPr>
  </w:style>
  <w:style w:type="paragraph" w:customStyle="1" w:styleId="15">
    <w:name w:val="Без интервала1"/>
    <w:uiPriority w:val="36"/>
    <w:qFormat/>
    <w:pPr>
      <w:spacing w:after="0" w:line="240" w:lineRule="auto"/>
    </w:pPr>
  </w:style>
  <w:style w:type="character" w:customStyle="1" w:styleId="20">
    <w:name w:val="Знак заголовка 2"/>
    <w:basedOn w:val="a1"/>
    <w:link w:val="2"/>
    <w:uiPriority w:val="9"/>
    <w:rsid w:val="00D4470B"/>
    <w:rPr>
      <w:b/>
      <w:bCs/>
      <w:color w:val="5B9BD5" w:themeColor="accent1"/>
      <w:sz w:val="24"/>
      <w:szCs w:val="24"/>
      <w:lang w:val="ru-RU"/>
    </w:rPr>
  </w:style>
  <w:style w:type="paragraph" w:customStyle="1" w:styleId="a">
    <w:name w:val="Маркер списка"/>
    <w:basedOn w:val="a0"/>
    <w:uiPriority w:val="1"/>
    <w:unhideWhenUsed/>
    <w:qFormat/>
    <w:pPr>
      <w:numPr>
        <w:numId w:val="1"/>
      </w:numPr>
      <w:spacing w:after="60"/>
    </w:pPr>
  </w:style>
  <w:style w:type="paragraph" w:customStyle="1" w:styleId="a8">
    <w:name w:val="верхний колонтитул"/>
    <w:basedOn w:val="a0"/>
    <w:link w:val="a9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Знак верхнего колонтитула"/>
    <w:basedOn w:val="a1"/>
    <w:link w:val="a8"/>
    <w:uiPriority w:val="99"/>
  </w:style>
  <w:style w:type="paragraph" w:customStyle="1" w:styleId="aa">
    <w:name w:val="нижний колонтитул"/>
    <w:basedOn w:val="a0"/>
    <w:link w:val="ab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b">
    <w:name w:val="Знак нижнего колонтитула"/>
    <w:basedOn w:val="a1"/>
    <w:link w:val="aa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4">
    <w:name w:val="Таблица сетки 4"/>
    <w:aliases w:val="акцент 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ac">
    <w:name w:val="Таблица сетки"/>
    <w:aliases w:val="светлая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d">
    <w:name w:val="Таблица проекта"/>
    <w:basedOn w:val="a2"/>
    <w:uiPriority w:val="99"/>
    <w:pPr>
      <w:spacing w:before="120" w:after="120" w:line="240" w:lineRule="auto"/>
    </w:pPr>
    <w:tblPr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customStyle="1" w:styleId="ae">
    <w:name w:val="Текст таблицы"/>
    <w:aliases w:val="десятичный"/>
    <w:basedOn w:val="a0"/>
    <w:uiPriority w:val="12"/>
    <w:qFormat/>
    <w:pPr>
      <w:tabs>
        <w:tab w:val="decimal" w:pos="936"/>
      </w:tabs>
      <w:spacing w:before="120" w:after="120" w:line="240" w:lineRule="auto"/>
    </w:pPr>
  </w:style>
  <w:style w:type="paragraph" w:customStyle="1" w:styleId="16">
    <w:name w:val="Подпись1"/>
    <w:basedOn w:val="a0"/>
    <w:link w:val="af"/>
    <w:uiPriority w:val="12"/>
    <w:unhideWhenUsed/>
    <w:qFormat/>
    <w:pPr>
      <w:spacing w:before="960" w:after="0" w:line="240" w:lineRule="auto"/>
    </w:pPr>
  </w:style>
  <w:style w:type="character" w:customStyle="1" w:styleId="af">
    <w:name w:val="Знак подписи"/>
    <w:basedOn w:val="a1"/>
    <w:link w:val="16"/>
    <w:uiPriority w:val="12"/>
  </w:style>
  <w:style w:type="paragraph" w:customStyle="1" w:styleId="af0">
    <w:name w:val="Интервал до"/>
    <w:basedOn w:val="a0"/>
    <w:uiPriority w:val="2"/>
    <w:qFormat/>
    <w:pPr>
      <w:spacing w:before="240"/>
    </w:pPr>
  </w:style>
  <w:style w:type="paragraph" w:styleId="af1">
    <w:name w:val="header"/>
    <w:basedOn w:val="a0"/>
    <w:link w:val="af2"/>
    <w:uiPriority w:val="99"/>
    <w:unhideWhenUsed/>
    <w:rsid w:val="008B2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8B2A80"/>
  </w:style>
  <w:style w:type="paragraph" w:styleId="af3">
    <w:name w:val="footer"/>
    <w:basedOn w:val="a0"/>
    <w:link w:val="af4"/>
    <w:uiPriority w:val="99"/>
    <w:unhideWhenUsed/>
    <w:rsid w:val="008B2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8B2A80"/>
  </w:style>
  <w:style w:type="paragraph" w:styleId="af5">
    <w:name w:val="Balloon Text"/>
    <w:basedOn w:val="a0"/>
    <w:link w:val="af6"/>
    <w:uiPriority w:val="99"/>
    <w:semiHidden/>
    <w:unhideWhenUsed/>
    <w:rsid w:val="004F7C22"/>
    <w:pPr>
      <w:spacing w:after="0" w:line="240" w:lineRule="auto"/>
    </w:pPr>
    <w:rPr>
      <w:rFonts w:ascii="Segoe UI" w:hAnsi="Segoe UI" w:cs="Segoe UI"/>
    </w:rPr>
  </w:style>
  <w:style w:type="character" w:customStyle="1" w:styleId="af6">
    <w:name w:val="Текст выноски Знак"/>
    <w:basedOn w:val="a1"/>
    <w:link w:val="af5"/>
    <w:uiPriority w:val="99"/>
    <w:semiHidden/>
    <w:rsid w:val="004F7C22"/>
    <w:rPr>
      <w:rFonts w:ascii="Segoe UI" w:hAnsi="Segoe UI" w:cs="Segoe UI"/>
    </w:rPr>
  </w:style>
  <w:style w:type="character" w:styleId="af7">
    <w:name w:val="Placeholder Text"/>
    <w:basedOn w:val="a1"/>
    <w:uiPriority w:val="99"/>
    <w:semiHidden/>
    <w:rsid w:val="00EC441D"/>
    <w:rPr>
      <w:color w:val="808080"/>
    </w:rPr>
  </w:style>
  <w:style w:type="table" w:styleId="-51">
    <w:name w:val="Grid Table 5 Dark Accent 1"/>
    <w:basedOn w:val="a2"/>
    <w:uiPriority w:val="50"/>
    <w:rsid w:val="008352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af8">
    <w:name w:val="List Paragraph"/>
    <w:basedOn w:val="a0"/>
    <w:uiPriority w:val="34"/>
    <w:unhideWhenUsed/>
    <w:qFormat/>
    <w:rsid w:val="00BD3EE4"/>
    <w:pPr>
      <w:ind w:left="720"/>
      <w:contextualSpacing/>
    </w:pPr>
  </w:style>
  <w:style w:type="character" w:styleId="af9">
    <w:name w:val="annotation reference"/>
    <w:basedOn w:val="a1"/>
    <w:uiPriority w:val="99"/>
    <w:semiHidden/>
    <w:unhideWhenUsed/>
    <w:rsid w:val="000E0930"/>
    <w:rPr>
      <w:sz w:val="16"/>
      <w:szCs w:val="16"/>
    </w:rPr>
  </w:style>
  <w:style w:type="paragraph" w:styleId="afa">
    <w:name w:val="annotation text"/>
    <w:basedOn w:val="a0"/>
    <w:link w:val="afb"/>
    <w:uiPriority w:val="99"/>
    <w:semiHidden/>
    <w:unhideWhenUsed/>
    <w:rsid w:val="000E0930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1"/>
    <w:link w:val="afa"/>
    <w:uiPriority w:val="99"/>
    <w:semiHidden/>
    <w:rsid w:val="000E0930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0E0930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0E0930"/>
    <w:rPr>
      <w:b/>
      <w:bCs/>
      <w:sz w:val="20"/>
      <w:szCs w:val="20"/>
    </w:rPr>
  </w:style>
  <w:style w:type="paragraph" w:customStyle="1" w:styleId="Default">
    <w:name w:val="Default"/>
    <w:rsid w:val="00B66AB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ru-RU"/>
    </w:rPr>
  </w:style>
  <w:style w:type="table" w:styleId="afe">
    <w:name w:val="Table Grid"/>
    <w:basedOn w:val="a2"/>
    <w:uiPriority w:val="39"/>
    <w:rsid w:val="00932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2"/>
    <w:uiPriority w:val="46"/>
    <w:rsid w:val="00A67C5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ntrol" Target="activeX/activeX1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control" Target="activeX/activeX2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loginov\Documents\&#1053;&#1072;&#1089;&#1090;&#1088;&#1072;&#1080;&#1074;&#1072;&#1077;&#1084;&#1099;&#1077;%20&#1096;&#1072;&#1073;&#1083;&#1086;&#1085;&#1099;%20Office\&#1040;&#1085;&#1082;&#1077;&#1090;&#1072;%20&#1087;&#1088;&#1086;&#1077;&#1082;&#1090;&#1072;.dotx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92D5EA72A484B628B88336BAE07AC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E62627-9F80-485A-93AF-EA44DF9B7D1F}"/>
      </w:docPartPr>
      <w:docPartBody>
        <w:p w:rsidR="009C694B" w:rsidRDefault="005801DB" w:rsidP="005801DB">
          <w:pPr>
            <w:pStyle w:val="F92D5EA72A484B628B88336BAE07AC1C"/>
          </w:pPr>
          <w:r>
            <w:rPr>
              <w:rStyle w:val="a3"/>
            </w:rPr>
            <w:t>[Дата публикации]</w:t>
          </w:r>
        </w:p>
      </w:docPartBody>
    </w:docPart>
    <w:docPart>
      <w:docPartPr>
        <w:name w:val="0FF91795FE13483E8B07A82EEA60B8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858162-1A68-4EB1-8C49-0716FB992CEB}"/>
      </w:docPartPr>
      <w:docPartBody>
        <w:p w:rsidR="00C25BE1" w:rsidRDefault="00C25BE1" w:rsidP="00C25BE1">
          <w:pPr>
            <w:pStyle w:val="0FF91795FE13483E8B07A82EEA60B82A"/>
          </w:pPr>
          <w:r w:rsidRPr="002E012E">
            <w:rPr>
              <w:rStyle w:val="a3"/>
            </w:rPr>
            <w:t>Место для ввода текста.</w:t>
          </w:r>
        </w:p>
      </w:docPartBody>
    </w:docPart>
    <w:docPart>
      <w:docPartPr>
        <w:name w:val="15B1F84DA53E422B878271A162773D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157E38-A3D3-4FBA-B6F9-BC4B897137D5}"/>
      </w:docPartPr>
      <w:docPartBody>
        <w:p w:rsidR="00C25BE1" w:rsidRDefault="00C25BE1" w:rsidP="00C25BE1">
          <w:pPr>
            <w:pStyle w:val="15B1F84DA53E422B878271A162773D38"/>
          </w:pPr>
          <w:r w:rsidRPr="002E012E">
            <w:rPr>
              <w:rStyle w:val="a3"/>
            </w:rPr>
            <w:t>Место для ввода текста.</w:t>
          </w:r>
        </w:p>
      </w:docPartBody>
    </w:docPart>
    <w:docPart>
      <w:docPartPr>
        <w:name w:val="7AC76D8E1F5A4EC6BF0DCD81BAFC99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264880-C0CE-4408-B3B2-C62C707C9FDE}"/>
      </w:docPartPr>
      <w:docPartBody>
        <w:p w:rsidR="00C25BE1" w:rsidRDefault="00C25BE1" w:rsidP="00C25BE1">
          <w:pPr>
            <w:pStyle w:val="7AC76D8E1F5A4EC6BF0DCD81BAFC992C"/>
          </w:pPr>
          <w:r w:rsidRPr="002E012E">
            <w:rPr>
              <w:rStyle w:val="a3"/>
            </w:rPr>
            <w:t>Место для ввода текста.</w:t>
          </w:r>
        </w:p>
      </w:docPartBody>
    </w:docPart>
    <w:docPart>
      <w:docPartPr>
        <w:name w:val="4C3E68534646432CA7DE07884E8F56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5C6A16-F80C-4D11-AC2A-823156BABA06}"/>
      </w:docPartPr>
      <w:docPartBody>
        <w:p w:rsidR="00C25BE1" w:rsidRDefault="00C25BE1" w:rsidP="00C25BE1">
          <w:pPr>
            <w:pStyle w:val="4C3E68534646432CA7DE07884E8F560A"/>
          </w:pPr>
          <w:r w:rsidRPr="002E012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ouYuan">
    <w:altName w:val="SimSun"/>
    <w:panose1 w:val="00000000000000000000"/>
    <w:charset w:val="86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32A"/>
    <w:rsid w:val="00030032"/>
    <w:rsid w:val="000D0779"/>
    <w:rsid w:val="0025376E"/>
    <w:rsid w:val="00295B1E"/>
    <w:rsid w:val="002F50B1"/>
    <w:rsid w:val="0046433B"/>
    <w:rsid w:val="004960E5"/>
    <w:rsid w:val="00501B3A"/>
    <w:rsid w:val="0056584F"/>
    <w:rsid w:val="005801DB"/>
    <w:rsid w:val="0061770C"/>
    <w:rsid w:val="00720EE4"/>
    <w:rsid w:val="007A332A"/>
    <w:rsid w:val="008C3EE8"/>
    <w:rsid w:val="009C694B"/>
    <w:rsid w:val="00AF2DDD"/>
    <w:rsid w:val="00B402AC"/>
    <w:rsid w:val="00C03EBA"/>
    <w:rsid w:val="00C25BE1"/>
    <w:rsid w:val="00C350A8"/>
    <w:rsid w:val="00F13ADE"/>
    <w:rsid w:val="00F20690"/>
    <w:rsid w:val="00FD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амещающий текст1"/>
    <w:basedOn w:val="a0"/>
    <w:uiPriority w:val="99"/>
    <w:semiHidden/>
    <w:rsid w:val="009C694B"/>
    <w:rPr>
      <w:color w:val="808080"/>
    </w:rPr>
  </w:style>
  <w:style w:type="paragraph" w:customStyle="1" w:styleId="6D831C72EBC3480B9DA5750BE24AE190">
    <w:name w:val="6D831C72EBC3480B9DA5750BE24AE190"/>
  </w:style>
  <w:style w:type="paragraph" w:customStyle="1" w:styleId="452402FF151F48839D0F83D40330BFFD">
    <w:name w:val="452402FF151F48839D0F83D40330BFFD"/>
  </w:style>
  <w:style w:type="character" w:styleId="a3">
    <w:name w:val="Placeholder Text"/>
    <w:basedOn w:val="a0"/>
    <w:uiPriority w:val="99"/>
    <w:semiHidden/>
    <w:rsid w:val="00C25BE1"/>
  </w:style>
  <w:style w:type="paragraph" w:customStyle="1" w:styleId="A0C37C15EE474FE3A347B69AA8C3B770">
    <w:name w:val="A0C37C15EE474FE3A347B69AA8C3B770"/>
    <w:rsid w:val="007A332A"/>
  </w:style>
  <w:style w:type="paragraph" w:customStyle="1" w:styleId="62157D59211343458ADF33638528FFF7">
    <w:name w:val="62157D59211343458ADF33638528FFF7"/>
    <w:rsid w:val="007A332A"/>
  </w:style>
  <w:style w:type="paragraph" w:customStyle="1" w:styleId="34F2CC0851E34581BD52F1AA5F126E65">
    <w:name w:val="34F2CC0851E34581BD52F1AA5F126E65"/>
    <w:rsid w:val="007A332A"/>
  </w:style>
  <w:style w:type="paragraph" w:customStyle="1" w:styleId="75CCB14918CD41918EAC451EDE25F5EB">
    <w:name w:val="75CCB14918CD41918EAC451EDE25F5EB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A2D36F4056A490184A145A6B3385EFE">
    <w:name w:val="AA2D36F4056A490184A145A6B3385EFE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7A05BC7140149C1BD7CC947BB21F95F">
    <w:name w:val="A7A05BC7140149C1BD7CC947BB21F95F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213FD01EDB594030B0A7DE80D1068555">
    <w:name w:val="213FD01EDB594030B0A7DE80D1068555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F86B3045E9A4149A6C3E0EB9D9AF89B">
    <w:name w:val="6F86B3045E9A4149A6C3E0EB9D9AF89B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3859C61BABC94CED8C57F51633F8B5EF">
    <w:name w:val="3859C61BABC94CED8C57F51633F8B5EF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59FCBC0C6F94DAD8E4A36E3F258D48F">
    <w:name w:val="659FCBC0C6F94DAD8E4A36E3F258D48F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34F2CC0851E34581BD52F1AA5F126E651">
    <w:name w:val="34F2CC0851E34581BD52F1AA5F126E65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406ADF0F8D334A2B89B43330D3B09458">
    <w:name w:val="406ADF0F8D334A2B89B43330D3B09458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1471A76ABEA4EA39B5B6933D13D43A6">
    <w:name w:val="A1471A76ABEA4EA39B5B6933D13D43A6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40EF93995E8349D5B39AEBB1A09060EB">
    <w:name w:val="40EF93995E8349D5B39AEBB1A09060EB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5CCB14918CD41918EAC451EDE25F5EB1">
    <w:name w:val="75CCB14918CD41918EAC451EDE25F5EB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A2D36F4056A490184A145A6B3385EFE1">
    <w:name w:val="AA2D36F4056A490184A145A6B3385EFE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7A05BC7140149C1BD7CC947BB21F95F1">
    <w:name w:val="A7A05BC7140149C1BD7CC947BB21F95F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213FD01EDB594030B0A7DE80D10685551">
    <w:name w:val="213FD01EDB594030B0A7DE80D1068555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F86B3045E9A4149A6C3E0EB9D9AF89B1">
    <w:name w:val="6F86B3045E9A4149A6C3E0EB9D9AF89B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3859C61BABC94CED8C57F51633F8B5EF1">
    <w:name w:val="3859C61BABC94CED8C57F51633F8B5EF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59FCBC0C6F94DAD8E4A36E3F258D48F1">
    <w:name w:val="659FCBC0C6F94DAD8E4A36E3F258D48F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34F2CC0851E34581BD52F1AA5F126E652">
    <w:name w:val="34F2CC0851E34581BD52F1AA5F126E652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406ADF0F8D334A2B89B43330D3B094581">
    <w:name w:val="406ADF0F8D334A2B89B43330D3B09458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1471A76ABEA4EA39B5B6933D13D43A61">
    <w:name w:val="A1471A76ABEA4EA39B5B6933D13D43A6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40EF93995E8349D5B39AEBB1A09060EB1">
    <w:name w:val="40EF93995E8349D5B39AEBB1A09060EB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4126D3C86C43AAAA9C226F91B4ACE3">
    <w:name w:val="6E4126D3C86C43AAAA9C226F91B4ACE3"/>
    <w:rsid w:val="007A332A"/>
  </w:style>
  <w:style w:type="paragraph" w:customStyle="1" w:styleId="B7E671745040491D949F7C2EB6B61DE5">
    <w:name w:val="B7E671745040491D949F7C2EB6B61DE5"/>
    <w:rsid w:val="007A332A"/>
  </w:style>
  <w:style w:type="paragraph" w:customStyle="1" w:styleId="567B78D868BE49C09DB1BE01E049006E">
    <w:name w:val="567B78D868BE49C09DB1BE01E049006E"/>
    <w:rsid w:val="007A332A"/>
  </w:style>
  <w:style w:type="paragraph" w:customStyle="1" w:styleId="E3F0D3F13A884AA387D6A6502128CBC2">
    <w:name w:val="E3F0D3F13A884AA387D6A6502128CBC2"/>
    <w:rsid w:val="007A332A"/>
  </w:style>
  <w:style w:type="paragraph" w:customStyle="1" w:styleId="9830B78FE28A4285951B1BF1F981DBAE">
    <w:name w:val="9830B78FE28A4285951B1BF1F981DBAE"/>
    <w:rsid w:val="007A332A"/>
  </w:style>
  <w:style w:type="paragraph" w:customStyle="1" w:styleId="A32D3483ED6246C0BD480E0EFA9C1A2F">
    <w:name w:val="A32D3483ED6246C0BD480E0EFA9C1A2F"/>
    <w:rsid w:val="007A332A"/>
  </w:style>
  <w:style w:type="paragraph" w:customStyle="1" w:styleId="0F22765EA5DD4472819EDDEF43361760">
    <w:name w:val="0F22765EA5DD4472819EDDEF43361760"/>
    <w:rsid w:val="007A332A"/>
  </w:style>
  <w:style w:type="paragraph" w:customStyle="1" w:styleId="21035F52AD464F57A369FCF601E54DB9">
    <w:name w:val="21035F52AD464F57A369FCF601E54DB9"/>
    <w:rsid w:val="007A332A"/>
  </w:style>
  <w:style w:type="paragraph" w:customStyle="1" w:styleId="A3A601715FC24ED0A269B1FE3197F430">
    <w:name w:val="A3A601715FC24ED0A269B1FE3197F430"/>
    <w:rsid w:val="007A332A"/>
  </w:style>
  <w:style w:type="paragraph" w:customStyle="1" w:styleId="37BCB2F6CBA54D4EA508F6508BDE095B">
    <w:name w:val="37BCB2F6CBA54D4EA508F6508BDE095B"/>
    <w:rsid w:val="007A332A"/>
  </w:style>
  <w:style w:type="paragraph" w:customStyle="1" w:styleId="556815028D1E4F3A97F817847031B1AF">
    <w:name w:val="556815028D1E4F3A97F817847031B1AF"/>
    <w:rsid w:val="007A332A"/>
  </w:style>
  <w:style w:type="paragraph" w:customStyle="1" w:styleId="1814F9B58DAA4CEE85CB1A1050234FDD">
    <w:name w:val="1814F9B58DAA4CEE85CB1A1050234FDD"/>
    <w:rsid w:val="007A332A"/>
  </w:style>
  <w:style w:type="paragraph" w:customStyle="1" w:styleId="B9071B8DDF0741B887CE71BA8693BA72">
    <w:name w:val="B9071B8DDF0741B887CE71BA8693BA72"/>
    <w:rsid w:val="007A332A"/>
  </w:style>
  <w:style w:type="paragraph" w:customStyle="1" w:styleId="F53135EB56994C70900DCB155DE2C88F">
    <w:name w:val="F53135EB56994C70900DCB155DE2C88F"/>
    <w:rsid w:val="007A332A"/>
  </w:style>
  <w:style w:type="paragraph" w:customStyle="1" w:styleId="E6A61A4475CC4DED8D0AFCDBDB722015">
    <w:name w:val="E6A61A4475CC4DED8D0AFCDBDB722015"/>
    <w:rsid w:val="007A332A"/>
  </w:style>
  <w:style w:type="paragraph" w:customStyle="1" w:styleId="DA19AC5B37184D5F9D033F6020BE8635">
    <w:name w:val="DA19AC5B37184D5F9D033F6020BE8635"/>
    <w:rsid w:val="007A332A"/>
  </w:style>
  <w:style w:type="paragraph" w:customStyle="1" w:styleId="BACE42A548A64888A24966B32D9D2FB7">
    <w:name w:val="BACE42A548A64888A24966B32D9D2FB7"/>
    <w:rsid w:val="007A332A"/>
  </w:style>
  <w:style w:type="paragraph" w:customStyle="1" w:styleId="677E477800A943AC80C23F959EFFE78D">
    <w:name w:val="677E477800A943AC80C23F959EFFE78D"/>
    <w:rsid w:val="007A332A"/>
  </w:style>
  <w:style w:type="paragraph" w:customStyle="1" w:styleId="4137A5CC8B834A329B22A0D2D7EB0707">
    <w:name w:val="4137A5CC8B834A329B22A0D2D7EB0707"/>
    <w:rsid w:val="007A332A"/>
  </w:style>
  <w:style w:type="paragraph" w:customStyle="1" w:styleId="B90F0D4438654A9F9CDF561BAF171870">
    <w:name w:val="B90F0D4438654A9F9CDF561BAF171870"/>
    <w:rsid w:val="007A332A"/>
  </w:style>
  <w:style w:type="paragraph" w:customStyle="1" w:styleId="B547F931B4394F428120395873C7E6CA">
    <w:name w:val="B547F931B4394F428120395873C7E6CA"/>
    <w:rsid w:val="007A332A"/>
  </w:style>
  <w:style w:type="paragraph" w:customStyle="1" w:styleId="0394B324CE3342D182CE33D25C7C4167">
    <w:name w:val="0394B324CE3342D182CE33D25C7C4167"/>
    <w:rsid w:val="007A332A"/>
  </w:style>
  <w:style w:type="paragraph" w:customStyle="1" w:styleId="513E0D90F5A947A9BF37ED1362650B60">
    <w:name w:val="513E0D90F5A947A9BF37ED1362650B60"/>
    <w:rsid w:val="007A332A"/>
  </w:style>
  <w:style w:type="paragraph" w:customStyle="1" w:styleId="FD483482A71E45969B9768EE00EF524A">
    <w:name w:val="FD483482A71E45969B9768EE00EF524A"/>
    <w:rsid w:val="007A332A"/>
  </w:style>
  <w:style w:type="paragraph" w:customStyle="1" w:styleId="0C218C6AB0B04D238497BDEC28E6C015">
    <w:name w:val="0C218C6AB0B04D238497BDEC28E6C015"/>
    <w:rsid w:val="007A332A"/>
  </w:style>
  <w:style w:type="paragraph" w:customStyle="1" w:styleId="AD78224241964E40ADAB5438F3D531D4">
    <w:name w:val="AD78224241964E40ADAB5438F3D531D4"/>
    <w:rsid w:val="007A332A"/>
  </w:style>
  <w:style w:type="paragraph" w:customStyle="1" w:styleId="4E037049BAD546A5895875311A887F9C">
    <w:name w:val="4E037049BAD546A5895875311A887F9C"/>
    <w:rsid w:val="007A332A"/>
  </w:style>
  <w:style w:type="paragraph" w:customStyle="1" w:styleId="4E3FC57F653441F6BF872DB721A076E8">
    <w:name w:val="4E3FC57F653441F6BF872DB721A076E8"/>
    <w:rsid w:val="004960E5"/>
  </w:style>
  <w:style w:type="paragraph" w:customStyle="1" w:styleId="17CC58D759A043D5AEB30B6387B26BA5">
    <w:name w:val="17CC58D759A043D5AEB30B6387B26BA5"/>
    <w:rsid w:val="004960E5"/>
  </w:style>
  <w:style w:type="paragraph" w:customStyle="1" w:styleId="FF8F27B005C14E85952EB6DC61BA32BD">
    <w:name w:val="FF8F27B005C14E85952EB6DC61BA32BD"/>
    <w:rsid w:val="004960E5"/>
  </w:style>
  <w:style w:type="paragraph" w:customStyle="1" w:styleId="A375771841BB4AA6A7D9310E40CD5E2B">
    <w:name w:val="A375771841BB4AA6A7D9310E40CD5E2B"/>
    <w:rsid w:val="004960E5"/>
  </w:style>
  <w:style w:type="paragraph" w:customStyle="1" w:styleId="FD3A47706C5447669C49C6E159DA59FC">
    <w:name w:val="FD3A47706C5447669C49C6E159DA59FC"/>
    <w:rsid w:val="004960E5"/>
  </w:style>
  <w:style w:type="paragraph" w:customStyle="1" w:styleId="810C4EA953734C168E406C2CEA6494E7">
    <w:name w:val="810C4EA953734C168E406C2CEA6494E7"/>
    <w:rsid w:val="004960E5"/>
  </w:style>
  <w:style w:type="paragraph" w:customStyle="1" w:styleId="CF16C46083B24729ACAD6F665D628ADD">
    <w:name w:val="CF16C46083B24729ACAD6F665D628ADD"/>
    <w:rsid w:val="004960E5"/>
  </w:style>
  <w:style w:type="paragraph" w:customStyle="1" w:styleId="45D7C7DDCC9544C9A7BA78FE5812D187">
    <w:name w:val="45D7C7DDCC9544C9A7BA78FE5812D187"/>
    <w:rsid w:val="008C3EE8"/>
  </w:style>
  <w:style w:type="paragraph" w:customStyle="1" w:styleId="038418F8626640E997122189D1D52DCF">
    <w:name w:val="038418F8626640E997122189D1D52DCF"/>
    <w:rsid w:val="008C3EE8"/>
  </w:style>
  <w:style w:type="paragraph" w:customStyle="1" w:styleId="2E3C179C5B4549C98AEEB145B4D2B7A9">
    <w:name w:val="2E3C179C5B4549C98AEEB145B4D2B7A9"/>
    <w:rsid w:val="008C3EE8"/>
  </w:style>
  <w:style w:type="paragraph" w:customStyle="1" w:styleId="1C5FE20196384C4897BAF6737D5673A7">
    <w:name w:val="1C5FE20196384C4897BAF6737D5673A7"/>
    <w:rsid w:val="008C3EE8"/>
  </w:style>
  <w:style w:type="paragraph" w:customStyle="1" w:styleId="6E6EEAE0828F4B2B9974BD5D4E118339">
    <w:name w:val="6E6EEAE0828F4B2B9974BD5D4E118339"/>
    <w:rsid w:val="000D0779"/>
  </w:style>
  <w:style w:type="paragraph" w:customStyle="1" w:styleId="DCB88B142EE64489814E9158574BE738">
    <w:name w:val="DCB88B142EE64489814E9158574BE738"/>
    <w:rsid w:val="000D0779"/>
  </w:style>
  <w:style w:type="paragraph" w:customStyle="1" w:styleId="7CFEFA2CB8EF463DBB82CCDAFF37F8CC">
    <w:name w:val="7CFEFA2CB8EF463DBB82CCDAFF37F8CC"/>
    <w:rsid w:val="000D0779"/>
  </w:style>
  <w:style w:type="paragraph" w:customStyle="1" w:styleId="133E1C716C1448A382F11A756931CDC3">
    <w:name w:val="133E1C716C1448A382F11A756931CDC3"/>
    <w:rsid w:val="000D0779"/>
  </w:style>
  <w:style w:type="paragraph" w:customStyle="1" w:styleId="C0ED177CCDDC449E94282DC175E44539">
    <w:name w:val="C0ED177CCDDC449E94282DC175E44539"/>
    <w:rsid w:val="000D0779"/>
  </w:style>
  <w:style w:type="paragraph" w:customStyle="1" w:styleId="6916C1EF00C14F6095751A9AB28CFAE9">
    <w:name w:val="6916C1EF00C14F6095751A9AB28CFAE9"/>
    <w:rsid w:val="000D0779"/>
  </w:style>
  <w:style w:type="paragraph" w:customStyle="1" w:styleId="133E1C716C1448A382F11A756931CDC31">
    <w:name w:val="133E1C716C1448A382F11A756931CDC31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1">
    <w:name w:val="6E6EEAE0828F4B2B9974BD5D4E1183391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1">
    <w:name w:val="7CFEFA2CB8EF463DBB82CCDAFF37F8CC1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2">
    <w:name w:val="133E1C716C1448A382F11A756931CDC32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2">
    <w:name w:val="6E6EEAE0828F4B2B9974BD5D4E1183392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2">
    <w:name w:val="7CFEFA2CB8EF463DBB82CCDAFF37F8CC2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3">
    <w:name w:val="133E1C716C1448A382F11A756931CDC33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3">
    <w:name w:val="6E6EEAE0828F4B2B9974BD5D4E1183393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3">
    <w:name w:val="7CFEFA2CB8EF463DBB82CCDAFF37F8CC3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4">
    <w:name w:val="133E1C716C1448A382F11A756931CDC34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4">
    <w:name w:val="6E6EEAE0828F4B2B9974BD5D4E1183394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4">
    <w:name w:val="7CFEFA2CB8EF463DBB82CCDAFF37F8CC4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5">
    <w:name w:val="133E1C716C1448A382F11A756931CDC35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5">
    <w:name w:val="6E6EEAE0828F4B2B9974BD5D4E1183395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5">
    <w:name w:val="7CFEFA2CB8EF463DBB82CCDAFF37F8CC5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6">
    <w:name w:val="133E1C716C1448A382F11A756931CDC36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6">
    <w:name w:val="6E6EEAE0828F4B2B9974BD5D4E1183396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6">
    <w:name w:val="7CFEFA2CB8EF463DBB82CCDAFF37F8CC6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7">
    <w:name w:val="133E1C716C1448A382F11A756931CDC37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7">
    <w:name w:val="6E6EEAE0828F4B2B9974BD5D4E1183397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7">
    <w:name w:val="7CFEFA2CB8EF463DBB82CCDAFF37F8CC7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BE1FFDA98CA148DC8F2911F6CBF2A3CE">
    <w:name w:val="BE1FFDA98CA148DC8F2911F6CBF2A3CE"/>
    <w:rsid w:val="002F50B1"/>
  </w:style>
  <w:style w:type="paragraph" w:customStyle="1" w:styleId="3D4C322B9A074DDDA2436ADD459F33B3">
    <w:name w:val="3D4C322B9A074DDDA2436ADD459F33B3"/>
    <w:rsid w:val="002F50B1"/>
  </w:style>
  <w:style w:type="paragraph" w:customStyle="1" w:styleId="F92D5EA72A484B628B88336BAE07AC1C">
    <w:name w:val="F92D5EA72A484B628B88336BAE07AC1C"/>
    <w:rsid w:val="005801DB"/>
  </w:style>
  <w:style w:type="paragraph" w:customStyle="1" w:styleId="E32396F5FAD246ECB0ABA4986BBC1B14">
    <w:name w:val="E32396F5FAD246ECB0ABA4986BBC1B14"/>
    <w:rsid w:val="009C694B"/>
  </w:style>
  <w:style w:type="paragraph" w:customStyle="1" w:styleId="A32ECE32CDD346C88A1B7134C34CFFAA">
    <w:name w:val="A32ECE32CDD346C88A1B7134C34CFFAA"/>
    <w:rsid w:val="009C694B"/>
  </w:style>
  <w:style w:type="paragraph" w:customStyle="1" w:styleId="94C1FCEA1F9A4CF08A294F30C634AB6C">
    <w:name w:val="94C1FCEA1F9A4CF08A294F30C634AB6C"/>
    <w:rsid w:val="00C25BE1"/>
  </w:style>
  <w:style w:type="paragraph" w:customStyle="1" w:styleId="3230F78164084AC3B18350C27C685229">
    <w:name w:val="3230F78164084AC3B18350C27C685229"/>
    <w:rsid w:val="00C25BE1"/>
  </w:style>
  <w:style w:type="paragraph" w:customStyle="1" w:styleId="5CB21F3E0ED648A890F9119DEC3CE4E2">
    <w:name w:val="5CB21F3E0ED648A890F9119DEC3CE4E2"/>
    <w:rsid w:val="00C25BE1"/>
  </w:style>
  <w:style w:type="paragraph" w:customStyle="1" w:styleId="AC38B3A34F544E54B89EC2633855B695">
    <w:name w:val="AC38B3A34F544E54B89EC2633855B695"/>
    <w:rsid w:val="00C25BE1"/>
  </w:style>
  <w:style w:type="paragraph" w:customStyle="1" w:styleId="B572358582C74A05AF9F0DD0E6F9B8F5">
    <w:name w:val="B572358582C74A05AF9F0DD0E6F9B8F5"/>
    <w:rsid w:val="00C25BE1"/>
  </w:style>
  <w:style w:type="paragraph" w:customStyle="1" w:styleId="3AEAEEC86B844B2594AB6EC971B48C2C">
    <w:name w:val="3AEAEEC86B844B2594AB6EC971B48C2C"/>
    <w:rsid w:val="00C25BE1"/>
  </w:style>
  <w:style w:type="paragraph" w:customStyle="1" w:styleId="E82B6D6764924DA8B2EDC349A0150105">
    <w:name w:val="E82B6D6764924DA8B2EDC349A0150105"/>
    <w:rsid w:val="00C25BE1"/>
  </w:style>
  <w:style w:type="paragraph" w:customStyle="1" w:styleId="A0C156910D8A4F76B87F666E78993B33">
    <w:name w:val="A0C156910D8A4F76B87F666E78993B33"/>
    <w:rsid w:val="00C25BE1"/>
  </w:style>
  <w:style w:type="paragraph" w:customStyle="1" w:styleId="8F92219A443248E58B73790B92CB650B">
    <w:name w:val="8F92219A443248E58B73790B92CB650B"/>
    <w:rsid w:val="00C25BE1"/>
  </w:style>
  <w:style w:type="paragraph" w:customStyle="1" w:styleId="E6728ABA0F4B407BAA5772C789717BD5">
    <w:name w:val="E6728ABA0F4B407BAA5772C789717BD5"/>
    <w:rsid w:val="00C25BE1"/>
  </w:style>
  <w:style w:type="paragraph" w:customStyle="1" w:styleId="62F2AD88FC294561B8F8247DB5F74F35">
    <w:name w:val="62F2AD88FC294561B8F8247DB5F74F35"/>
    <w:rsid w:val="00C25BE1"/>
  </w:style>
  <w:style w:type="paragraph" w:customStyle="1" w:styleId="0DF02961F6FC4E9E91C218EC8F36BD5A">
    <w:name w:val="0DF02961F6FC4E9E91C218EC8F36BD5A"/>
    <w:rsid w:val="00C25BE1"/>
  </w:style>
  <w:style w:type="paragraph" w:customStyle="1" w:styleId="A9565C9E846E430B9BBD32010C435C9E">
    <w:name w:val="A9565C9E846E430B9BBD32010C435C9E"/>
    <w:rsid w:val="00C25BE1"/>
  </w:style>
  <w:style w:type="paragraph" w:customStyle="1" w:styleId="150ED18B65434B90AABA134201EF8F07">
    <w:name w:val="150ED18B65434B90AABA134201EF8F07"/>
    <w:rsid w:val="00C25BE1"/>
  </w:style>
  <w:style w:type="paragraph" w:customStyle="1" w:styleId="0FF91795FE13483E8B07A82EEA60B82A">
    <w:name w:val="0FF91795FE13483E8B07A82EEA60B82A"/>
    <w:rsid w:val="00C25BE1"/>
  </w:style>
  <w:style w:type="paragraph" w:customStyle="1" w:styleId="15B1F84DA53E422B878271A162773D38">
    <w:name w:val="15B1F84DA53E422B878271A162773D38"/>
    <w:rsid w:val="00C25BE1"/>
  </w:style>
  <w:style w:type="paragraph" w:customStyle="1" w:styleId="7AC76D8E1F5A4EC6BF0DCD81BAFC992C">
    <w:name w:val="7AC76D8E1F5A4EC6BF0DCD81BAFC992C"/>
    <w:rsid w:val="00C25BE1"/>
  </w:style>
  <w:style w:type="paragraph" w:customStyle="1" w:styleId="4C3E68534646432CA7DE07884E8F560A">
    <w:name w:val="4C3E68534646432CA7DE07884E8F560A"/>
    <w:rsid w:val="00C25B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2026-06-05T00:00:00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0D775C8BCFA5E419549A57BD184D3D5" ma:contentTypeVersion="14" ma:contentTypeDescription="Создание документа." ma:contentTypeScope="" ma:versionID="b5513a642d46e0f19ad9b5d916dc2eee">
  <xsd:schema xmlns:xsd="http://www.w3.org/2001/XMLSchema" xmlns:xs="http://www.w3.org/2001/XMLSchema" xmlns:p="http://schemas.microsoft.com/office/2006/metadata/properties" xmlns:ns3="ca64e87a-25f2-486c-aa67-2f4912be568a" xmlns:ns4="2c507531-6802-47e8-88bd-4d6d7bbb4e11" targetNamespace="http://schemas.microsoft.com/office/2006/metadata/properties" ma:root="true" ma:fieldsID="4a6e86f5a660aeacdbde38a971bc800d" ns3:_="" ns4:_="">
    <xsd:import namespace="ca64e87a-25f2-486c-aa67-2f4912be568a"/>
    <xsd:import namespace="2c507531-6802-47e8-88bd-4d6d7bbb4e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64e87a-25f2-486c-aa67-2f4912be56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507531-6802-47e8-88bd-4d6d7bbb4e1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AFB346-B66F-4772-A07F-DA2E09A148A3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elements/1.1/"/>
    <ds:schemaRef ds:uri="2c507531-6802-47e8-88bd-4d6d7bbb4e11"/>
    <ds:schemaRef ds:uri="http://schemas.microsoft.com/office/2006/documentManagement/types"/>
    <ds:schemaRef ds:uri="http://schemas.microsoft.com/office/infopath/2007/PartnerControls"/>
    <ds:schemaRef ds:uri="ca64e87a-25f2-486c-aa67-2f4912be568a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E66866D-15C5-4C58-B438-EC97517FFC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726F481-AFB9-46CD-82B8-6A0ABFCD2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64e87a-25f2-486c-aa67-2f4912be568a"/>
    <ds:schemaRef ds:uri="2c507531-6802-47e8-88bd-4d6d7bbb4e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AD7702A-F319-431D-818E-C6A9C2AB1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Анкета проекта.dotx</Template>
  <TotalTime>312</TotalTime>
  <Pages>6</Pages>
  <Words>835</Words>
  <Characters>4761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«Автоматическое формирование печатной формы обходного листа на основании документа «Увольнение»»</dc:subject>
  <dc:creator>v.n.veremeenko@efko.ru</dc:creator>
  <cp:keywords/>
  <dc:description/>
  <cp:lastModifiedBy>Елизавета Хворостинина</cp:lastModifiedBy>
  <cp:revision>20</cp:revision>
  <dcterms:created xsi:type="dcterms:W3CDTF">2025-02-13T15:54:00Z</dcterms:created>
  <dcterms:modified xsi:type="dcterms:W3CDTF">2026-10-28T15:36:00Z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TC034441799991</vt:lpwstr>
  </property>
  <property fmtid="{D5CDD505-2E9C-101B-9397-08002B2CF9AE}" pid="3" name="ContentTypeId">
    <vt:lpwstr>0x01010060D775C8BCFA5E419549A57BD184D3D5</vt:lpwstr>
  </property>
</Properties>
</file>