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48EC7" w14:textId="77777777" w:rsidR="006A2935" w:rsidRPr="00361627" w:rsidRDefault="006A2935" w:rsidP="006A2935">
      <w:pPr>
        <w:rPr>
          <w:lang w:val="ru-RU"/>
        </w:rPr>
      </w:pPr>
    </w:p>
    <w:p w14:paraId="1AB5E95B" w14:textId="6B8FAC57" w:rsidR="006A2935" w:rsidRDefault="006A2935" w:rsidP="006A2935">
      <w:pPr>
        <w:pStyle w:val="11"/>
        <w:rPr>
          <w:lang w:val="ru-RU"/>
        </w:rPr>
      </w:pPr>
      <w:r w:rsidRPr="00361627">
        <w:rPr>
          <w:lang w:val="ru-RU"/>
        </w:rPr>
        <w:t>Функциональные требования к проекту:</w:t>
      </w:r>
    </w:p>
    <w:p w14:paraId="01D37939" w14:textId="3D0E4088" w:rsidR="004B15DB" w:rsidRPr="004B15DB" w:rsidRDefault="004B15DB" w:rsidP="004B15DB">
      <w:pPr>
        <w:rPr>
          <w:lang w:val="ru-RU"/>
        </w:rPr>
      </w:pPr>
      <w:r>
        <w:rPr>
          <w:lang w:val="ru-RU"/>
        </w:rPr>
        <w:t>Автоматическое формирование печатной форм</w:t>
      </w:r>
      <w:r w:rsidR="00E506F2">
        <w:rPr>
          <w:lang w:val="ru-RU"/>
        </w:rPr>
        <w:t xml:space="preserve">ы обходного листа на основании </w:t>
      </w:r>
      <w:r>
        <w:rPr>
          <w:lang w:val="ru-RU"/>
        </w:rPr>
        <w:t>документа</w:t>
      </w:r>
      <w:r w:rsidR="00F50115">
        <w:rPr>
          <w:lang w:val="ru-RU"/>
        </w:rPr>
        <w:t xml:space="preserve"> «Увольнение»</w:t>
      </w:r>
    </w:p>
    <w:p w14:paraId="65E54837" w14:textId="5A850EDB" w:rsidR="002C7A86" w:rsidRPr="00361627" w:rsidRDefault="00800BD8" w:rsidP="002C7A86">
      <w:pPr>
        <w:rPr>
          <w:rFonts w:cstheme="minorHAnsi"/>
          <w:color w:val="A6A6A6" w:themeColor="background1" w:themeShade="A6"/>
          <w:sz w:val="20"/>
          <w:szCs w:val="20"/>
          <w:lang w:val="ru-RU"/>
        </w:rPr>
      </w:pPr>
      <w:r w:rsidRPr="00361627">
        <w:rPr>
          <w:rFonts w:cstheme="minorHAnsi"/>
          <w:color w:val="A6A6A6" w:themeColor="background1" w:themeShade="A6"/>
          <w:sz w:val="20"/>
          <w:szCs w:val="20"/>
          <w:lang w:val="ru-RU"/>
        </w:rPr>
        <w:br/>
      </w:r>
      <w:r w:rsidRPr="00361627">
        <w:rPr>
          <w:rFonts w:cstheme="minorHAnsi"/>
          <w:sz w:val="20"/>
          <w:lang w:val="ru-RU"/>
        </w:rPr>
        <w:t xml:space="preserve">Последняя дата изменений: </w:t>
      </w:r>
      <w:sdt>
        <w:sdtPr>
          <w:rPr>
            <w:rFonts w:cstheme="minorHAnsi"/>
            <w:sz w:val="20"/>
            <w:lang w:val="ru-RU"/>
          </w:rPr>
          <w:id w:val="1817372504"/>
          <w:placeholder>
            <w:docPart w:val="F92D5EA72A484B628B88336BAE07AC1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5-2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F50115">
            <w:rPr>
              <w:rFonts w:cstheme="minorHAnsi"/>
              <w:sz w:val="20"/>
              <w:lang w:val="ru-RU"/>
            </w:rPr>
            <w:t>25</w:t>
          </w:r>
          <w:r w:rsidR="00162928">
            <w:rPr>
              <w:rFonts w:cstheme="minorHAnsi"/>
              <w:sz w:val="20"/>
              <w:lang w:val="ru-RU"/>
            </w:rPr>
            <w:t>.</w:t>
          </w:r>
          <w:r w:rsidR="00F50115">
            <w:rPr>
              <w:rFonts w:cstheme="minorHAnsi"/>
              <w:sz w:val="20"/>
              <w:lang w:val="ru-RU"/>
            </w:rPr>
            <w:t>05</w:t>
          </w:r>
          <w:r w:rsidR="00162928">
            <w:rPr>
              <w:rFonts w:cstheme="minorHAnsi"/>
              <w:sz w:val="20"/>
              <w:lang w:val="ru-RU"/>
            </w:rPr>
            <w:t>.</w:t>
          </w:r>
          <w:r w:rsidR="00586AAD">
            <w:rPr>
              <w:rFonts w:cstheme="minorHAnsi"/>
              <w:sz w:val="20"/>
              <w:lang w:val="ru-RU"/>
            </w:rPr>
            <w:t>2026</w:t>
          </w:r>
        </w:sdtContent>
      </w:sdt>
      <w:r w:rsidRPr="00361627">
        <w:rPr>
          <w:rFonts w:cstheme="minorHAnsi"/>
          <w:sz w:val="20"/>
          <w:lang w:val="ru-RU"/>
        </w:rPr>
        <w:tab/>
      </w:r>
      <w:r w:rsidRPr="00361627">
        <w:rPr>
          <w:rFonts w:cstheme="minorHAnsi"/>
          <w:sz w:val="20"/>
          <w:lang w:val="ru-RU"/>
        </w:rPr>
        <w:tab/>
        <w:t xml:space="preserve">Порядковый номер изменения ФТ (версия): </w:t>
      </w:r>
      <w:r w:rsidR="00DC4830">
        <w:rPr>
          <w:rFonts w:cstheme="minorHAnsi"/>
          <w:color w:val="A6A6A6" w:themeColor="background1" w:themeShade="A6"/>
          <w:sz w:val="20"/>
          <w:szCs w:val="20"/>
          <w:lang w:val="ru-RU"/>
        </w:rPr>
        <w:t>1</w:t>
      </w:r>
    </w:p>
    <w:tbl>
      <w:tblPr>
        <w:tblStyle w:val="ad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077"/>
        <w:gridCol w:w="8380"/>
      </w:tblGrid>
      <w:tr w:rsidR="00305ECA" w:rsidRPr="00361627" w14:paraId="198B726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02BDFBF9" w14:textId="3DC6679B" w:rsidR="00305ECA" w:rsidRPr="00361627" w:rsidRDefault="00305ECA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</w:t>
            </w:r>
            <w:r w:rsidR="00005F9A" w:rsidRPr="00361627">
              <w:rPr>
                <w:lang w:val="ru-RU"/>
              </w:rPr>
              <w:t xml:space="preserve"> от заказчика</w:t>
            </w:r>
          </w:p>
        </w:tc>
        <w:sdt>
          <w:sdtPr>
            <w:rPr>
              <w:lang w:val="ru-RU"/>
            </w:rPr>
            <w:id w:val="-95029663"/>
            <w:placeholder>
              <w:docPart w:val="133E1C716C1448A382F11A756931CDC3"/>
            </w:placeholder>
            <w:text/>
          </w:sdtPr>
          <w:sdtEndPr/>
          <w:sdtContent>
            <w:tc>
              <w:tcPr>
                <w:tcW w:w="4007" w:type="pct"/>
              </w:tcPr>
              <w:p w14:paraId="4D784211" w14:textId="418E1B98" w:rsidR="00305ECA" w:rsidRPr="00361627" w:rsidRDefault="00F5011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Васько А.А.</w:t>
                </w:r>
              </w:p>
            </w:tc>
          </w:sdtContent>
        </w:sdt>
      </w:tr>
      <w:tr w:rsidR="00305ECA" w:rsidRPr="00361627" w14:paraId="72AEF9C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15AFA272" w14:textId="77777777" w:rsidR="00305ECA" w:rsidRPr="00361627" w:rsidRDefault="00305ECA">
            <w:pPr>
              <w:rPr>
                <w:lang w:val="ru-RU"/>
              </w:rPr>
            </w:pPr>
            <w:r w:rsidRPr="00361627">
              <w:rPr>
                <w:lang w:val="ru-RU"/>
              </w:rPr>
              <w:t>Заказчик проекта</w:t>
            </w:r>
          </w:p>
        </w:tc>
        <w:sdt>
          <w:sdtPr>
            <w:rPr>
              <w:lang w:val="ru-RU"/>
            </w:rPr>
            <w:id w:val="-1824269243"/>
            <w:placeholder>
              <w:docPart w:val="6E6EEAE0828F4B2B9974BD5D4E118339"/>
            </w:placeholder>
            <w:text/>
          </w:sdtPr>
          <w:sdtEndPr/>
          <w:sdtContent>
            <w:tc>
              <w:tcPr>
                <w:tcW w:w="4007" w:type="pct"/>
              </w:tcPr>
              <w:p w14:paraId="0DF7B387" w14:textId="6CA967D6" w:rsidR="00305ECA" w:rsidRPr="00361627" w:rsidRDefault="00F5011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Меньшиков А.А.</w:t>
                </w:r>
              </w:p>
            </w:tc>
          </w:sdtContent>
        </w:sdt>
      </w:tr>
      <w:tr w:rsidR="001C7225" w:rsidRPr="00361627" w14:paraId="6C15AE0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60AE6ED6" w14:textId="4257F6D8" w:rsidR="001C7225" w:rsidRPr="00361627" w:rsidRDefault="001C7225">
            <w:pPr>
              <w:rPr>
                <w:lang w:val="ru-RU"/>
              </w:rPr>
            </w:pPr>
            <w:r w:rsidRPr="00361627">
              <w:rPr>
                <w:lang w:val="ru-RU"/>
              </w:rPr>
              <w:t>Инициатор проекта</w:t>
            </w:r>
          </w:p>
        </w:tc>
        <w:tc>
          <w:tcPr>
            <w:tcW w:w="4007" w:type="pct"/>
          </w:tcPr>
          <w:p w14:paraId="1EDF0028" w14:textId="2AE10596" w:rsidR="001C7225" w:rsidRPr="00361627" w:rsidRDefault="00F50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Меншиков А.А.</w:t>
            </w:r>
          </w:p>
        </w:tc>
      </w:tr>
      <w:tr w:rsidR="00305ECA" w:rsidRPr="00361627" w14:paraId="1807AAA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3DB1999E" w14:textId="0CA07A33" w:rsidR="00305ECA" w:rsidRPr="00361627" w:rsidRDefault="00005F9A" w:rsidP="00305ECA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 от ИТ</w:t>
            </w:r>
          </w:p>
        </w:tc>
        <w:sdt>
          <w:sdtPr>
            <w:rPr>
              <w:lang w:val="ru-RU"/>
            </w:rPr>
            <w:id w:val="-1334532359"/>
            <w:placeholder>
              <w:docPart w:val="7CFEFA2CB8EF463DBB82CCDAFF37F8CC"/>
            </w:placeholder>
            <w:text/>
          </w:sdtPr>
          <w:sdtEndPr/>
          <w:sdtContent>
            <w:tc>
              <w:tcPr>
                <w:tcW w:w="4007" w:type="pct"/>
              </w:tcPr>
              <w:p w14:paraId="615F1724" w14:textId="6670BE3E" w:rsidR="00305ECA" w:rsidRPr="00361627" w:rsidRDefault="00F50115" w:rsidP="00305E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Перенко</w:t>
                </w:r>
                <w:proofErr w:type="spellEnd"/>
                <w:r>
                  <w:rPr>
                    <w:lang w:val="ru-RU"/>
                  </w:rPr>
                  <w:t xml:space="preserve"> С.С.</w:t>
                </w:r>
              </w:p>
            </w:tc>
          </w:sdtContent>
        </w:sdt>
      </w:tr>
      <w:tr w:rsidR="00005F9A" w:rsidRPr="00361627" w14:paraId="6B8D6F92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278EF7E7" w14:textId="4E0D047B" w:rsidR="00005F9A" w:rsidRPr="00361627" w:rsidRDefault="00005F9A" w:rsidP="00005F9A">
            <w:pPr>
              <w:rPr>
                <w:lang w:val="ru-RU"/>
              </w:rPr>
            </w:pPr>
            <w:r w:rsidRPr="00361627">
              <w:rPr>
                <w:lang w:val="ru-RU"/>
              </w:rPr>
              <w:t>Автор ФТ</w:t>
            </w:r>
          </w:p>
        </w:tc>
        <w:sdt>
          <w:sdtPr>
            <w:rPr>
              <w:lang w:val="ru-RU"/>
            </w:rPr>
            <w:id w:val="-241331947"/>
            <w:placeholder>
              <w:docPart w:val="3D4C322B9A074DDDA2436ADD459F33B3"/>
            </w:placeholder>
            <w:text/>
          </w:sdtPr>
          <w:sdtEndPr/>
          <w:sdtContent>
            <w:tc>
              <w:tcPr>
                <w:tcW w:w="4007" w:type="pct"/>
              </w:tcPr>
              <w:p w14:paraId="32C931EF" w14:textId="0497F5CC" w:rsidR="00005F9A" w:rsidRPr="00361627" w:rsidRDefault="00F50115" w:rsidP="00005F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Хворостинина Е.П.</w:t>
                </w:r>
              </w:p>
            </w:tc>
          </w:sdtContent>
        </w:sdt>
      </w:tr>
    </w:tbl>
    <w:p w14:paraId="7929A133" w14:textId="77777777" w:rsidR="00366443" w:rsidRPr="00361627" w:rsidRDefault="00366443" w:rsidP="00366443">
      <w:pPr>
        <w:rPr>
          <w:lang w:val="ru-RU"/>
        </w:rPr>
      </w:pPr>
    </w:p>
    <w:p w14:paraId="527378A1" w14:textId="77777777" w:rsidR="007356C4" w:rsidRPr="00361627" w:rsidRDefault="007356C4">
      <w:pPr>
        <w:rPr>
          <w:b/>
          <w:bCs/>
          <w:color w:val="5B9BD5" w:themeColor="accent1"/>
          <w:sz w:val="24"/>
          <w:szCs w:val="24"/>
          <w:lang w:val="ru-RU"/>
        </w:rPr>
      </w:pPr>
      <w:r w:rsidRPr="00361627">
        <w:br w:type="page"/>
      </w:r>
    </w:p>
    <w:p w14:paraId="4D1A2301" w14:textId="72C6DF5A" w:rsidR="00366443" w:rsidRPr="00361627" w:rsidRDefault="00E507D7" w:rsidP="00366443">
      <w:pPr>
        <w:pStyle w:val="2"/>
        <w:numPr>
          <w:ilvl w:val="0"/>
          <w:numId w:val="0"/>
        </w:numPr>
      </w:pPr>
      <w:r w:rsidRPr="00361627">
        <w:lastRenderedPageBreak/>
        <w:t>Содержание</w:t>
      </w:r>
      <w:r w:rsidR="00486136" w:rsidRPr="00361627"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366443" w:rsidRPr="00361627" w14:paraId="0B3C4FDA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EBDB267" w14:textId="77777777" w:rsidR="00366443" w:rsidRPr="00361627" w:rsidRDefault="00366443" w:rsidP="00655760">
            <w:pPr>
              <w:rPr>
                <w:lang w:val="ru-RU"/>
              </w:rPr>
            </w:pPr>
            <w:r w:rsidRPr="00361627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6652806" wp14:editId="61BD397B">
                      <wp:extent cx="141605" cy="141605"/>
                      <wp:effectExtent l="0" t="0" r="0" b="0"/>
                      <wp:docPr id="2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0" name="Прямоугольник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Полилиния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ABDB30F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3ZrwgAAFEoAAAOAAAAZHJzL2Uyb0RvYy54bWzcWtuO48YRfTeQfyD4GMCr4V0UVmsYe4MB&#10;J1nAkw/gUJREhCJpkjOa9ZOBvAbwQz4gvxAgL0Euzi9o/yinmk2qNKsi22v4xbNY3XhYrHOqurq6&#10;ye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Cigt2a8IAABRKAAADgAAAAAAAAAAAAAA&#10;AAAuAgAAZHJzL2Uyb0RvYy54bWxQSwECLQAUAAYACAAAACEABeIMPdkAAAADAQAADwAAAAAAAAAA&#10;AAAAAAAJCwAAZHJzL2Rvd25yZXYueG1sUEsFBgAAAAAEAAQA8wAAAA8MAAAAAA==&#10;">
                      <v:rect id="Прямоугольник 3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SAU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zr&#10;05f0A+TyHwAA//8DAFBLAQItABQABgAIAAAAIQDb4fbL7gAAAIUBAAATAAAAAAAAAAAAAAAAAAAA&#10;AABbQ29udGVudF9UeXBlc10ueG1sUEsBAi0AFAAGAAgAAAAhAFr0LFu/AAAAFQEAAAsAAAAAAAAA&#10;AAAAAAAAHwEAAF9yZWxzLy5yZWxzUEsBAi0AFAAGAAgAAAAhADRhIBS+AAAA2wAAAA8AAAAAAAAA&#10;AAAAAAAABwIAAGRycy9kb3ducmV2LnhtbFBLBQYAAAAAAwADALcAAADyAgAAAAA=&#10;" fillcolor="#5b9bd5 [3204]" stroked="f" strokeweight="0"/>
                      <v:shape id="Полилиния 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E721FD7" w14:textId="111FE257" w:rsidR="00366443" w:rsidRPr="00361627" w:rsidRDefault="00E507D7" w:rsidP="00E64FA0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361627">
              <w:rPr>
                <w:i/>
                <w:lang w:val="ru-RU"/>
              </w:rPr>
              <w:t>Содержание ФТ</w:t>
            </w:r>
            <w:r w:rsidR="00CE08AC" w:rsidRPr="00361627">
              <w:rPr>
                <w:i/>
                <w:lang w:val="ru-RU"/>
              </w:rPr>
              <w:t xml:space="preserve"> </w:t>
            </w:r>
          </w:p>
        </w:tc>
      </w:tr>
    </w:tbl>
    <w:p w14:paraId="23D02262" w14:textId="77777777" w:rsidR="00366443" w:rsidRPr="00361627" w:rsidRDefault="00366443" w:rsidP="00366443">
      <w:pPr>
        <w:rPr>
          <w:lang w:val="ru-RU"/>
        </w:rPr>
      </w:pPr>
    </w:p>
    <w:tbl>
      <w:tblPr>
        <w:tblStyle w:val="ad"/>
        <w:tblW w:w="5000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705"/>
        <w:gridCol w:w="5222"/>
        <w:gridCol w:w="4530"/>
      </w:tblGrid>
      <w:tr w:rsidR="00E507D7" w:rsidRPr="00361627" w14:paraId="1749D12E" w14:textId="1E39B412" w:rsidTr="00E50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" w:type="pct"/>
          </w:tcPr>
          <w:p w14:paraId="02C3C852" w14:textId="38781F46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№</w:t>
            </w:r>
          </w:p>
        </w:tc>
        <w:tc>
          <w:tcPr>
            <w:tcW w:w="2497" w:type="pct"/>
          </w:tcPr>
          <w:p w14:paraId="2BE8A68A" w14:textId="43E851D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Наименование раздела</w:t>
            </w:r>
          </w:p>
        </w:tc>
        <w:tc>
          <w:tcPr>
            <w:tcW w:w="2166" w:type="pct"/>
          </w:tcPr>
          <w:p w14:paraId="26BDE79D" w14:textId="46A65385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Номер страницы</w:t>
            </w:r>
          </w:p>
        </w:tc>
      </w:tr>
      <w:tr w:rsidR="00E507D7" w:rsidRPr="00361627" w14:paraId="6D60E0EB" w14:textId="5E6B3A0A" w:rsidTr="00E507D7">
        <w:tc>
          <w:tcPr>
            <w:tcW w:w="337" w:type="pct"/>
          </w:tcPr>
          <w:p w14:paraId="05EAA26A" w14:textId="24610BA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1</w:t>
            </w:r>
          </w:p>
        </w:tc>
        <w:tc>
          <w:tcPr>
            <w:tcW w:w="2497" w:type="pct"/>
          </w:tcPr>
          <w:p w14:paraId="156561AD" w14:textId="4469C3B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Вид проекта</w:t>
            </w:r>
          </w:p>
        </w:tc>
        <w:tc>
          <w:tcPr>
            <w:tcW w:w="2166" w:type="pct"/>
          </w:tcPr>
          <w:p w14:paraId="529E80D3" w14:textId="5C9F8A9E" w:rsidR="00E507D7" w:rsidRPr="00361627" w:rsidRDefault="00DC0282" w:rsidP="0065576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E507D7" w:rsidRPr="00361627" w14:paraId="13B82FB3" w14:textId="25C10DC6" w:rsidTr="00E507D7">
        <w:tc>
          <w:tcPr>
            <w:tcW w:w="337" w:type="pct"/>
          </w:tcPr>
          <w:p w14:paraId="38A1849E" w14:textId="3A09B919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2</w:t>
            </w:r>
          </w:p>
        </w:tc>
        <w:tc>
          <w:tcPr>
            <w:tcW w:w="2497" w:type="pct"/>
          </w:tcPr>
          <w:p w14:paraId="276974F2" w14:textId="0A77F45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бизнес-проблемы</w:t>
            </w:r>
          </w:p>
        </w:tc>
        <w:tc>
          <w:tcPr>
            <w:tcW w:w="2166" w:type="pct"/>
          </w:tcPr>
          <w:p w14:paraId="7A3A26B7" w14:textId="3F1BA216" w:rsidR="00E507D7" w:rsidRPr="00361627" w:rsidRDefault="00DC0282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4FA27DA4" w14:textId="77777777" w:rsidTr="00E507D7">
        <w:tc>
          <w:tcPr>
            <w:tcW w:w="337" w:type="pct"/>
          </w:tcPr>
          <w:p w14:paraId="682B1139" w14:textId="220ED857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3</w:t>
            </w:r>
          </w:p>
        </w:tc>
        <w:tc>
          <w:tcPr>
            <w:tcW w:w="2497" w:type="pct"/>
          </w:tcPr>
          <w:p w14:paraId="5740B549" w14:textId="23AEEF8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образа результата</w:t>
            </w:r>
          </w:p>
        </w:tc>
        <w:tc>
          <w:tcPr>
            <w:tcW w:w="2166" w:type="pct"/>
          </w:tcPr>
          <w:p w14:paraId="68779BD7" w14:textId="186B69C6" w:rsidR="00E507D7" w:rsidRPr="00361627" w:rsidRDefault="00DC0282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2AC90898" w14:textId="77777777" w:rsidTr="00E507D7">
        <w:tc>
          <w:tcPr>
            <w:tcW w:w="337" w:type="pct"/>
          </w:tcPr>
          <w:p w14:paraId="27BAE40E" w14:textId="2E8E366E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4</w:t>
            </w:r>
          </w:p>
        </w:tc>
        <w:tc>
          <w:tcPr>
            <w:tcW w:w="2497" w:type="pct"/>
          </w:tcPr>
          <w:p w14:paraId="47CBC101" w14:textId="011FC41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пользовательских ролей</w:t>
            </w:r>
          </w:p>
        </w:tc>
        <w:tc>
          <w:tcPr>
            <w:tcW w:w="2166" w:type="pct"/>
          </w:tcPr>
          <w:p w14:paraId="6EB82DFC" w14:textId="45426001" w:rsidR="00E507D7" w:rsidRPr="00361627" w:rsidRDefault="00DC0282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0D332B" w14:paraId="30414F5A" w14:textId="77777777" w:rsidTr="00E507D7">
        <w:tc>
          <w:tcPr>
            <w:tcW w:w="337" w:type="pct"/>
          </w:tcPr>
          <w:p w14:paraId="00B21957" w14:textId="20CAF5FA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5</w:t>
            </w:r>
          </w:p>
        </w:tc>
        <w:tc>
          <w:tcPr>
            <w:tcW w:w="2497" w:type="pct"/>
          </w:tcPr>
          <w:p w14:paraId="4B82C771" w14:textId="033511F8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(обязательные)</w:t>
            </w:r>
          </w:p>
        </w:tc>
        <w:tc>
          <w:tcPr>
            <w:tcW w:w="2166" w:type="pct"/>
          </w:tcPr>
          <w:p w14:paraId="732A13AA" w14:textId="590661FB" w:rsidR="00E507D7" w:rsidRPr="00361627" w:rsidRDefault="00DC0282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0D332B" w14:paraId="67D1BDD1" w14:textId="77777777" w:rsidTr="00E507D7">
        <w:tc>
          <w:tcPr>
            <w:tcW w:w="337" w:type="pct"/>
          </w:tcPr>
          <w:p w14:paraId="548E0D6E" w14:textId="254B2D65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6</w:t>
            </w:r>
          </w:p>
        </w:tc>
        <w:tc>
          <w:tcPr>
            <w:tcW w:w="2497" w:type="pct"/>
          </w:tcPr>
          <w:p w14:paraId="68A617B7" w14:textId="50416E8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(не обязательные)</w:t>
            </w:r>
          </w:p>
        </w:tc>
        <w:tc>
          <w:tcPr>
            <w:tcW w:w="2166" w:type="pct"/>
          </w:tcPr>
          <w:p w14:paraId="46E8B0C1" w14:textId="4C768D2A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33D1C77" w14:textId="77777777" w:rsidTr="00E507D7">
        <w:tc>
          <w:tcPr>
            <w:tcW w:w="337" w:type="pct"/>
          </w:tcPr>
          <w:p w14:paraId="746BF5BB" w14:textId="501950A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7</w:t>
            </w:r>
          </w:p>
        </w:tc>
        <w:tc>
          <w:tcPr>
            <w:tcW w:w="2497" w:type="pct"/>
          </w:tcPr>
          <w:p w14:paraId="6CBEFBF8" w14:textId="7BC37D56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Схема обмена</w:t>
            </w:r>
          </w:p>
        </w:tc>
        <w:tc>
          <w:tcPr>
            <w:tcW w:w="2166" w:type="pct"/>
          </w:tcPr>
          <w:p w14:paraId="75D54ECE" w14:textId="20D218BA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11C010A" w14:textId="77777777" w:rsidTr="00E507D7">
        <w:tc>
          <w:tcPr>
            <w:tcW w:w="337" w:type="pct"/>
          </w:tcPr>
          <w:p w14:paraId="2A79BCCD" w14:textId="76383C7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8</w:t>
            </w:r>
          </w:p>
        </w:tc>
        <w:tc>
          <w:tcPr>
            <w:tcW w:w="2497" w:type="pct"/>
          </w:tcPr>
          <w:p w14:paraId="1B4CC776" w14:textId="511C76C1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Количество пользователей в системе</w:t>
            </w:r>
          </w:p>
        </w:tc>
        <w:tc>
          <w:tcPr>
            <w:tcW w:w="2166" w:type="pct"/>
          </w:tcPr>
          <w:p w14:paraId="6B8CBC2D" w14:textId="4C55AB78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479737B" w14:textId="77777777" w:rsidTr="00E507D7">
        <w:tc>
          <w:tcPr>
            <w:tcW w:w="337" w:type="pct"/>
          </w:tcPr>
          <w:p w14:paraId="66D28EB0" w14:textId="213C1B4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9</w:t>
            </w:r>
          </w:p>
        </w:tc>
        <w:tc>
          <w:tcPr>
            <w:tcW w:w="2497" w:type="pct"/>
          </w:tcPr>
          <w:p w14:paraId="36B8E834" w14:textId="0471F46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Доступ к информационной системе</w:t>
            </w:r>
          </w:p>
        </w:tc>
        <w:tc>
          <w:tcPr>
            <w:tcW w:w="2166" w:type="pct"/>
          </w:tcPr>
          <w:p w14:paraId="6EB0ECCD" w14:textId="47C56120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72CD053B" w14:textId="77777777" w:rsidTr="00E507D7">
        <w:tc>
          <w:tcPr>
            <w:tcW w:w="337" w:type="pct"/>
          </w:tcPr>
          <w:p w14:paraId="124FE4AB" w14:textId="1F7DD82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10</w:t>
            </w:r>
          </w:p>
        </w:tc>
        <w:tc>
          <w:tcPr>
            <w:tcW w:w="2497" w:type="pct"/>
          </w:tcPr>
          <w:p w14:paraId="1E042354" w14:textId="3C149C6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пользовательской документации</w:t>
            </w:r>
          </w:p>
        </w:tc>
        <w:tc>
          <w:tcPr>
            <w:tcW w:w="2166" w:type="pct"/>
          </w:tcPr>
          <w:p w14:paraId="1FCC11A1" w14:textId="71AB9B67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7F8BD76B" w14:textId="77777777" w:rsidTr="00E507D7">
        <w:tc>
          <w:tcPr>
            <w:tcW w:w="337" w:type="pct"/>
          </w:tcPr>
          <w:p w14:paraId="3E4EAE08" w14:textId="0134244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11</w:t>
            </w:r>
          </w:p>
        </w:tc>
        <w:tc>
          <w:tcPr>
            <w:tcW w:w="2497" w:type="pct"/>
          </w:tcPr>
          <w:p w14:paraId="6B773DA6" w14:textId="72CC6544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Регламенты для изменения</w:t>
            </w:r>
          </w:p>
        </w:tc>
        <w:tc>
          <w:tcPr>
            <w:tcW w:w="2166" w:type="pct"/>
          </w:tcPr>
          <w:p w14:paraId="5884F3DA" w14:textId="753E2E48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2A3A34EA" w14:textId="77777777" w:rsidTr="00E507D7">
        <w:tc>
          <w:tcPr>
            <w:tcW w:w="337" w:type="pct"/>
          </w:tcPr>
          <w:p w14:paraId="32D43349" w14:textId="3CF6378F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12</w:t>
            </w:r>
          </w:p>
        </w:tc>
        <w:tc>
          <w:tcPr>
            <w:tcW w:w="2497" w:type="pct"/>
          </w:tcPr>
          <w:p w14:paraId="11C04479" w14:textId="53D1874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пилотному внедрению</w:t>
            </w:r>
          </w:p>
        </w:tc>
        <w:tc>
          <w:tcPr>
            <w:tcW w:w="2166" w:type="pct"/>
          </w:tcPr>
          <w:p w14:paraId="180F9E57" w14:textId="632145D9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0D332B" w14:paraId="0C909FAB" w14:textId="77777777" w:rsidTr="00E507D7">
        <w:tc>
          <w:tcPr>
            <w:tcW w:w="337" w:type="pct"/>
          </w:tcPr>
          <w:p w14:paraId="160CCF86" w14:textId="384645E0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13</w:t>
            </w:r>
          </w:p>
        </w:tc>
        <w:tc>
          <w:tcPr>
            <w:tcW w:w="2497" w:type="pct"/>
          </w:tcPr>
          <w:p w14:paraId="04820B58" w14:textId="3C345F0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срокам опытно-промышленной эксплуатации</w:t>
            </w:r>
          </w:p>
        </w:tc>
        <w:tc>
          <w:tcPr>
            <w:tcW w:w="2166" w:type="pct"/>
          </w:tcPr>
          <w:p w14:paraId="0BF9E346" w14:textId="38F0D78C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0D332B" w14:paraId="6DDF30A9" w14:textId="77777777" w:rsidTr="00E507D7">
        <w:tc>
          <w:tcPr>
            <w:tcW w:w="337" w:type="pct"/>
          </w:tcPr>
          <w:p w14:paraId="234A0F2E" w14:textId="486A5C0A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14</w:t>
            </w:r>
          </w:p>
        </w:tc>
        <w:tc>
          <w:tcPr>
            <w:tcW w:w="2497" w:type="pct"/>
          </w:tcPr>
          <w:p w14:paraId="6B352A0E" w14:textId="756CBDEE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Список подразделений/служб, согласующих ФТ</w:t>
            </w:r>
          </w:p>
        </w:tc>
        <w:tc>
          <w:tcPr>
            <w:tcW w:w="2166" w:type="pct"/>
          </w:tcPr>
          <w:p w14:paraId="719B4CD3" w14:textId="0EF6508A" w:rsidR="00E507D7" w:rsidRPr="00361627" w:rsidRDefault="00DC0282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</w:tbl>
    <w:p w14:paraId="1C0A99F5" w14:textId="7E74D3EE" w:rsidR="00366443" w:rsidRPr="00361627" w:rsidRDefault="00366443" w:rsidP="00366443">
      <w:pPr>
        <w:rPr>
          <w:lang w:val="ru-RU"/>
        </w:rPr>
      </w:pPr>
    </w:p>
    <w:p w14:paraId="2851FDF5" w14:textId="77777777" w:rsidR="00E507D7" w:rsidRPr="00361627" w:rsidRDefault="00E507D7" w:rsidP="00E507D7">
      <w:pPr>
        <w:pStyle w:val="2"/>
        <w:numPr>
          <w:ilvl w:val="0"/>
          <w:numId w:val="0"/>
        </w:numPr>
      </w:pPr>
      <w:r w:rsidRPr="00361627">
        <w:t xml:space="preserve">Список сокращений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E507D7" w:rsidRPr="00361627" w14:paraId="541ADF54" w14:textId="77777777" w:rsidTr="00987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C8862B0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4B059AF6" wp14:editId="3116AD1B">
                      <wp:extent cx="141605" cy="141605"/>
                      <wp:effectExtent l="0" t="0" r="0" b="0"/>
                      <wp:docPr id="1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Прямоугольник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Полилиния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B7CA0FB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BF0epxrggAAFEoAAAOAAAAAAAAAAAAAAAA&#10;AC4CAABkcnMvZTJvRG9jLnhtbFBLAQItABQABgAIAAAAIQAF4gw92QAAAAMBAAAPAAAAAAAAAAAA&#10;AAAAAAgLAABkcnMvZG93bnJldi54bWxQSwUGAAAAAAQABADzAAAADgwAAAAA&#10;">
                      <v:rect id="Прямоугольник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 fillcolor="#5b9bd5 [3204]" stroked="f" strokeweight="0"/>
                      <v:shape id="Полилиния 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73EED1A" w14:textId="77777777" w:rsidR="00E507D7" w:rsidRPr="00361627" w:rsidRDefault="00E507D7" w:rsidP="009877B6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361627">
              <w:rPr>
                <w:i/>
                <w:lang w:val="ru-RU"/>
              </w:rPr>
              <w:t xml:space="preserve">Список используемых сокращений </w:t>
            </w:r>
          </w:p>
        </w:tc>
      </w:tr>
    </w:tbl>
    <w:p w14:paraId="25F66E09" w14:textId="77777777" w:rsidR="00E507D7" w:rsidRPr="00361627" w:rsidRDefault="00E507D7" w:rsidP="00E507D7">
      <w:pPr>
        <w:rPr>
          <w:lang w:val="ru-RU"/>
        </w:rPr>
      </w:pPr>
    </w:p>
    <w:tbl>
      <w:tblPr>
        <w:tblStyle w:val="ad"/>
        <w:tblW w:w="4871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2398"/>
        <w:gridCol w:w="7789"/>
      </w:tblGrid>
      <w:tr w:rsidR="00E507D7" w:rsidRPr="00361627" w14:paraId="0BF35622" w14:textId="77777777" w:rsidTr="00987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7" w:type="pct"/>
          </w:tcPr>
          <w:p w14:paraId="79E824E9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Сокращение</w:t>
            </w:r>
          </w:p>
        </w:tc>
        <w:tc>
          <w:tcPr>
            <w:tcW w:w="3823" w:type="pct"/>
          </w:tcPr>
          <w:p w14:paraId="59DCF016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296030" w:rsidRPr="00361627" w14:paraId="74BC9192" w14:textId="77777777" w:rsidTr="009877B6">
        <w:tc>
          <w:tcPr>
            <w:tcW w:w="1177" w:type="pct"/>
          </w:tcPr>
          <w:p w14:paraId="113C1D89" w14:textId="5BBEDE98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4A45D9AD" w14:textId="0C9F7101" w:rsidR="00DC4830" w:rsidRPr="00361627" w:rsidRDefault="00DC4830" w:rsidP="009877B6">
            <w:pPr>
              <w:rPr>
                <w:lang w:val="ru-RU"/>
              </w:rPr>
            </w:pPr>
          </w:p>
        </w:tc>
      </w:tr>
      <w:tr w:rsidR="00296030" w:rsidRPr="00296030" w14:paraId="123520D9" w14:textId="77777777" w:rsidTr="009877B6">
        <w:tc>
          <w:tcPr>
            <w:tcW w:w="1177" w:type="pct"/>
          </w:tcPr>
          <w:p w14:paraId="245AFBEA" w14:textId="5A4C06B5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517F0D7C" w14:textId="446E6601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4C525A89" w14:textId="77777777" w:rsidTr="009877B6">
        <w:tc>
          <w:tcPr>
            <w:tcW w:w="1177" w:type="pct"/>
          </w:tcPr>
          <w:p w14:paraId="01297213" w14:textId="6B52BAA2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E09E2E6" w14:textId="31AA3F7F" w:rsidR="00296030" w:rsidRPr="00361627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56E8654B" w14:textId="77777777" w:rsidTr="009877B6">
        <w:tc>
          <w:tcPr>
            <w:tcW w:w="1177" w:type="pct"/>
          </w:tcPr>
          <w:p w14:paraId="66961915" w14:textId="1BCEB241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74D2DF2" w14:textId="5FCECE56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18879C71" w14:textId="77777777" w:rsidTr="009877B6">
        <w:tc>
          <w:tcPr>
            <w:tcW w:w="1177" w:type="pct"/>
          </w:tcPr>
          <w:p w14:paraId="6ED34086" w14:textId="05B39BE2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395F4FDD" w14:textId="63992880" w:rsidR="00296030" w:rsidRDefault="00296030" w:rsidP="009877B6">
            <w:pPr>
              <w:rPr>
                <w:lang w:val="ru-RU"/>
              </w:rPr>
            </w:pPr>
          </w:p>
        </w:tc>
      </w:tr>
    </w:tbl>
    <w:p w14:paraId="5DC0FAC2" w14:textId="77777777" w:rsidR="00220CD0" w:rsidRPr="00361627" w:rsidRDefault="00E64FA0" w:rsidP="00F913B4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вид </w:t>
      </w:r>
      <w:r w:rsidR="00172EA3" w:rsidRPr="00361627">
        <w:rPr>
          <w:lang w:val="ru-RU"/>
        </w:rPr>
        <w:t>проекта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E64FA0" w:rsidRPr="000D332B" w14:paraId="7923943A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4F60CB81" w14:textId="77777777" w:rsidR="00E64FA0" w:rsidRPr="00361627" w:rsidRDefault="00E64FA0" w:rsidP="00655760">
            <w:pPr>
              <w:rPr>
                <w:lang w:val="ru-RU"/>
              </w:rPr>
            </w:pPr>
            <w:r w:rsidRPr="00361627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3531294" wp14:editId="14FC8B04">
                      <wp:extent cx="141605" cy="141605"/>
                      <wp:effectExtent l="0" t="0" r="0" b="0"/>
                      <wp:docPr id="35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Прямоугольник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Полилиния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288382C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JqMsggAAFIoAAAOAAAAZHJzL2Uyb0RvYy54bWzcWtuO48YRfTeQfyD4GMCr4V0UVmsYe4MB&#10;J1nAkw/gUJREhCJpkjOa9ZOBvAbwQz4gvxAgL0Euzi9o/yinmk2qNKsi22v4xbNY3XhYrHOquru6&#10;yO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1uCajLIIAABSKAAADgAAAAAAAAAA&#10;AAAAAAAuAgAAZHJzL2Uyb0RvYy54bWxQSwECLQAUAAYACAAAACEABeIMPdkAAAADAQAADwAAAAAA&#10;AAAAAAAAAAAMCwAAZHJzL2Rvd25yZXYueG1sUEsFBgAAAAAEAAQA8wAAABIMAAAAAA==&#10;">
                      <v:rect id="Прямоугольник 3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 fillcolor="#5b9bd5 [3204]" stroked="f" strokeweight="0"/>
                      <v:shape id="Полилиния 3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F6BE456" w14:textId="77777777" w:rsidR="00E64FA0" w:rsidRPr="00361627" w:rsidRDefault="00E64FA0" w:rsidP="00655760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361627">
              <w:rPr>
                <w:i/>
                <w:lang w:val="ru-RU"/>
              </w:rPr>
              <w:t>Выберите наиболее подходящий(-</w:t>
            </w:r>
            <w:proofErr w:type="spellStart"/>
            <w:r w:rsidRPr="00361627">
              <w:rPr>
                <w:i/>
                <w:lang w:val="ru-RU"/>
              </w:rPr>
              <w:t>ие</w:t>
            </w:r>
            <w:proofErr w:type="spellEnd"/>
            <w:r w:rsidRPr="00361627">
              <w:rPr>
                <w:i/>
                <w:lang w:val="ru-RU"/>
              </w:rPr>
              <w:t>) вариант(-ы)</w:t>
            </w:r>
          </w:p>
        </w:tc>
      </w:tr>
    </w:tbl>
    <w:p w14:paraId="64FA5EDE" w14:textId="77777777" w:rsidR="00E64FA0" w:rsidRPr="00361627" w:rsidRDefault="00E64FA0" w:rsidP="00E64FA0">
      <w:pPr>
        <w:rPr>
          <w:lang w:val="ru-RU"/>
        </w:rPr>
      </w:pPr>
    </w:p>
    <w:p w14:paraId="741656C4" w14:textId="77777777" w:rsidR="00E64FA0" w:rsidRPr="00361627" w:rsidRDefault="00C9479B" w:rsidP="00E64FA0">
      <w:pPr>
        <w:pStyle w:val="a"/>
        <w:rPr>
          <w:lang w:val="ru-RU"/>
        </w:rPr>
      </w:pPr>
      <w:sdt>
        <w:sdtPr>
          <w:rPr>
            <w:lang w:val="ru-RU"/>
          </w:rPr>
          <w:id w:val="64153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B8E" w:rsidRPr="00361627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Создание и внедрение новой информационной системы </w:t>
      </w:r>
    </w:p>
    <w:p w14:paraId="180BA187" w14:textId="61064746" w:rsidR="00E64FA0" w:rsidRPr="00361627" w:rsidRDefault="00C9479B" w:rsidP="00E64FA0">
      <w:pPr>
        <w:pStyle w:val="a"/>
        <w:rPr>
          <w:u w:val="single"/>
          <w:lang w:val="ru-RU"/>
        </w:rPr>
      </w:pPr>
      <w:sdt>
        <w:sdtPr>
          <w:rPr>
            <w:lang w:val="ru-RU"/>
          </w:rPr>
          <w:id w:val="-1125537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4830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Интеграция существующих информационных систем</w:t>
      </w:r>
    </w:p>
    <w:p w14:paraId="1140897E" w14:textId="57D6CA47" w:rsidR="00E64FA0" w:rsidRPr="00361627" w:rsidRDefault="00C9479B" w:rsidP="00E64FA0">
      <w:pPr>
        <w:pStyle w:val="a"/>
        <w:rPr>
          <w:lang w:val="ru-RU"/>
        </w:rPr>
      </w:pPr>
      <w:sdt>
        <w:sdtPr>
          <w:rPr>
            <w:lang w:val="ru-RU"/>
          </w:rPr>
          <w:id w:val="-40329979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50115">
            <w:rPr>
              <w:rFonts w:ascii="MS Gothic" w:eastAsia="MS Gothic" w:hAnsi="MS Gothic" w:hint="eastAsia"/>
              <w:lang w:val="ru-RU"/>
            </w:rPr>
            <w:t>☒</w:t>
          </w:r>
        </w:sdtContent>
      </w:sdt>
      <w:r w:rsidR="00E64FA0" w:rsidRPr="00361627">
        <w:rPr>
          <w:lang w:val="ru-RU"/>
        </w:rPr>
        <w:t xml:space="preserve"> Доработка отдельных бизнес</w:t>
      </w:r>
      <w:r w:rsidR="00800BD8" w:rsidRPr="00361627">
        <w:rPr>
          <w:lang w:val="ru-RU"/>
        </w:rPr>
        <w:t>-</w:t>
      </w:r>
      <w:r w:rsidR="00E64FA0" w:rsidRPr="00361627">
        <w:rPr>
          <w:lang w:val="ru-RU"/>
        </w:rPr>
        <w:t xml:space="preserve">процессов существующей информационной системы </w:t>
      </w:r>
    </w:p>
    <w:p w14:paraId="4BC156D4" w14:textId="440C98F9" w:rsidR="00AE6008" w:rsidRDefault="00DB1FBF" w:rsidP="00AE6008">
      <w:pPr>
        <w:pStyle w:val="1"/>
        <w:numPr>
          <w:ilvl w:val="0"/>
          <w:numId w:val="2"/>
        </w:numPr>
        <w:rPr>
          <w:lang w:val="ru-RU"/>
        </w:rPr>
      </w:pPr>
      <w:r w:rsidRPr="000D332B">
        <w:rPr>
          <w:lang w:val="ru-RU"/>
        </w:rPr>
        <w:t>Описание бизнес-проблемы</w:t>
      </w:r>
    </w:p>
    <w:p w14:paraId="509B32F0" w14:textId="77777777" w:rsidR="000D332B" w:rsidRPr="000D332B" w:rsidRDefault="000D332B" w:rsidP="000D332B">
      <w:pPr>
        <w:pStyle w:val="a"/>
        <w:numPr>
          <w:ilvl w:val="0"/>
          <w:numId w:val="41"/>
        </w:numPr>
        <w:spacing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i/>
          <w:lang w:val="ru-RU"/>
        </w:rPr>
      </w:pPr>
      <w:proofErr w:type="spellStart"/>
      <w:r w:rsidRPr="000D332B">
        <w:rPr>
          <w:i/>
          <w:lang w:val="ru-RU"/>
        </w:rPr>
        <w:t>Трудозатратное</w:t>
      </w:r>
      <w:proofErr w:type="spellEnd"/>
      <w:r w:rsidRPr="000D332B">
        <w:rPr>
          <w:i/>
          <w:lang w:val="ru-RU"/>
        </w:rPr>
        <w:t xml:space="preserve"> неавтоматизированное заполнение обходного листа при увольнении сотрудника.</w:t>
      </w:r>
    </w:p>
    <w:p w14:paraId="73E76B41" w14:textId="3BF98C32" w:rsidR="00E64FA0" w:rsidRPr="000D332B" w:rsidRDefault="00DB1FBF" w:rsidP="00461FA3">
      <w:pPr>
        <w:pStyle w:val="1"/>
        <w:numPr>
          <w:ilvl w:val="0"/>
          <w:numId w:val="11"/>
        </w:numPr>
        <w:rPr>
          <w:lang w:val="ru-RU"/>
        </w:rPr>
      </w:pPr>
      <w:r w:rsidRPr="000D332B">
        <w:rPr>
          <w:lang w:val="ru-RU"/>
        </w:rPr>
        <w:t xml:space="preserve">описание </w:t>
      </w:r>
      <w:r w:rsidR="00461FA3" w:rsidRPr="000D332B">
        <w:rPr>
          <w:lang w:val="ru-RU"/>
        </w:rPr>
        <w:t>образ</w:t>
      </w:r>
      <w:r w:rsidRPr="000D332B">
        <w:rPr>
          <w:lang w:val="ru-RU"/>
        </w:rPr>
        <w:t>а</w:t>
      </w:r>
      <w:r w:rsidR="00461FA3" w:rsidRPr="000D332B">
        <w:rPr>
          <w:lang w:val="ru-RU"/>
        </w:rPr>
        <w:t xml:space="preserve"> результата</w:t>
      </w:r>
    </w:p>
    <w:p w14:paraId="3506DE83" w14:textId="77777777" w:rsidR="000D332B" w:rsidRDefault="000D332B" w:rsidP="000D332B">
      <w:pPr>
        <w:pStyle w:val="a"/>
        <w:numPr>
          <w:ilvl w:val="0"/>
          <w:numId w:val="43"/>
        </w:numPr>
        <w:rPr>
          <w:i/>
          <w:lang w:val="ru-RU"/>
        </w:rPr>
      </w:pPr>
      <w:r>
        <w:rPr>
          <w:i/>
          <w:lang w:val="ru-RU"/>
        </w:rPr>
        <w:t>Сокращение трудозатрат сотрудника отдела кадров на 15 минут.</w:t>
      </w:r>
    </w:p>
    <w:p w14:paraId="73FCB946" w14:textId="77777777" w:rsidR="000D332B" w:rsidRDefault="000D332B" w:rsidP="000D332B">
      <w:pPr>
        <w:pStyle w:val="a"/>
        <w:numPr>
          <w:ilvl w:val="0"/>
          <w:numId w:val="11"/>
        </w:numPr>
        <w:rPr>
          <w:i/>
          <w:lang w:val="ru-RU"/>
        </w:rPr>
      </w:pPr>
      <w:r>
        <w:rPr>
          <w:i/>
          <w:lang w:val="ru-RU"/>
        </w:rPr>
        <w:t>Сокращение количества ошибок при формировании обходного листа на 30%.</w:t>
      </w:r>
    </w:p>
    <w:p w14:paraId="6F843EB7" w14:textId="4287EF86" w:rsidR="000D332B" w:rsidRPr="000D332B" w:rsidRDefault="000D332B" w:rsidP="000D332B">
      <w:pPr>
        <w:pStyle w:val="a"/>
        <w:numPr>
          <w:ilvl w:val="0"/>
          <w:numId w:val="11"/>
        </w:numPr>
        <w:rPr>
          <w:i/>
          <w:lang w:val="ru-RU"/>
        </w:rPr>
      </w:pPr>
      <w:r w:rsidRPr="000D332B">
        <w:rPr>
          <w:i/>
          <w:lang w:val="ru-RU"/>
        </w:rPr>
        <w:t>Формирование печатной формы обходного листа происходит за 5 секунд.</w:t>
      </w:r>
    </w:p>
    <w:p w14:paraId="53A930A8" w14:textId="319CDF5A" w:rsidR="0001715A" w:rsidRPr="00361627" w:rsidRDefault="0001715A" w:rsidP="0001715A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описание </w:t>
      </w:r>
      <w:r w:rsidR="00A93B0A" w:rsidRPr="00361627">
        <w:rPr>
          <w:lang w:val="ru-RU"/>
        </w:rPr>
        <w:t>пользовательских ролей</w:t>
      </w:r>
    </w:p>
    <w:p w14:paraId="3EB328CB" w14:textId="77777777" w:rsidR="0001715A" w:rsidRPr="00361627" w:rsidRDefault="0001715A" w:rsidP="0001715A">
      <w:pPr>
        <w:rPr>
          <w:lang w:val="ru-RU"/>
        </w:rPr>
      </w:pPr>
      <w:bookmarkStart w:id="0" w:name="_GoBack"/>
      <w:bookmarkEnd w:id="0"/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6"/>
        <w:gridCol w:w="3129"/>
        <w:gridCol w:w="6682"/>
      </w:tblGrid>
      <w:tr w:rsidR="009A01F5" w:rsidRPr="00361627" w14:paraId="2E793FD7" w14:textId="77777777" w:rsidTr="00AC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" w:type="pct"/>
          </w:tcPr>
          <w:p w14:paraId="7A30DAEB" w14:textId="7777777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1496" w:type="pct"/>
          </w:tcPr>
          <w:p w14:paraId="3F4B6E25" w14:textId="6BE6F0B5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Роль</w:t>
            </w:r>
          </w:p>
        </w:tc>
        <w:tc>
          <w:tcPr>
            <w:tcW w:w="3195" w:type="pct"/>
          </w:tcPr>
          <w:p w14:paraId="1F7033A0" w14:textId="6BFDF5A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AC0021" w:rsidRPr="00361627" w14:paraId="1442B5C1" w14:textId="77777777" w:rsidTr="00AC0021">
        <w:tc>
          <w:tcPr>
            <w:tcW w:w="309" w:type="pct"/>
          </w:tcPr>
          <w:p w14:paraId="0A0DA72E" w14:textId="423EB924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1496" w:type="pct"/>
          </w:tcPr>
          <w:p w14:paraId="48D346EF" w14:textId="5D8C5DB3" w:rsidR="00AC0021" w:rsidRPr="00361627" w:rsidRDefault="00DA35E2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Администратор</w:t>
            </w:r>
          </w:p>
        </w:tc>
        <w:tc>
          <w:tcPr>
            <w:tcW w:w="3195" w:type="pct"/>
          </w:tcPr>
          <w:p w14:paraId="16DF6C19" w14:textId="51BB3791" w:rsidR="00AC0021" w:rsidRPr="00361627" w:rsidRDefault="00DA35E2" w:rsidP="00DA042A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Занимается технической поддержкой системы</w:t>
            </w:r>
          </w:p>
        </w:tc>
      </w:tr>
      <w:tr w:rsidR="00AC0021" w:rsidRPr="000D332B" w14:paraId="346E8878" w14:textId="77777777" w:rsidTr="00AC0021">
        <w:tc>
          <w:tcPr>
            <w:tcW w:w="309" w:type="pct"/>
          </w:tcPr>
          <w:p w14:paraId="0065F81C" w14:textId="7D23E3B2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1496" w:type="pct"/>
          </w:tcPr>
          <w:p w14:paraId="62EBF840" w14:textId="257F95A8" w:rsidR="00AC0021" w:rsidRPr="00361627" w:rsidRDefault="00DA35E2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Сотрудник отдела кадров</w:t>
            </w:r>
          </w:p>
        </w:tc>
        <w:tc>
          <w:tcPr>
            <w:tcW w:w="3195" w:type="pct"/>
          </w:tcPr>
          <w:p w14:paraId="119FA44B" w14:textId="514C9797" w:rsidR="00AC0021" w:rsidRPr="00361627" w:rsidRDefault="00DA35E2" w:rsidP="00C9479B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color w:val="000000"/>
                <w:lang w:val="ru-RU"/>
              </w:rPr>
            </w:pPr>
            <w:r>
              <w:rPr>
                <w:rFonts w:cstheme="minorHAnsi"/>
                <w:color w:val="000000"/>
                <w:lang w:val="ru-RU"/>
              </w:rPr>
              <w:t>Добавление и корректиро</w:t>
            </w:r>
            <w:r w:rsidR="007A29DC">
              <w:rPr>
                <w:rFonts w:cstheme="minorHAnsi"/>
                <w:color w:val="000000"/>
                <w:lang w:val="ru-RU"/>
              </w:rPr>
              <w:t>в</w:t>
            </w:r>
            <w:r>
              <w:rPr>
                <w:rFonts w:cstheme="minorHAnsi"/>
                <w:color w:val="000000"/>
                <w:lang w:val="ru-RU"/>
              </w:rPr>
              <w:t>ка документа «увольнение»</w:t>
            </w:r>
          </w:p>
        </w:tc>
      </w:tr>
      <w:tr w:rsidR="00AC0021" w:rsidRPr="00361627" w14:paraId="6902B818" w14:textId="77777777" w:rsidTr="00AC0021">
        <w:tc>
          <w:tcPr>
            <w:tcW w:w="309" w:type="pct"/>
          </w:tcPr>
          <w:p w14:paraId="74FE36A9" w14:textId="7ABB382F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1496" w:type="pct"/>
          </w:tcPr>
          <w:p w14:paraId="5783F63E" w14:textId="554B4DE9" w:rsidR="00AC0021" w:rsidRPr="00361627" w:rsidRDefault="00AC0021" w:rsidP="00DA042A">
            <w:pPr>
              <w:rPr>
                <w:rFonts w:cstheme="minorHAnsi"/>
                <w:lang w:val="ru-RU"/>
              </w:rPr>
            </w:pPr>
          </w:p>
        </w:tc>
        <w:tc>
          <w:tcPr>
            <w:tcW w:w="3195" w:type="pct"/>
          </w:tcPr>
          <w:p w14:paraId="7C8A844F" w14:textId="1BEE9B8E" w:rsidR="00AC0021" w:rsidRPr="00361627" w:rsidRDefault="00AC0021" w:rsidP="00D60624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</w:p>
        </w:tc>
      </w:tr>
      <w:tr w:rsidR="00AC0021" w:rsidRPr="00361627" w14:paraId="734C3EB5" w14:textId="77777777" w:rsidTr="00AC0021">
        <w:tc>
          <w:tcPr>
            <w:tcW w:w="309" w:type="pct"/>
          </w:tcPr>
          <w:p w14:paraId="176E68B2" w14:textId="45C62A3B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1496" w:type="pct"/>
          </w:tcPr>
          <w:p w14:paraId="01B33209" w14:textId="1533D39A" w:rsidR="00AC0021" w:rsidRPr="00361627" w:rsidRDefault="00AC0021" w:rsidP="00DA042A">
            <w:pPr>
              <w:rPr>
                <w:rFonts w:cstheme="minorHAnsi"/>
                <w:lang w:val="ru-RU"/>
              </w:rPr>
            </w:pPr>
          </w:p>
        </w:tc>
        <w:tc>
          <w:tcPr>
            <w:tcW w:w="3195" w:type="pct"/>
          </w:tcPr>
          <w:p w14:paraId="52932DAE" w14:textId="44F8BB3C" w:rsidR="00AC0021" w:rsidRPr="00361627" w:rsidRDefault="00AC0021" w:rsidP="00287873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</w:p>
        </w:tc>
      </w:tr>
    </w:tbl>
    <w:p w14:paraId="5E1801BD" w14:textId="487B036F" w:rsidR="00074ABD" w:rsidRPr="00361627" w:rsidRDefault="0038029B" w:rsidP="00BE6833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</w:t>
      </w:r>
      <w:r w:rsidR="00074ABD" w:rsidRPr="00361627">
        <w:rPr>
          <w:lang w:val="ru-RU"/>
        </w:rPr>
        <w:t xml:space="preserve"> </w:t>
      </w:r>
      <w:r w:rsidR="00A93B0A" w:rsidRPr="00361627">
        <w:rPr>
          <w:lang w:val="ru-RU"/>
        </w:rPr>
        <w:t>и</w:t>
      </w:r>
      <w:r w:rsidR="00932185" w:rsidRPr="00361627">
        <w:rPr>
          <w:lang w:val="ru-RU"/>
        </w:rPr>
        <w:t xml:space="preserve"> функциональные требования</w:t>
      </w:r>
      <w:r w:rsidR="00494AF3" w:rsidRPr="00361627">
        <w:rPr>
          <w:lang w:val="ru-RU"/>
        </w:rPr>
        <w:t xml:space="preserve"> (обязательные)</w:t>
      </w:r>
    </w:p>
    <w:p w14:paraId="078553D9" w14:textId="2F002098" w:rsidR="00721915" w:rsidRPr="007A29DC" w:rsidRDefault="007A29DC" w:rsidP="007A29DC">
      <w:pPr>
        <w:rPr>
          <w:lang w:val="ru-RU"/>
        </w:rPr>
      </w:pPr>
      <w:r>
        <w:rPr>
          <w:lang w:val="ru-RU"/>
        </w:rPr>
        <w:t xml:space="preserve">5.1. </w:t>
      </w:r>
      <w:r w:rsidRPr="007A29DC">
        <w:rPr>
          <w:lang w:val="ru-RU"/>
        </w:rPr>
        <w:t>Внедрение и доработка печатной формы обходного листа для документа «Увольнение»</w:t>
      </w:r>
    </w:p>
    <w:p w14:paraId="38506774" w14:textId="68724D16" w:rsidR="007A29DC" w:rsidRDefault="007A29DC" w:rsidP="007A29DC">
      <w:pPr>
        <w:pStyle w:val="af8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Как сотрудник отдела кадров я хочу автоматизировать процесс формирования печатной формы из выпадающего списка по кнопке «Печать» обходного листа на основании документа «Увольнение» с </w:t>
      </w:r>
      <w:proofErr w:type="spellStart"/>
      <w:r>
        <w:rPr>
          <w:lang w:val="ru-RU"/>
        </w:rPr>
        <w:t>предзаполненными</w:t>
      </w:r>
      <w:proofErr w:type="spellEnd"/>
      <w:r>
        <w:rPr>
          <w:lang w:val="ru-RU"/>
        </w:rPr>
        <w:t xml:space="preserve"> полями и табличной частью для минимизации ошибок</w:t>
      </w:r>
      <w:r w:rsidR="007B5CB7">
        <w:rPr>
          <w:lang w:val="ru-RU"/>
        </w:rPr>
        <w:t>.</w:t>
      </w:r>
      <w:r>
        <w:rPr>
          <w:lang w:val="ru-RU"/>
        </w:rPr>
        <w:t xml:space="preserve"> </w:t>
      </w:r>
    </w:p>
    <w:p w14:paraId="09B9E393" w14:textId="065B486A" w:rsidR="007A29DC" w:rsidRDefault="007A29DC" w:rsidP="007A29DC">
      <w:pPr>
        <w:pStyle w:val="af8"/>
        <w:numPr>
          <w:ilvl w:val="2"/>
          <w:numId w:val="28"/>
        </w:numPr>
        <w:rPr>
          <w:lang w:val="ru-RU"/>
        </w:rPr>
      </w:pPr>
      <w:r>
        <w:rPr>
          <w:lang w:val="ru-RU"/>
        </w:rPr>
        <w:t>Для этого я захожу в документ «увольнение».</w:t>
      </w:r>
    </w:p>
    <w:p w14:paraId="4E2B5C7D" w14:textId="4FADC179" w:rsidR="007A29DC" w:rsidRPr="00D64204" w:rsidRDefault="00D64204" w:rsidP="00D64204">
      <w:pPr>
        <w:ind w:left="1224"/>
        <w:rPr>
          <w:lang w:val="ru-RU"/>
        </w:rPr>
      </w:pPr>
      <w:r>
        <w:rPr>
          <w:lang w:val="ru-RU"/>
        </w:rPr>
        <w:t>1.</w:t>
      </w:r>
      <w:r w:rsidR="007A29DC" w:rsidRPr="00D64204">
        <w:rPr>
          <w:lang w:val="ru-RU"/>
        </w:rPr>
        <w:t>Нажимаю на кнопку «печать»</w:t>
      </w:r>
    </w:p>
    <w:p w14:paraId="3F89B0FF" w14:textId="12A24190" w:rsidR="007A29DC" w:rsidRPr="00D64204" w:rsidRDefault="00D64204" w:rsidP="00D64204">
      <w:pPr>
        <w:ind w:left="504" w:firstLine="720"/>
        <w:rPr>
          <w:lang w:val="ru-RU"/>
        </w:rPr>
      </w:pPr>
      <w:r w:rsidRPr="00D64204">
        <w:rPr>
          <w:lang w:val="ru-RU"/>
        </w:rPr>
        <w:t xml:space="preserve">2. </w:t>
      </w:r>
      <w:r w:rsidR="007A29DC" w:rsidRPr="00D64204">
        <w:rPr>
          <w:lang w:val="ru-RU"/>
        </w:rPr>
        <w:t>Выбираю из выпадающего списка печатную форму обходного листа.</w:t>
      </w:r>
    </w:p>
    <w:p w14:paraId="69274235" w14:textId="689584D9" w:rsidR="007A29DC" w:rsidRPr="00D64204" w:rsidRDefault="00D64204" w:rsidP="00D64204">
      <w:pPr>
        <w:ind w:left="1224"/>
        <w:rPr>
          <w:lang w:val="ru-RU"/>
        </w:rPr>
      </w:pPr>
      <w:r>
        <w:rPr>
          <w:lang w:val="ru-RU"/>
        </w:rPr>
        <w:t>3.</w:t>
      </w:r>
      <w:r w:rsidR="007A29DC" w:rsidRPr="00D64204">
        <w:rPr>
          <w:lang w:val="ru-RU"/>
        </w:rPr>
        <w:t>Автоматическое заполнение печатной формы на основании данных из документа.</w:t>
      </w:r>
    </w:p>
    <w:p w14:paraId="597F1F34" w14:textId="3D1717F0" w:rsidR="007A29DC" w:rsidRDefault="00D64204" w:rsidP="00D64204">
      <w:pPr>
        <w:pStyle w:val="af8"/>
        <w:rPr>
          <w:lang w:val="ru-RU"/>
        </w:rPr>
      </w:pPr>
      <w:r>
        <w:rPr>
          <w:lang w:val="ru-RU"/>
        </w:rPr>
        <w:t>5.1.</w:t>
      </w:r>
      <w:proofErr w:type="gramStart"/>
      <w:r>
        <w:rPr>
          <w:lang w:val="ru-RU"/>
        </w:rPr>
        <w:t>3.МОКАП</w:t>
      </w:r>
      <w:proofErr w:type="gramEnd"/>
    </w:p>
    <w:p w14:paraId="39FE18D8" w14:textId="355E238D" w:rsidR="00D64204" w:rsidRDefault="00D64204" w:rsidP="00D64204">
      <w:pPr>
        <w:pStyle w:val="af8"/>
        <w:rPr>
          <w:lang w:val="ru-RU"/>
        </w:rPr>
      </w:pPr>
      <w:r>
        <w:rPr>
          <w:lang w:val="ru-RU"/>
        </w:rPr>
        <w:t>5.1.4. Функциональные требования</w:t>
      </w:r>
    </w:p>
    <w:p w14:paraId="7786B7C1" w14:textId="7E503093" w:rsidR="00D64204" w:rsidRDefault="00D64204" w:rsidP="00D64204">
      <w:pPr>
        <w:pStyle w:val="af8"/>
        <w:ind w:left="1440"/>
        <w:rPr>
          <w:lang w:val="ru-RU"/>
        </w:rPr>
      </w:pPr>
      <w:r>
        <w:rPr>
          <w:lang w:val="ru-RU"/>
        </w:rPr>
        <w:t>5.1.4.1. Добавление/изменение объектов печатная форма «Обходной лист»</w:t>
      </w:r>
    </w:p>
    <w:tbl>
      <w:tblPr>
        <w:tblStyle w:val="afe"/>
        <w:tblW w:w="0" w:type="auto"/>
        <w:tblInd w:w="1440" w:type="dxa"/>
        <w:tblLook w:val="04A0" w:firstRow="1" w:lastRow="0" w:firstColumn="1" w:lastColumn="0" w:noHBand="0" w:noVBand="1"/>
      </w:tblPr>
      <w:tblGrid>
        <w:gridCol w:w="1817"/>
        <w:gridCol w:w="1710"/>
        <w:gridCol w:w="1856"/>
        <w:gridCol w:w="1914"/>
        <w:gridCol w:w="1623"/>
      </w:tblGrid>
      <w:tr w:rsidR="00D64204" w14:paraId="492A5449" w14:textId="77777777" w:rsidTr="00D64204">
        <w:tc>
          <w:tcPr>
            <w:tcW w:w="1817" w:type="dxa"/>
          </w:tcPr>
          <w:p w14:paraId="70CDCD33" w14:textId="380D3860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710" w:type="dxa"/>
          </w:tcPr>
          <w:p w14:paraId="22462034" w14:textId="4154D11A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1856" w:type="dxa"/>
          </w:tcPr>
          <w:p w14:paraId="774E3C56" w14:textId="3D2F0A0D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Валидация</w:t>
            </w:r>
          </w:p>
        </w:tc>
        <w:tc>
          <w:tcPr>
            <w:tcW w:w="1914" w:type="dxa"/>
          </w:tcPr>
          <w:p w14:paraId="0F6D9A18" w14:textId="5F7FF01A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Алгоритм заполнения</w:t>
            </w:r>
          </w:p>
        </w:tc>
        <w:tc>
          <w:tcPr>
            <w:tcW w:w="1623" w:type="dxa"/>
          </w:tcPr>
          <w:p w14:paraId="7ABD3F17" w14:textId="1A4083CE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Права доступа</w:t>
            </w:r>
          </w:p>
        </w:tc>
      </w:tr>
      <w:tr w:rsidR="00D64204" w14:paraId="08C8F6CF" w14:textId="77777777" w:rsidTr="00D64204">
        <w:tc>
          <w:tcPr>
            <w:tcW w:w="1817" w:type="dxa"/>
          </w:tcPr>
          <w:p w14:paraId="77F042F7" w14:textId="09C1F940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Табельный номер </w:t>
            </w:r>
          </w:p>
        </w:tc>
        <w:tc>
          <w:tcPr>
            <w:tcW w:w="1710" w:type="dxa"/>
          </w:tcPr>
          <w:p w14:paraId="574604C0" w14:textId="69FC52E7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Число</w:t>
            </w:r>
          </w:p>
        </w:tc>
        <w:tc>
          <w:tcPr>
            <w:tcW w:w="1856" w:type="dxa"/>
          </w:tcPr>
          <w:p w14:paraId="34311FE1" w14:textId="42DEC379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Уникальный, натуральное</w:t>
            </w:r>
          </w:p>
        </w:tc>
        <w:tc>
          <w:tcPr>
            <w:tcW w:w="1914" w:type="dxa"/>
          </w:tcPr>
          <w:p w14:paraId="5BA0C451" w14:textId="0D337591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Автоматически добавляется из справочника «сотрудники»</w:t>
            </w:r>
          </w:p>
        </w:tc>
        <w:tc>
          <w:tcPr>
            <w:tcW w:w="1623" w:type="dxa"/>
          </w:tcPr>
          <w:p w14:paraId="41983F80" w14:textId="05007909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Нет доступа</w:t>
            </w:r>
          </w:p>
        </w:tc>
      </w:tr>
      <w:tr w:rsidR="00FA796C" w14:paraId="6E428B5F" w14:textId="77777777" w:rsidTr="00D64204">
        <w:tc>
          <w:tcPr>
            <w:tcW w:w="1817" w:type="dxa"/>
          </w:tcPr>
          <w:p w14:paraId="3919A47D" w14:textId="77777777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Фамилия,</w:t>
            </w:r>
          </w:p>
          <w:p w14:paraId="62C9F8DA" w14:textId="77777777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Имя, </w:t>
            </w:r>
          </w:p>
          <w:p w14:paraId="20B1067E" w14:textId="08A064BC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lastRenderedPageBreak/>
              <w:t>Отчество</w:t>
            </w:r>
          </w:p>
        </w:tc>
        <w:tc>
          <w:tcPr>
            <w:tcW w:w="1710" w:type="dxa"/>
          </w:tcPr>
          <w:p w14:paraId="4252D874" w14:textId="4624A620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lastRenderedPageBreak/>
              <w:t>Строка</w:t>
            </w:r>
          </w:p>
        </w:tc>
        <w:tc>
          <w:tcPr>
            <w:tcW w:w="1856" w:type="dxa"/>
          </w:tcPr>
          <w:p w14:paraId="7533271C" w14:textId="0A5C73E8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Всегда заполнено,</w:t>
            </w:r>
          </w:p>
          <w:p w14:paraId="7F46BB52" w14:textId="6A49544E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Ограничено (255) </w:t>
            </w:r>
          </w:p>
        </w:tc>
        <w:tc>
          <w:tcPr>
            <w:tcW w:w="1914" w:type="dxa"/>
          </w:tcPr>
          <w:p w14:paraId="578D292E" w14:textId="29152AC9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Автоматическое заполнение из </w:t>
            </w:r>
            <w:r>
              <w:rPr>
                <w:lang w:val="ru-RU"/>
              </w:rPr>
              <w:lastRenderedPageBreak/>
              <w:t>документа «Увольнение»</w:t>
            </w:r>
          </w:p>
        </w:tc>
        <w:tc>
          <w:tcPr>
            <w:tcW w:w="1623" w:type="dxa"/>
          </w:tcPr>
          <w:p w14:paraId="5D71B53B" w14:textId="530A52E7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lastRenderedPageBreak/>
              <w:t>Нет доступа</w:t>
            </w:r>
          </w:p>
        </w:tc>
      </w:tr>
      <w:tr w:rsidR="00D64204" w14:paraId="2A4F5C58" w14:textId="77777777" w:rsidTr="00D64204">
        <w:tc>
          <w:tcPr>
            <w:tcW w:w="1817" w:type="dxa"/>
          </w:tcPr>
          <w:p w14:paraId="09E9ADC8" w14:textId="0F8679AE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Подразделение</w:t>
            </w:r>
          </w:p>
        </w:tc>
        <w:tc>
          <w:tcPr>
            <w:tcW w:w="1710" w:type="dxa"/>
          </w:tcPr>
          <w:p w14:paraId="64BC8548" w14:textId="6588C17C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Ссылка на справочник «подразделения»</w:t>
            </w:r>
          </w:p>
        </w:tc>
        <w:tc>
          <w:tcPr>
            <w:tcW w:w="1856" w:type="dxa"/>
          </w:tcPr>
          <w:p w14:paraId="2F51FAC4" w14:textId="61C1750E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Всегда заполнено</w:t>
            </w:r>
          </w:p>
        </w:tc>
        <w:tc>
          <w:tcPr>
            <w:tcW w:w="1914" w:type="dxa"/>
          </w:tcPr>
          <w:p w14:paraId="770E0259" w14:textId="1C163D71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из справочника «сотрудники»</w:t>
            </w:r>
          </w:p>
        </w:tc>
        <w:tc>
          <w:tcPr>
            <w:tcW w:w="1623" w:type="dxa"/>
          </w:tcPr>
          <w:p w14:paraId="6F7D05AB" w14:textId="3D57E8A4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Нет доступа</w:t>
            </w:r>
          </w:p>
        </w:tc>
      </w:tr>
      <w:tr w:rsidR="00D64204" w14:paraId="077BA104" w14:textId="77777777" w:rsidTr="00D64204">
        <w:tc>
          <w:tcPr>
            <w:tcW w:w="1817" w:type="dxa"/>
          </w:tcPr>
          <w:p w14:paraId="4196731C" w14:textId="65A97E80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  <w:tc>
          <w:tcPr>
            <w:tcW w:w="1710" w:type="dxa"/>
          </w:tcPr>
          <w:p w14:paraId="43CADC87" w14:textId="267FA5A0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Ссылка на справочник «Должность»</w:t>
            </w:r>
          </w:p>
        </w:tc>
        <w:tc>
          <w:tcPr>
            <w:tcW w:w="1856" w:type="dxa"/>
          </w:tcPr>
          <w:p w14:paraId="587AFB56" w14:textId="4A25291A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Всегда заполнено</w:t>
            </w:r>
          </w:p>
        </w:tc>
        <w:tc>
          <w:tcPr>
            <w:tcW w:w="1914" w:type="dxa"/>
          </w:tcPr>
          <w:p w14:paraId="0108F959" w14:textId="0EA6AEC7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из справочника «сотрудники»</w:t>
            </w:r>
          </w:p>
        </w:tc>
        <w:tc>
          <w:tcPr>
            <w:tcW w:w="1623" w:type="dxa"/>
          </w:tcPr>
          <w:p w14:paraId="50527C69" w14:textId="2B8BC416" w:rsidR="00D64204" w:rsidRDefault="00D64204" w:rsidP="00D64204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Нет доступа</w:t>
            </w:r>
          </w:p>
        </w:tc>
      </w:tr>
      <w:tr w:rsidR="00FA796C" w14:paraId="577ED4AE" w14:textId="77777777" w:rsidTr="00D64204">
        <w:tc>
          <w:tcPr>
            <w:tcW w:w="1817" w:type="dxa"/>
          </w:tcPr>
          <w:p w14:paraId="2CDCBF5E" w14:textId="5D47CC4C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Дата увольнения</w:t>
            </w:r>
          </w:p>
        </w:tc>
        <w:tc>
          <w:tcPr>
            <w:tcW w:w="1710" w:type="dxa"/>
          </w:tcPr>
          <w:p w14:paraId="209F8553" w14:textId="77777777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Дата в виде</w:t>
            </w:r>
          </w:p>
          <w:p w14:paraId="2BA6335F" w14:textId="578C8F85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ДД.ММ.ГГГГ</w:t>
            </w:r>
          </w:p>
        </w:tc>
        <w:tc>
          <w:tcPr>
            <w:tcW w:w="1856" w:type="dxa"/>
          </w:tcPr>
          <w:p w14:paraId="220D7C29" w14:textId="69CE921F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Всегда заполнено</w:t>
            </w:r>
          </w:p>
        </w:tc>
        <w:tc>
          <w:tcPr>
            <w:tcW w:w="1914" w:type="dxa"/>
          </w:tcPr>
          <w:p w14:paraId="7A60F0A8" w14:textId="2C0259F4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из документа «Увольнение»</w:t>
            </w:r>
          </w:p>
        </w:tc>
        <w:tc>
          <w:tcPr>
            <w:tcW w:w="1623" w:type="dxa"/>
          </w:tcPr>
          <w:p w14:paraId="73FD4CF9" w14:textId="454C23B7" w:rsidR="00FA796C" w:rsidRDefault="00FA796C" w:rsidP="00FA796C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Нет доступа</w:t>
            </w:r>
          </w:p>
        </w:tc>
      </w:tr>
    </w:tbl>
    <w:p w14:paraId="65648670" w14:textId="77777777" w:rsidR="00D64204" w:rsidRPr="007A29DC" w:rsidRDefault="00D64204" w:rsidP="00D64204">
      <w:pPr>
        <w:pStyle w:val="af8"/>
        <w:ind w:left="1440"/>
        <w:rPr>
          <w:lang w:val="ru-RU"/>
        </w:rPr>
      </w:pPr>
    </w:p>
    <w:p w14:paraId="7131E593" w14:textId="77777777" w:rsidR="000D332B" w:rsidRPr="00361627" w:rsidRDefault="000D332B" w:rsidP="000D332B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 и функциональные требования (не обязательные)</w:t>
      </w:r>
    </w:p>
    <w:p w14:paraId="22412FB1" w14:textId="77777777" w:rsidR="000D332B" w:rsidRPr="00C46874" w:rsidRDefault="000D332B" w:rsidP="000D332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39CF535F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СХЕМА ОБМЕНА</w:t>
      </w:r>
    </w:p>
    <w:p w14:paraId="61BE3495" w14:textId="77777777" w:rsidR="000D332B" w:rsidRPr="00361627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58F4267F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Количество пользователей в системе </w:t>
      </w:r>
    </w:p>
    <w:p w14:paraId="2975C555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3447"/>
        <w:gridCol w:w="3618"/>
        <w:gridCol w:w="3392"/>
      </w:tblGrid>
      <w:tr w:rsidR="000D332B" w:rsidRPr="00361627" w14:paraId="38112D01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262016A3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Количество</w:t>
            </w:r>
          </w:p>
        </w:tc>
      </w:tr>
      <w:tr w:rsidR="000D332B" w:rsidRPr="00361627" w14:paraId="024843AF" w14:textId="77777777" w:rsidTr="00F3005F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05F84546" w14:textId="77777777" w:rsidR="000D332B" w:rsidRPr="00361627" w:rsidRDefault="000D332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Планируемое</w:t>
            </w: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208653F7" w14:textId="77777777" w:rsidR="000D332B" w:rsidRPr="00361627" w:rsidRDefault="000D332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Максимальное</w:t>
            </w: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5C4FF3C9" w14:textId="77777777" w:rsidR="000D332B" w:rsidRPr="00361627" w:rsidRDefault="000D332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Одновременное</w:t>
            </w:r>
          </w:p>
        </w:tc>
      </w:tr>
      <w:tr w:rsidR="000D332B" w:rsidRPr="00361627" w14:paraId="6DFF556C" w14:textId="77777777" w:rsidTr="00F3005F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29594600" w14:textId="77777777" w:rsidR="000D332B" w:rsidRPr="00361627" w:rsidRDefault="000D332B" w:rsidP="00F3005F">
            <w:pPr>
              <w:rPr>
                <w:lang w:val="ru-RU"/>
              </w:rPr>
            </w:pP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60DF3508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6E026C3D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</w:tbl>
    <w:p w14:paraId="0FB95ACE" w14:textId="77777777" w:rsidR="000D332B" w:rsidRPr="00361627" w:rsidRDefault="000D332B" w:rsidP="000D332B">
      <w:pPr>
        <w:rPr>
          <w:lang w:val="ru-RU"/>
        </w:rPr>
      </w:pPr>
    </w:p>
    <w:p w14:paraId="54DD51A6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Доступ к информационной системе</w:t>
      </w:r>
    </w:p>
    <w:p w14:paraId="49922BB7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0D332B" w:rsidRPr="00874E5A" w14:paraId="01D9786B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07A3E03A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34DDD542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Функциональная возможность системы </w:t>
            </w:r>
          </w:p>
        </w:tc>
        <w:tc>
          <w:tcPr>
            <w:tcW w:w="2105" w:type="pct"/>
          </w:tcPr>
          <w:p w14:paraId="3D4B03B1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Перечень ролей, у которых есть доступ</w:t>
            </w:r>
          </w:p>
        </w:tc>
      </w:tr>
      <w:tr w:rsidR="000D332B" w:rsidRPr="00361627" w14:paraId="6C6ED4A8" w14:textId="77777777" w:rsidTr="00F3005F">
        <w:tc>
          <w:tcPr>
            <w:tcW w:w="307" w:type="pct"/>
          </w:tcPr>
          <w:p w14:paraId="0EED4F8E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4111B449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5F3E19C0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  <w:tr w:rsidR="000D332B" w:rsidRPr="00361627" w14:paraId="2936448F" w14:textId="77777777" w:rsidTr="00F3005F">
        <w:tc>
          <w:tcPr>
            <w:tcW w:w="307" w:type="pct"/>
          </w:tcPr>
          <w:p w14:paraId="72E11F2C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4175DBC9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617D9126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  <w:tr w:rsidR="000D332B" w:rsidRPr="00361627" w14:paraId="1368B414" w14:textId="77777777" w:rsidTr="00F3005F">
        <w:tc>
          <w:tcPr>
            <w:tcW w:w="307" w:type="pct"/>
          </w:tcPr>
          <w:p w14:paraId="21F0EF0D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330F9C0B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78E20F0F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</w:tbl>
    <w:p w14:paraId="32D12009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пользовательской документации</w:t>
      </w:r>
    </w:p>
    <w:p w14:paraId="1BC6B8A9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0D332B" w:rsidRPr="00361627" w14:paraId="3A4DF361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31A6F87F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lastRenderedPageBreak/>
              <w:t>п/п</w:t>
            </w:r>
          </w:p>
        </w:tc>
        <w:tc>
          <w:tcPr>
            <w:tcW w:w="2588" w:type="pct"/>
          </w:tcPr>
          <w:p w14:paraId="6D97F674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Вариант</w:t>
            </w:r>
          </w:p>
        </w:tc>
        <w:tc>
          <w:tcPr>
            <w:tcW w:w="2105" w:type="pct"/>
          </w:tcPr>
          <w:p w14:paraId="79D6A391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Выбор</w:t>
            </w:r>
          </w:p>
        </w:tc>
      </w:tr>
      <w:tr w:rsidR="000D332B" w:rsidRPr="00361627" w14:paraId="62C571F8" w14:textId="77777777" w:rsidTr="00F3005F">
        <w:tc>
          <w:tcPr>
            <w:tcW w:w="307" w:type="pct"/>
          </w:tcPr>
          <w:p w14:paraId="5B7E93E6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21FCB938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Не требуется Руководство пользователя</w:t>
            </w:r>
          </w:p>
        </w:tc>
        <w:tc>
          <w:tcPr>
            <w:tcW w:w="2105" w:type="pct"/>
          </w:tcPr>
          <w:p w14:paraId="775A6AF0" w14:textId="1C6FCA94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26886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2" type="#_x0000_t75" style="width:10.15pt;height:18.45pt" o:ole="">
                  <v:imagedata r:id="rId12" o:title=""/>
                </v:shape>
                <w:control r:id="rId13" w:name="OptionButton1" w:shapeid="_x0000_i1072"/>
              </w:object>
            </w:r>
          </w:p>
        </w:tc>
      </w:tr>
      <w:tr w:rsidR="000D332B" w:rsidRPr="00361627" w14:paraId="65B05BCE" w14:textId="77777777" w:rsidTr="00F3005F">
        <w:tc>
          <w:tcPr>
            <w:tcW w:w="307" w:type="pct"/>
          </w:tcPr>
          <w:p w14:paraId="4BB22FCE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0DE0BD38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(без методической части для консультанта)</w:t>
            </w:r>
          </w:p>
        </w:tc>
        <w:tc>
          <w:tcPr>
            <w:tcW w:w="2105" w:type="pct"/>
          </w:tcPr>
          <w:p w14:paraId="01C7B67C" w14:textId="7471D9A5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592CC1B4">
                <v:shape id="_x0000_i1071" type="#_x0000_t75" style="width:10.15pt;height:18.45pt" o:ole="">
                  <v:imagedata r:id="rId14" o:title=""/>
                </v:shape>
                <w:control r:id="rId15" w:name="OptionButton2" w:shapeid="_x0000_i1071"/>
              </w:object>
            </w:r>
          </w:p>
        </w:tc>
      </w:tr>
      <w:tr w:rsidR="000D332B" w:rsidRPr="00361627" w14:paraId="4CF09AC3" w14:textId="77777777" w:rsidTr="00F3005F">
        <w:tc>
          <w:tcPr>
            <w:tcW w:w="307" w:type="pct"/>
          </w:tcPr>
          <w:p w14:paraId="39BEE6D9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6BAAEAB8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(с методической частью для консультанта)</w:t>
            </w:r>
          </w:p>
        </w:tc>
        <w:tc>
          <w:tcPr>
            <w:tcW w:w="2105" w:type="pct"/>
          </w:tcPr>
          <w:p w14:paraId="16FB9786" w14:textId="0AE0A0B8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250FFB8C">
                <v:shape id="_x0000_i1070" type="#_x0000_t75" style="width:10.15pt;height:18pt" o:ole="">
                  <v:imagedata r:id="rId16" o:title=""/>
                </v:shape>
                <w:control r:id="rId17" w:name="OptionButton3" w:shapeid="_x0000_i1070"/>
              </w:object>
            </w:r>
          </w:p>
        </w:tc>
      </w:tr>
    </w:tbl>
    <w:p w14:paraId="456E15B0" w14:textId="77777777" w:rsidR="000D332B" w:rsidRPr="00361627" w:rsidRDefault="000D332B" w:rsidP="000D332B">
      <w:pPr>
        <w:rPr>
          <w:lang w:val="ru-RU"/>
        </w:rPr>
      </w:pPr>
    </w:p>
    <w:p w14:paraId="2B42DB87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Регламенты для изменения</w:t>
      </w:r>
    </w:p>
    <w:p w14:paraId="3EEC94AC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4"/>
        <w:gridCol w:w="5413"/>
        <w:gridCol w:w="4400"/>
      </w:tblGrid>
      <w:tr w:rsidR="000D332B" w:rsidRPr="00361627" w14:paraId="112B404D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" w:type="pct"/>
          </w:tcPr>
          <w:p w14:paraId="15106108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7" w:type="pct"/>
          </w:tcPr>
          <w:p w14:paraId="30671B84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Наименование регламента</w:t>
            </w:r>
          </w:p>
        </w:tc>
        <w:tc>
          <w:tcPr>
            <w:tcW w:w="2104" w:type="pct"/>
          </w:tcPr>
          <w:p w14:paraId="7E9765D9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Ответственный за изменение </w:t>
            </w:r>
          </w:p>
        </w:tc>
      </w:tr>
      <w:tr w:rsidR="000D332B" w:rsidRPr="00361627" w14:paraId="310C4C99" w14:textId="77777777" w:rsidTr="00F3005F">
        <w:tc>
          <w:tcPr>
            <w:tcW w:w="308" w:type="pct"/>
          </w:tcPr>
          <w:p w14:paraId="434E9739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7" w:type="pct"/>
          </w:tcPr>
          <w:p w14:paraId="390C49F6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277E3D8F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  <w:tr w:rsidR="000D332B" w:rsidRPr="00361627" w14:paraId="19A75264" w14:textId="77777777" w:rsidTr="00F3005F">
        <w:tc>
          <w:tcPr>
            <w:tcW w:w="308" w:type="pct"/>
          </w:tcPr>
          <w:p w14:paraId="3FE36585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7" w:type="pct"/>
          </w:tcPr>
          <w:p w14:paraId="11BA744A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390BED9C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  <w:tr w:rsidR="000D332B" w:rsidRPr="00361627" w14:paraId="7AFC931C" w14:textId="77777777" w:rsidTr="00F3005F">
        <w:tc>
          <w:tcPr>
            <w:tcW w:w="308" w:type="pct"/>
          </w:tcPr>
          <w:p w14:paraId="43107C34" w14:textId="77777777" w:rsidR="000D332B" w:rsidRPr="00361627" w:rsidRDefault="000D332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7" w:type="pct"/>
          </w:tcPr>
          <w:p w14:paraId="6A79A15E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5730821E" w14:textId="77777777" w:rsidR="000D332B" w:rsidRPr="00361627" w:rsidRDefault="000D332B" w:rsidP="00F3005F">
            <w:pPr>
              <w:jc w:val="center"/>
              <w:rPr>
                <w:lang w:val="ru-RU"/>
              </w:rPr>
            </w:pPr>
          </w:p>
        </w:tc>
      </w:tr>
    </w:tbl>
    <w:p w14:paraId="46A48DAF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пилотному внедрению</w:t>
      </w:r>
    </w:p>
    <w:p w14:paraId="31DC5DCC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6E07322C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срокам опытно-промышленной эксплуатации</w:t>
      </w:r>
    </w:p>
    <w:p w14:paraId="251CC4BC" w14:textId="77777777" w:rsidR="000D332B" w:rsidRPr="00C46874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5BB438C9" w14:textId="77777777" w:rsidR="000D332B" w:rsidRPr="00361627" w:rsidRDefault="000D332B" w:rsidP="000D332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Список подразделений / служб, согласующих ФТ</w:t>
      </w:r>
    </w:p>
    <w:tbl>
      <w:tblPr>
        <w:tblStyle w:val="ad"/>
        <w:tblpPr w:leftFromText="180" w:rightFromText="180" w:vertAnchor="text" w:horzAnchor="margin" w:tblpY="20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0D332B" w:rsidRPr="00361627" w14:paraId="62C9D33A" w14:textId="77777777" w:rsidTr="000D3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26EF0AB6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3B7AAEC6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Подразделение / служба </w:t>
            </w:r>
          </w:p>
        </w:tc>
        <w:tc>
          <w:tcPr>
            <w:tcW w:w="2105" w:type="pct"/>
          </w:tcPr>
          <w:p w14:paraId="6C8FC6C8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Согласующий</w:t>
            </w:r>
          </w:p>
        </w:tc>
      </w:tr>
      <w:tr w:rsidR="000D332B" w:rsidRPr="00361627" w14:paraId="273C31D6" w14:textId="77777777" w:rsidTr="000D332B">
        <w:tc>
          <w:tcPr>
            <w:tcW w:w="307" w:type="pct"/>
          </w:tcPr>
          <w:p w14:paraId="73B9398D" w14:textId="77777777" w:rsidR="000D332B" w:rsidRPr="00361627" w:rsidRDefault="000D332B" w:rsidP="000D332B">
            <w:pPr>
              <w:pStyle w:val="af8"/>
              <w:numPr>
                <w:ilvl w:val="0"/>
                <w:numId w:val="5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23E1BC21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25FAF2AA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</w:p>
        </w:tc>
      </w:tr>
      <w:tr w:rsidR="000D332B" w:rsidRPr="00361627" w14:paraId="2C4712C1" w14:textId="77777777" w:rsidTr="000D332B">
        <w:tc>
          <w:tcPr>
            <w:tcW w:w="307" w:type="pct"/>
          </w:tcPr>
          <w:p w14:paraId="4B509C8F" w14:textId="77777777" w:rsidR="000D332B" w:rsidRPr="00361627" w:rsidRDefault="000D332B" w:rsidP="000D332B">
            <w:pPr>
              <w:pStyle w:val="af8"/>
              <w:numPr>
                <w:ilvl w:val="0"/>
                <w:numId w:val="2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6E92EE2B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15C7C7C2" w14:textId="77777777" w:rsidR="000D332B" w:rsidRPr="00361627" w:rsidRDefault="000D332B" w:rsidP="000D332B">
            <w:pPr>
              <w:jc w:val="center"/>
              <w:rPr>
                <w:lang w:val="ru-RU"/>
              </w:rPr>
            </w:pPr>
          </w:p>
        </w:tc>
      </w:tr>
      <w:tr w:rsidR="000D332B" w:rsidRPr="00C67E8E" w14:paraId="75BF82C1" w14:textId="77777777" w:rsidTr="000D332B">
        <w:tc>
          <w:tcPr>
            <w:tcW w:w="307" w:type="pct"/>
          </w:tcPr>
          <w:p w14:paraId="3DA72F36" w14:textId="77777777" w:rsidR="000D332B" w:rsidRPr="00361627" w:rsidRDefault="000D332B" w:rsidP="000D332B">
            <w:pPr>
              <w:pStyle w:val="af8"/>
              <w:numPr>
                <w:ilvl w:val="0"/>
                <w:numId w:val="2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51CAEDD4" w14:textId="77777777" w:rsidR="000D332B" w:rsidRPr="00C67E8E" w:rsidRDefault="000D332B" w:rsidP="000D332B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7112B53B" w14:textId="77777777" w:rsidR="000D332B" w:rsidRPr="00C67E8E" w:rsidRDefault="000D332B" w:rsidP="000D332B">
            <w:pPr>
              <w:jc w:val="center"/>
              <w:rPr>
                <w:lang w:val="ru-RU"/>
              </w:rPr>
            </w:pPr>
          </w:p>
        </w:tc>
      </w:tr>
    </w:tbl>
    <w:p w14:paraId="2E6366A2" w14:textId="389892EB" w:rsidR="00955701" w:rsidRPr="000E0930" w:rsidRDefault="000D332B" w:rsidP="000D332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sectPr w:rsidR="00955701" w:rsidRPr="000E0930" w:rsidSect="004A7B84">
      <w:footerReference w:type="default" r:id="rId18"/>
      <w:pgSz w:w="11907" w:h="16839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A1B79" w14:textId="77777777" w:rsidR="00EC00FF" w:rsidRDefault="00EC00FF">
      <w:pPr>
        <w:spacing w:after="0" w:line="240" w:lineRule="auto"/>
      </w:pPr>
      <w:r>
        <w:separator/>
      </w:r>
    </w:p>
  </w:endnote>
  <w:endnote w:type="continuationSeparator" w:id="0">
    <w:p w14:paraId="4FE0266E" w14:textId="77777777" w:rsidR="00EC00FF" w:rsidRDefault="00EC0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7E4F4" w14:textId="77777777" w:rsidR="009877B6" w:rsidRPr="000E0930" w:rsidRDefault="009877B6" w:rsidP="000E0930">
    <w:pPr>
      <w:pStyle w:val="af3"/>
      <w:rPr>
        <w:i/>
        <w:lang w:val="ru-RU"/>
      </w:rPr>
    </w:pPr>
    <w:r w:rsidRPr="000E0930">
      <w:rPr>
        <w:i/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77BF5" wp14:editId="3A0B3069">
              <wp:simplePos x="0" y="0"/>
              <wp:positionH relativeFrom="leftMargin">
                <wp:posOffset>6896100</wp:posOffset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Надпись 22" descr="Номер страницы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4CEDC8" w14:textId="5B7FB624" w:rsidR="009877B6" w:rsidRDefault="009877B6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C9479B" w:rsidRPr="00C9479B">
                            <w:rPr>
                              <w:lang w:val="ru-RU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677BF5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alt="Номер страницы" style="position:absolute;margin-left:543pt;margin-top:0;width:26.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" filled="f" stroked="f" strokeweight=".5pt">
              <v:textbox inset="0,0,0,0">
                <w:txbxContent>
                  <w:p w14:paraId="5A4CEDC8" w14:textId="5B7FB624" w:rsidR="009877B6" w:rsidRDefault="009877B6">
                    <w:pPr>
                      <w:pStyle w:val="aa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C9479B" w:rsidRPr="00C9479B">
                      <w:rPr>
                        <w:lang w:val="ru-RU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E0930">
      <w:rPr>
        <w:i/>
        <w:lang w:val="ru-RU"/>
      </w:rPr>
      <w:t xml:space="preserve">Управление информационных технологий. </w:t>
    </w:r>
    <w:r>
      <w:rPr>
        <w:i/>
        <w:lang w:val="ru-RU"/>
      </w:rPr>
      <w:t>Функциональные требования к проекту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62F37" w14:textId="77777777" w:rsidR="00EC00FF" w:rsidRDefault="00EC00FF">
      <w:pPr>
        <w:spacing w:after="0" w:line="240" w:lineRule="auto"/>
      </w:pPr>
      <w:r>
        <w:separator/>
      </w:r>
    </w:p>
  </w:footnote>
  <w:footnote w:type="continuationSeparator" w:id="0">
    <w:p w14:paraId="58566AAD" w14:textId="77777777" w:rsidR="00EC00FF" w:rsidRDefault="00EC0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64E0"/>
    <w:multiLevelType w:val="hybridMultilevel"/>
    <w:tmpl w:val="0F3E4018"/>
    <w:lvl w:ilvl="0" w:tplc="3EA0DAD0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" w15:restartNumberingAfterBreak="0">
    <w:nsid w:val="154E7D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C00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CE51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03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5C3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C67B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AE1487"/>
    <w:multiLevelType w:val="multilevel"/>
    <w:tmpl w:val="58228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7" w15:restartNumberingAfterBreak="0">
    <w:nsid w:val="43415F3F"/>
    <w:multiLevelType w:val="hybridMultilevel"/>
    <w:tmpl w:val="8646C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D1110"/>
    <w:multiLevelType w:val="hybridMultilevel"/>
    <w:tmpl w:val="AA34FFB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4475106D"/>
    <w:multiLevelType w:val="hybridMultilevel"/>
    <w:tmpl w:val="CDB63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B7F2C"/>
    <w:multiLevelType w:val="hybridMultilevel"/>
    <w:tmpl w:val="E7B0F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31BA2"/>
    <w:multiLevelType w:val="hybridMultilevel"/>
    <w:tmpl w:val="21369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870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9853A9"/>
    <w:multiLevelType w:val="hybridMultilevel"/>
    <w:tmpl w:val="2A94B3F2"/>
    <w:lvl w:ilvl="0" w:tplc="3E5EF49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4" w15:restartNumberingAfterBreak="0">
    <w:nsid w:val="4C6339F7"/>
    <w:multiLevelType w:val="hybridMultilevel"/>
    <w:tmpl w:val="E5DCB9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6C0146"/>
    <w:multiLevelType w:val="hybridMultilevel"/>
    <w:tmpl w:val="EF9E1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30B80"/>
    <w:multiLevelType w:val="hybridMultilevel"/>
    <w:tmpl w:val="A80A17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2628"/>
        </w:tabs>
        <w:ind w:left="2700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8" w15:restartNumberingAfterBreak="0">
    <w:nsid w:val="66AF0685"/>
    <w:multiLevelType w:val="multilevel"/>
    <w:tmpl w:val="B808A7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3551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A2C6CEB"/>
    <w:multiLevelType w:val="hybridMultilevel"/>
    <w:tmpl w:val="EEAE2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169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8D0D31"/>
    <w:multiLevelType w:val="hybridMultilevel"/>
    <w:tmpl w:val="9F5E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61D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5938D0"/>
    <w:multiLevelType w:val="multilevel"/>
    <w:tmpl w:val="97123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4" w15:restartNumberingAfterBreak="0">
    <w:nsid w:val="7F496C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18"/>
  </w:num>
  <w:num w:numId="3">
    <w:abstractNumId w:val="18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"/>
  </w:num>
  <w:num w:numId="11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18"/>
  </w:num>
  <w:num w:numId="16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5"/>
  </w:num>
  <w:num w:numId="20">
    <w:abstractNumId w:val="3"/>
  </w:num>
  <w:num w:numId="21">
    <w:abstractNumId w:val="2"/>
  </w:num>
  <w:num w:numId="22">
    <w:abstractNumId w:val="20"/>
  </w:num>
  <w:num w:numId="23">
    <w:abstractNumId w:val="24"/>
  </w:num>
  <w:num w:numId="24">
    <w:abstractNumId w:val="17"/>
  </w:num>
  <w:num w:numId="25">
    <w:abstractNumId w:val="13"/>
  </w:num>
  <w:num w:numId="26">
    <w:abstractNumId w:val="4"/>
  </w:num>
  <w:num w:numId="27">
    <w:abstractNumId w:val="22"/>
  </w:num>
  <w:num w:numId="28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</w:num>
  <w:num w:numId="30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6"/>
  </w:num>
  <w:num w:numId="33">
    <w:abstractNumId w:val="16"/>
  </w:num>
  <w:num w:numId="34">
    <w:abstractNumId w:val="14"/>
  </w:num>
  <w:num w:numId="35">
    <w:abstractNumId w:val="9"/>
  </w:num>
  <w:num w:numId="36">
    <w:abstractNumId w:val="8"/>
  </w:num>
  <w:num w:numId="37">
    <w:abstractNumId w:val="15"/>
  </w:num>
  <w:num w:numId="38">
    <w:abstractNumId w:val="10"/>
  </w:num>
  <w:num w:numId="39">
    <w:abstractNumId w:val="19"/>
  </w:num>
  <w:num w:numId="40">
    <w:abstractNumId w:val="21"/>
  </w:num>
  <w:num w:numId="41">
    <w:abstractNumId w:val="7"/>
  </w:num>
  <w:num w:numId="42">
    <w:abstractNumId w:val="0"/>
  </w:num>
  <w:num w:numId="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82"/>
    <w:rsid w:val="00002B5E"/>
    <w:rsid w:val="000052CA"/>
    <w:rsid w:val="00005F9A"/>
    <w:rsid w:val="0001302A"/>
    <w:rsid w:val="000138F5"/>
    <w:rsid w:val="00014828"/>
    <w:rsid w:val="00015152"/>
    <w:rsid w:val="0001715A"/>
    <w:rsid w:val="0002446E"/>
    <w:rsid w:val="00030CF5"/>
    <w:rsid w:val="00030D7B"/>
    <w:rsid w:val="00033468"/>
    <w:rsid w:val="000349B8"/>
    <w:rsid w:val="000406E1"/>
    <w:rsid w:val="0004223E"/>
    <w:rsid w:val="000505FA"/>
    <w:rsid w:val="00051D76"/>
    <w:rsid w:val="00056974"/>
    <w:rsid w:val="00056B24"/>
    <w:rsid w:val="00062737"/>
    <w:rsid w:val="0006355B"/>
    <w:rsid w:val="000644E5"/>
    <w:rsid w:val="000650D2"/>
    <w:rsid w:val="0006644F"/>
    <w:rsid w:val="0006659F"/>
    <w:rsid w:val="00073ECC"/>
    <w:rsid w:val="00074ABD"/>
    <w:rsid w:val="00075D75"/>
    <w:rsid w:val="00081148"/>
    <w:rsid w:val="00086F24"/>
    <w:rsid w:val="000913D9"/>
    <w:rsid w:val="00097F02"/>
    <w:rsid w:val="000A4E13"/>
    <w:rsid w:val="000A5DC8"/>
    <w:rsid w:val="000B13A9"/>
    <w:rsid w:val="000B37EF"/>
    <w:rsid w:val="000B3AD9"/>
    <w:rsid w:val="000C6CEB"/>
    <w:rsid w:val="000D2DA2"/>
    <w:rsid w:val="000D332B"/>
    <w:rsid w:val="000E0930"/>
    <w:rsid w:val="000E1590"/>
    <w:rsid w:val="000F7475"/>
    <w:rsid w:val="001001BE"/>
    <w:rsid w:val="001003EF"/>
    <w:rsid w:val="00101E49"/>
    <w:rsid w:val="001041E5"/>
    <w:rsid w:val="00104C7A"/>
    <w:rsid w:val="001057A0"/>
    <w:rsid w:val="00113E32"/>
    <w:rsid w:val="001163E4"/>
    <w:rsid w:val="00116D77"/>
    <w:rsid w:val="001304A4"/>
    <w:rsid w:val="00132410"/>
    <w:rsid w:val="00133924"/>
    <w:rsid w:val="001601E9"/>
    <w:rsid w:val="00162928"/>
    <w:rsid w:val="00164883"/>
    <w:rsid w:val="00164D90"/>
    <w:rsid w:val="00165E65"/>
    <w:rsid w:val="00166EB6"/>
    <w:rsid w:val="00170926"/>
    <w:rsid w:val="001714CD"/>
    <w:rsid w:val="00172EA3"/>
    <w:rsid w:val="001803AD"/>
    <w:rsid w:val="00182824"/>
    <w:rsid w:val="00183020"/>
    <w:rsid w:val="00184820"/>
    <w:rsid w:val="0019000C"/>
    <w:rsid w:val="0019164E"/>
    <w:rsid w:val="001956B0"/>
    <w:rsid w:val="001966ED"/>
    <w:rsid w:val="001B063E"/>
    <w:rsid w:val="001B4E29"/>
    <w:rsid w:val="001C32AF"/>
    <w:rsid w:val="001C4DFB"/>
    <w:rsid w:val="001C7225"/>
    <w:rsid w:val="001D3030"/>
    <w:rsid w:val="001D5616"/>
    <w:rsid w:val="001E5D9B"/>
    <w:rsid w:val="001F4DDB"/>
    <w:rsid w:val="001F6077"/>
    <w:rsid w:val="001F6C9C"/>
    <w:rsid w:val="00200284"/>
    <w:rsid w:val="0020391E"/>
    <w:rsid w:val="002074AE"/>
    <w:rsid w:val="002113FF"/>
    <w:rsid w:val="00214524"/>
    <w:rsid w:val="00215F53"/>
    <w:rsid w:val="00215F87"/>
    <w:rsid w:val="00220CD0"/>
    <w:rsid w:val="0022100B"/>
    <w:rsid w:val="00225F2A"/>
    <w:rsid w:val="00225FD6"/>
    <w:rsid w:val="002265B3"/>
    <w:rsid w:val="00242C98"/>
    <w:rsid w:val="00250EC7"/>
    <w:rsid w:val="00254C4C"/>
    <w:rsid w:val="0025510F"/>
    <w:rsid w:val="00262F45"/>
    <w:rsid w:val="00270621"/>
    <w:rsid w:val="00270647"/>
    <w:rsid w:val="002726FE"/>
    <w:rsid w:val="00275281"/>
    <w:rsid w:val="002823AD"/>
    <w:rsid w:val="00282FCD"/>
    <w:rsid w:val="00284E2B"/>
    <w:rsid w:val="00287873"/>
    <w:rsid w:val="0028789E"/>
    <w:rsid w:val="00296030"/>
    <w:rsid w:val="00296327"/>
    <w:rsid w:val="00297002"/>
    <w:rsid w:val="002C14AA"/>
    <w:rsid w:val="002C414A"/>
    <w:rsid w:val="002C7A86"/>
    <w:rsid w:val="002D06D1"/>
    <w:rsid w:val="002D16D3"/>
    <w:rsid w:val="002D5B46"/>
    <w:rsid w:val="002D6C86"/>
    <w:rsid w:val="002E0BAA"/>
    <w:rsid w:val="002F216A"/>
    <w:rsid w:val="002F51BE"/>
    <w:rsid w:val="00304255"/>
    <w:rsid w:val="00305ECA"/>
    <w:rsid w:val="0032185D"/>
    <w:rsid w:val="0032392D"/>
    <w:rsid w:val="00331DD7"/>
    <w:rsid w:val="00333202"/>
    <w:rsid w:val="00337442"/>
    <w:rsid w:val="00360F03"/>
    <w:rsid w:val="00361627"/>
    <w:rsid w:val="00363D7D"/>
    <w:rsid w:val="003642F9"/>
    <w:rsid w:val="00366443"/>
    <w:rsid w:val="003777F7"/>
    <w:rsid w:val="0038029B"/>
    <w:rsid w:val="00384C05"/>
    <w:rsid w:val="00386B0C"/>
    <w:rsid w:val="003A0612"/>
    <w:rsid w:val="003B0DDF"/>
    <w:rsid w:val="003B28D7"/>
    <w:rsid w:val="003B3FAC"/>
    <w:rsid w:val="003B5499"/>
    <w:rsid w:val="003B6619"/>
    <w:rsid w:val="003C121C"/>
    <w:rsid w:val="003D28FB"/>
    <w:rsid w:val="003E448E"/>
    <w:rsid w:val="003E4D32"/>
    <w:rsid w:val="004019D2"/>
    <w:rsid w:val="004036D4"/>
    <w:rsid w:val="00411CE9"/>
    <w:rsid w:val="00414431"/>
    <w:rsid w:val="00417DD8"/>
    <w:rsid w:val="00422B28"/>
    <w:rsid w:val="00424DD9"/>
    <w:rsid w:val="00425988"/>
    <w:rsid w:val="004478EF"/>
    <w:rsid w:val="00451B23"/>
    <w:rsid w:val="0045723B"/>
    <w:rsid w:val="00461FA3"/>
    <w:rsid w:val="0046255A"/>
    <w:rsid w:val="00462E32"/>
    <w:rsid w:val="00464510"/>
    <w:rsid w:val="00470B1A"/>
    <w:rsid w:val="00471AE0"/>
    <w:rsid w:val="004725F0"/>
    <w:rsid w:val="00473A55"/>
    <w:rsid w:val="0047526D"/>
    <w:rsid w:val="00477028"/>
    <w:rsid w:val="00482447"/>
    <w:rsid w:val="00486136"/>
    <w:rsid w:val="00494AF3"/>
    <w:rsid w:val="004A1B58"/>
    <w:rsid w:val="004A642E"/>
    <w:rsid w:val="004A7B84"/>
    <w:rsid w:val="004B0214"/>
    <w:rsid w:val="004B15DB"/>
    <w:rsid w:val="004C1FF3"/>
    <w:rsid w:val="004C4B52"/>
    <w:rsid w:val="004C517B"/>
    <w:rsid w:val="004D21FB"/>
    <w:rsid w:val="004D3271"/>
    <w:rsid w:val="004D7E0A"/>
    <w:rsid w:val="004E60E1"/>
    <w:rsid w:val="004E65A5"/>
    <w:rsid w:val="004F0F2B"/>
    <w:rsid w:val="004F474E"/>
    <w:rsid w:val="004F7C22"/>
    <w:rsid w:val="005010FF"/>
    <w:rsid w:val="005119D5"/>
    <w:rsid w:val="00511F03"/>
    <w:rsid w:val="005133BF"/>
    <w:rsid w:val="0052214C"/>
    <w:rsid w:val="005302FA"/>
    <w:rsid w:val="0053587D"/>
    <w:rsid w:val="005429C2"/>
    <w:rsid w:val="00542F0B"/>
    <w:rsid w:val="00545F04"/>
    <w:rsid w:val="0055300C"/>
    <w:rsid w:val="0055342B"/>
    <w:rsid w:val="00557B57"/>
    <w:rsid w:val="00563CB4"/>
    <w:rsid w:val="00565A37"/>
    <w:rsid w:val="00572869"/>
    <w:rsid w:val="00586AAD"/>
    <w:rsid w:val="0059043B"/>
    <w:rsid w:val="0059597E"/>
    <w:rsid w:val="00597B1F"/>
    <w:rsid w:val="005A1885"/>
    <w:rsid w:val="005A19C8"/>
    <w:rsid w:val="005B3957"/>
    <w:rsid w:val="005B3A45"/>
    <w:rsid w:val="005C3D96"/>
    <w:rsid w:val="005C41C9"/>
    <w:rsid w:val="005C562A"/>
    <w:rsid w:val="005D26C8"/>
    <w:rsid w:val="005D28E9"/>
    <w:rsid w:val="005E2E82"/>
    <w:rsid w:val="005F7556"/>
    <w:rsid w:val="00602958"/>
    <w:rsid w:val="00603BE6"/>
    <w:rsid w:val="00607404"/>
    <w:rsid w:val="00611C1F"/>
    <w:rsid w:val="00616BBD"/>
    <w:rsid w:val="006170A9"/>
    <w:rsid w:val="00622A1E"/>
    <w:rsid w:val="006238C5"/>
    <w:rsid w:val="0062409D"/>
    <w:rsid w:val="00627993"/>
    <w:rsid w:val="00635B79"/>
    <w:rsid w:val="00655760"/>
    <w:rsid w:val="00656607"/>
    <w:rsid w:val="00656BD7"/>
    <w:rsid w:val="0066753F"/>
    <w:rsid w:val="0067567C"/>
    <w:rsid w:val="00682077"/>
    <w:rsid w:val="00693268"/>
    <w:rsid w:val="00693369"/>
    <w:rsid w:val="00693450"/>
    <w:rsid w:val="00693698"/>
    <w:rsid w:val="00693759"/>
    <w:rsid w:val="00693A2E"/>
    <w:rsid w:val="006971D1"/>
    <w:rsid w:val="006A2935"/>
    <w:rsid w:val="006A4093"/>
    <w:rsid w:val="006C7DD1"/>
    <w:rsid w:val="006D05DE"/>
    <w:rsid w:val="006D24B5"/>
    <w:rsid w:val="006D3B73"/>
    <w:rsid w:val="006D5872"/>
    <w:rsid w:val="006E33B3"/>
    <w:rsid w:val="006F125F"/>
    <w:rsid w:val="006F3B04"/>
    <w:rsid w:val="006F5FFD"/>
    <w:rsid w:val="006F7E41"/>
    <w:rsid w:val="007004E2"/>
    <w:rsid w:val="00700B3F"/>
    <w:rsid w:val="00701CCF"/>
    <w:rsid w:val="00705421"/>
    <w:rsid w:val="00705B64"/>
    <w:rsid w:val="00705E30"/>
    <w:rsid w:val="00713FF2"/>
    <w:rsid w:val="00714AA4"/>
    <w:rsid w:val="007158C3"/>
    <w:rsid w:val="00720682"/>
    <w:rsid w:val="00721915"/>
    <w:rsid w:val="00723890"/>
    <w:rsid w:val="007249B9"/>
    <w:rsid w:val="00731CA5"/>
    <w:rsid w:val="00735641"/>
    <w:rsid w:val="007356C4"/>
    <w:rsid w:val="00740281"/>
    <w:rsid w:val="00740A67"/>
    <w:rsid w:val="0075072F"/>
    <w:rsid w:val="00754EE9"/>
    <w:rsid w:val="00755696"/>
    <w:rsid w:val="007560BC"/>
    <w:rsid w:val="0075722B"/>
    <w:rsid w:val="00757FB0"/>
    <w:rsid w:val="007613D6"/>
    <w:rsid w:val="00761425"/>
    <w:rsid w:val="007717FB"/>
    <w:rsid w:val="007754E3"/>
    <w:rsid w:val="007825D5"/>
    <w:rsid w:val="007847E8"/>
    <w:rsid w:val="00792D15"/>
    <w:rsid w:val="00795DD0"/>
    <w:rsid w:val="007A29DC"/>
    <w:rsid w:val="007B043D"/>
    <w:rsid w:val="007B5CB7"/>
    <w:rsid w:val="007B757F"/>
    <w:rsid w:val="007C7C8A"/>
    <w:rsid w:val="007C7E5D"/>
    <w:rsid w:val="007D18B6"/>
    <w:rsid w:val="007D2FB7"/>
    <w:rsid w:val="007D705F"/>
    <w:rsid w:val="007E4483"/>
    <w:rsid w:val="007E6CA8"/>
    <w:rsid w:val="007F025F"/>
    <w:rsid w:val="007F1CBF"/>
    <w:rsid w:val="007F7A28"/>
    <w:rsid w:val="00800BD8"/>
    <w:rsid w:val="00803F8D"/>
    <w:rsid w:val="0081158B"/>
    <w:rsid w:val="008123F1"/>
    <w:rsid w:val="00813BC0"/>
    <w:rsid w:val="00814469"/>
    <w:rsid w:val="00815B93"/>
    <w:rsid w:val="00826CAC"/>
    <w:rsid w:val="00827AC9"/>
    <w:rsid w:val="00832ED8"/>
    <w:rsid w:val="00833856"/>
    <w:rsid w:val="0083524B"/>
    <w:rsid w:val="00844D12"/>
    <w:rsid w:val="00860179"/>
    <w:rsid w:val="008645A5"/>
    <w:rsid w:val="0086533B"/>
    <w:rsid w:val="008701B8"/>
    <w:rsid w:val="00871C8F"/>
    <w:rsid w:val="00875CBD"/>
    <w:rsid w:val="00876231"/>
    <w:rsid w:val="00882DA3"/>
    <w:rsid w:val="00882DED"/>
    <w:rsid w:val="00894C39"/>
    <w:rsid w:val="008A62DB"/>
    <w:rsid w:val="008B2A80"/>
    <w:rsid w:val="008B32C9"/>
    <w:rsid w:val="008B73BD"/>
    <w:rsid w:val="008B7B8E"/>
    <w:rsid w:val="008C0445"/>
    <w:rsid w:val="008C167D"/>
    <w:rsid w:val="008C3599"/>
    <w:rsid w:val="008D1AFD"/>
    <w:rsid w:val="008E2095"/>
    <w:rsid w:val="008E759A"/>
    <w:rsid w:val="008F06BC"/>
    <w:rsid w:val="008F77F8"/>
    <w:rsid w:val="00901DFF"/>
    <w:rsid w:val="009027E0"/>
    <w:rsid w:val="00910F61"/>
    <w:rsid w:val="00913439"/>
    <w:rsid w:val="00922E5E"/>
    <w:rsid w:val="009240A4"/>
    <w:rsid w:val="00932185"/>
    <w:rsid w:val="00935ACD"/>
    <w:rsid w:val="00935E38"/>
    <w:rsid w:val="00943471"/>
    <w:rsid w:val="00945DA0"/>
    <w:rsid w:val="00951BD9"/>
    <w:rsid w:val="009546FA"/>
    <w:rsid w:val="00955701"/>
    <w:rsid w:val="00956D87"/>
    <w:rsid w:val="00962FDE"/>
    <w:rsid w:val="0096691D"/>
    <w:rsid w:val="00967B7D"/>
    <w:rsid w:val="00984BBF"/>
    <w:rsid w:val="009877B6"/>
    <w:rsid w:val="00987C3B"/>
    <w:rsid w:val="009900DE"/>
    <w:rsid w:val="00990EAC"/>
    <w:rsid w:val="009A01F5"/>
    <w:rsid w:val="009A6676"/>
    <w:rsid w:val="009B1173"/>
    <w:rsid w:val="009B2817"/>
    <w:rsid w:val="009B64E0"/>
    <w:rsid w:val="009D133A"/>
    <w:rsid w:val="009D28F6"/>
    <w:rsid w:val="009D3567"/>
    <w:rsid w:val="009D387C"/>
    <w:rsid w:val="009D72F6"/>
    <w:rsid w:val="009E0D1D"/>
    <w:rsid w:val="009F2060"/>
    <w:rsid w:val="009F3169"/>
    <w:rsid w:val="009F5F08"/>
    <w:rsid w:val="00A00645"/>
    <w:rsid w:val="00A04876"/>
    <w:rsid w:val="00A0520E"/>
    <w:rsid w:val="00A11DA2"/>
    <w:rsid w:val="00A21090"/>
    <w:rsid w:val="00A2461D"/>
    <w:rsid w:val="00A24DC9"/>
    <w:rsid w:val="00A3168A"/>
    <w:rsid w:val="00A36605"/>
    <w:rsid w:val="00A41736"/>
    <w:rsid w:val="00A52385"/>
    <w:rsid w:val="00A575A4"/>
    <w:rsid w:val="00A67C5E"/>
    <w:rsid w:val="00A7022A"/>
    <w:rsid w:val="00A70411"/>
    <w:rsid w:val="00A70F05"/>
    <w:rsid w:val="00A71908"/>
    <w:rsid w:val="00A71DE5"/>
    <w:rsid w:val="00A72949"/>
    <w:rsid w:val="00A76374"/>
    <w:rsid w:val="00A77CC6"/>
    <w:rsid w:val="00A80617"/>
    <w:rsid w:val="00A815F3"/>
    <w:rsid w:val="00A92223"/>
    <w:rsid w:val="00A93B0A"/>
    <w:rsid w:val="00A94E7A"/>
    <w:rsid w:val="00AA2338"/>
    <w:rsid w:val="00AA2936"/>
    <w:rsid w:val="00AA4ED4"/>
    <w:rsid w:val="00AA510C"/>
    <w:rsid w:val="00AB5D79"/>
    <w:rsid w:val="00AB61CF"/>
    <w:rsid w:val="00AC0021"/>
    <w:rsid w:val="00AC6375"/>
    <w:rsid w:val="00AD17C2"/>
    <w:rsid w:val="00AD2872"/>
    <w:rsid w:val="00AD2EA4"/>
    <w:rsid w:val="00AE6008"/>
    <w:rsid w:val="00AF39DF"/>
    <w:rsid w:val="00AF5852"/>
    <w:rsid w:val="00AF75A3"/>
    <w:rsid w:val="00B012B6"/>
    <w:rsid w:val="00B026CC"/>
    <w:rsid w:val="00B06CC3"/>
    <w:rsid w:val="00B06D10"/>
    <w:rsid w:val="00B120BF"/>
    <w:rsid w:val="00B1322E"/>
    <w:rsid w:val="00B15D48"/>
    <w:rsid w:val="00B21047"/>
    <w:rsid w:val="00B24D7A"/>
    <w:rsid w:val="00B3063D"/>
    <w:rsid w:val="00B30B5B"/>
    <w:rsid w:val="00B34262"/>
    <w:rsid w:val="00B414DB"/>
    <w:rsid w:val="00B43AA0"/>
    <w:rsid w:val="00B43C60"/>
    <w:rsid w:val="00B43FA6"/>
    <w:rsid w:val="00B45820"/>
    <w:rsid w:val="00B50C3A"/>
    <w:rsid w:val="00B510ED"/>
    <w:rsid w:val="00B52DB5"/>
    <w:rsid w:val="00B5423E"/>
    <w:rsid w:val="00B549B1"/>
    <w:rsid w:val="00B648D9"/>
    <w:rsid w:val="00B66AB5"/>
    <w:rsid w:val="00B73824"/>
    <w:rsid w:val="00B75901"/>
    <w:rsid w:val="00B80C67"/>
    <w:rsid w:val="00B8225E"/>
    <w:rsid w:val="00B833D8"/>
    <w:rsid w:val="00BA2918"/>
    <w:rsid w:val="00BA34B2"/>
    <w:rsid w:val="00BA7212"/>
    <w:rsid w:val="00BB4B63"/>
    <w:rsid w:val="00BC5C9C"/>
    <w:rsid w:val="00BD391B"/>
    <w:rsid w:val="00BD3EE4"/>
    <w:rsid w:val="00BE6833"/>
    <w:rsid w:val="00BE7C6D"/>
    <w:rsid w:val="00BF0594"/>
    <w:rsid w:val="00BF1D5D"/>
    <w:rsid w:val="00BF276A"/>
    <w:rsid w:val="00BF2CF1"/>
    <w:rsid w:val="00BF67A3"/>
    <w:rsid w:val="00C0474F"/>
    <w:rsid w:val="00C04E93"/>
    <w:rsid w:val="00C050BB"/>
    <w:rsid w:val="00C0784B"/>
    <w:rsid w:val="00C15B77"/>
    <w:rsid w:val="00C175E3"/>
    <w:rsid w:val="00C21F68"/>
    <w:rsid w:val="00C26E94"/>
    <w:rsid w:val="00C40ED5"/>
    <w:rsid w:val="00C45EA9"/>
    <w:rsid w:val="00C51579"/>
    <w:rsid w:val="00C604ED"/>
    <w:rsid w:val="00C63E15"/>
    <w:rsid w:val="00C67E8E"/>
    <w:rsid w:val="00C72D7D"/>
    <w:rsid w:val="00C738A4"/>
    <w:rsid w:val="00C75C0D"/>
    <w:rsid w:val="00C76DB6"/>
    <w:rsid w:val="00C77CAF"/>
    <w:rsid w:val="00C819E5"/>
    <w:rsid w:val="00C8562B"/>
    <w:rsid w:val="00C85CFA"/>
    <w:rsid w:val="00C86210"/>
    <w:rsid w:val="00C86B78"/>
    <w:rsid w:val="00C9479B"/>
    <w:rsid w:val="00C95044"/>
    <w:rsid w:val="00CA43B2"/>
    <w:rsid w:val="00CA66FC"/>
    <w:rsid w:val="00CA69B1"/>
    <w:rsid w:val="00CA7235"/>
    <w:rsid w:val="00CA74D4"/>
    <w:rsid w:val="00CB1D83"/>
    <w:rsid w:val="00CB7657"/>
    <w:rsid w:val="00CD1B4E"/>
    <w:rsid w:val="00CD2214"/>
    <w:rsid w:val="00CD3F7F"/>
    <w:rsid w:val="00CD6D5F"/>
    <w:rsid w:val="00CE08AC"/>
    <w:rsid w:val="00CE4A39"/>
    <w:rsid w:val="00CF50A3"/>
    <w:rsid w:val="00D0107E"/>
    <w:rsid w:val="00D13D5D"/>
    <w:rsid w:val="00D150CD"/>
    <w:rsid w:val="00D231CB"/>
    <w:rsid w:val="00D25342"/>
    <w:rsid w:val="00D32153"/>
    <w:rsid w:val="00D3401F"/>
    <w:rsid w:val="00D40016"/>
    <w:rsid w:val="00D42811"/>
    <w:rsid w:val="00D43A8F"/>
    <w:rsid w:val="00D4470B"/>
    <w:rsid w:val="00D454F0"/>
    <w:rsid w:val="00D52F64"/>
    <w:rsid w:val="00D55BFF"/>
    <w:rsid w:val="00D57BAF"/>
    <w:rsid w:val="00D60624"/>
    <w:rsid w:val="00D61B89"/>
    <w:rsid w:val="00D64204"/>
    <w:rsid w:val="00D6733B"/>
    <w:rsid w:val="00D72A8B"/>
    <w:rsid w:val="00D734D3"/>
    <w:rsid w:val="00D80A45"/>
    <w:rsid w:val="00D81A31"/>
    <w:rsid w:val="00D81F1E"/>
    <w:rsid w:val="00D82CEA"/>
    <w:rsid w:val="00D9078B"/>
    <w:rsid w:val="00D94FC9"/>
    <w:rsid w:val="00D96CB2"/>
    <w:rsid w:val="00DA042A"/>
    <w:rsid w:val="00DA0684"/>
    <w:rsid w:val="00DA0703"/>
    <w:rsid w:val="00DA35E2"/>
    <w:rsid w:val="00DA653D"/>
    <w:rsid w:val="00DA669C"/>
    <w:rsid w:val="00DA7A6B"/>
    <w:rsid w:val="00DB1FBF"/>
    <w:rsid w:val="00DB7A36"/>
    <w:rsid w:val="00DC0282"/>
    <w:rsid w:val="00DC129D"/>
    <w:rsid w:val="00DC4830"/>
    <w:rsid w:val="00DD652F"/>
    <w:rsid w:val="00DE1803"/>
    <w:rsid w:val="00DE21AD"/>
    <w:rsid w:val="00DE2325"/>
    <w:rsid w:val="00DE29CA"/>
    <w:rsid w:val="00DF0889"/>
    <w:rsid w:val="00DF2C01"/>
    <w:rsid w:val="00DF3604"/>
    <w:rsid w:val="00E02359"/>
    <w:rsid w:val="00E04985"/>
    <w:rsid w:val="00E07897"/>
    <w:rsid w:val="00E35598"/>
    <w:rsid w:val="00E37726"/>
    <w:rsid w:val="00E37FCC"/>
    <w:rsid w:val="00E41DDA"/>
    <w:rsid w:val="00E45750"/>
    <w:rsid w:val="00E45A6F"/>
    <w:rsid w:val="00E46969"/>
    <w:rsid w:val="00E506F2"/>
    <w:rsid w:val="00E507D7"/>
    <w:rsid w:val="00E51D17"/>
    <w:rsid w:val="00E6120D"/>
    <w:rsid w:val="00E64FA0"/>
    <w:rsid w:val="00E6533D"/>
    <w:rsid w:val="00E70628"/>
    <w:rsid w:val="00E74A7E"/>
    <w:rsid w:val="00E83C39"/>
    <w:rsid w:val="00E871FC"/>
    <w:rsid w:val="00E87B6B"/>
    <w:rsid w:val="00E97B43"/>
    <w:rsid w:val="00EA1383"/>
    <w:rsid w:val="00EA245A"/>
    <w:rsid w:val="00EA3270"/>
    <w:rsid w:val="00EC00FF"/>
    <w:rsid w:val="00EC1B06"/>
    <w:rsid w:val="00EC27F4"/>
    <w:rsid w:val="00EC441D"/>
    <w:rsid w:val="00ED028B"/>
    <w:rsid w:val="00ED7B70"/>
    <w:rsid w:val="00EE1F92"/>
    <w:rsid w:val="00EE60CB"/>
    <w:rsid w:val="00EF5797"/>
    <w:rsid w:val="00F03C5E"/>
    <w:rsid w:val="00F066D4"/>
    <w:rsid w:val="00F14FCD"/>
    <w:rsid w:val="00F3039B"/>
    <w:rsid w:val="00F352F9"/>
    <w:rsid w:val="00F369A0"/>
    <w:rsid w:val="00F41BB3"/>
    <w:rsid w:val="00F43519"/>
    <w:rsid w:val="00F50115"/>
    <w:rsid w:val="00F50BDB"/>
    <w:rsid w:val="00F53905"/>
    <w:rsid w:val="00F55918"/>
    <w:rsid w:val="00F562A8"/>
    <w:rsid w:val="00F647AD"/>
    <w:rsid w:val="00F719AB"/>
    <w:rsid w:val="00F7469D"/>
    <w:rsid w:val="00F74DDD"/>
    <w:rsid w:val="00F77413"/>
    <w:rsid w:val="00F86D2E"/>
    <w:rsid w:val="00F91042"/>
    <w:rsid w:val="00F91241"/>
    <w:rsid w:val="00F913B4"/>
    <w:rsid w:val="00F9374B"/>
    <w:rsid w:val="00F961D5"/>
    <w:rsid w:val="00F96C99"/>
    <w:rsid w:val="00FA09C3"/>
    <w:rsid w:val="00FA7155"/>
    <w:rsid w:val="00FA796C"/>
    <w:rsid w:val="00FA7F93"/>
    <w:rsid w:val="00FA7FCA"/>
    <w:rsid w:val="00FB099E"/>
    <w:rsid w:val="00FC3F98"/>
    <w:rsid w:val="00FD1633"/>
    <w:rsid w:val="00FD7910"/>
    <w:rsid w:val="00FE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572ED93F"/>
  <w15:chartTrackingRefBased/>
  <w15:docId w15:val="{43BEBDEC-4E2D-4705-BCD7-F85F24A9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3FA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"/>
    <w:basedOn w:val="a0"/>
    <w:next w:val="a0"/>
    <w:link w:val="10"/>
    <w:uiPriority w:val="9"/>
    <w:qFormat/>
    <w:rsid w:val="00700B3F"/>
    <w:pPr>
      <w:keepNext/>
      <w:keepLines/>
      <w:pBdr>
        <w:bottom w:val="single" w:sz="4" w:space="1" w:color="auto"/>
      </w:pBdr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customStyle="1" w:styleId="2">
    <w:name w:val="заголовок 2"/>
    <w:basedOn w:val="a0"/>
    <w:next w:val="a0"/>
    <w:link w:val="20"/>
    <w:uiPriority w:val="9"/>
    <w:unhideWhenUsed/>
    <w:qFormat/>
    <w:rsid w:val="00D4470B"/>
    <w:pPr>
      <w:keepNext/>
      <w:keepLines/>
      <w:numPr>
        <w:ilvl w:val="1"/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  <w:szCs w:val="24"/>
      <w:lang w:val="ru-RU"/>
    </w:rPr>
  </w:style>
  <w:style w:type="paragraph" w:customStyle="1" w:styleId="11">
    <w:name w:val="Заголовок1"/>
    <w:basedOn w:val="a0"/>
    <w:next w:val="a0"/>
    <w:link w:val="a4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4">
    <w:name w:val="Знак заголовка"/>
    <w:basedOn w:val="a1"/>
    <w:link w:val="11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customStyle="1" w:styleId="12">
    <w:name w:val="Сетка таблицы1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Подзаголовок1"/>
    <w:basedOn w:val="a0"/>
    <w:next w:val="a0"/>
    <w:link w:val="a5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a5">
    <w:name w:val="Знак подзаголовка"/>
    <w:basedOn w:val="a1"/>
    <w:link w:val="13"/>
    <w:uiPriority w:val="11"/>
    <w:rPr>
      <w:b/>
      <w:bCs/>
      <w:color w:val="5B9BD5" w:themeColor="accent1"/>
      <w:sz w:val="24"/>
      <w:szCs w:val="24"/>
    </w:rPr>
  </w:style>
  <w:style w:type="character" w:customStyle="1" w:styleId="10">
    <w:name w:val="Знак заголовка 1"/>
    <w:basedOn w:val="a1"/>
    <w:link w:val="1"/>
    <w:uiPriority w:val="9"/>
    <w:rsid w:val="00700B3F"/>
    <w:rPr>
      <w:b/>
      <w:bCs/>
      <w:caps/>
      <w:color w:val="1F4E79" w:themeColor="accent1" w:themeShade="80"/>
      <w:sz w:val="28"/>
      <w:szCs w:val="28"/>
    </w:rPr>
  </w:style>
  <w:style w:type="table" w:customStyle="1" w:styleId="a6">
    <w:name w:val="Таблица подсказки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Текст подсказк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customStyle="1" w:styleId="14">
    <w:name w:val="Замещающий текст1"/>
    <w:basedOn w:val="a1"/>
    <w:uiPriority w:val="99"/>
    <w:semiHidden/>
    <w:rPr>
      <w:color w:val="808080"/>
    </w:rPr>
  </w:style>
  <w:style w:type="paragraph" w:customStyle="1" w:styleId="15">
    <w:name w:val="Без интервала1"/>
    <w:uiPriority w:val="36"/>
    <w:qFormat/>
    <w:pPr>
      <w:spacing w:after="0" w:line="240" w:lineRule="auto"/>
    </w:pPr>
  </w:style>
  <w:style w:type="character" w:customStyle="1" w:styleId="20">
    <w:name w:val="Знак заголовка 2"/>
    <w:basedOn w:val="a1"/>
    <w:link w:val="2"/>
    <w:uiPriority w:val="9"/>
    <w:rsid w:val="00D4470B"/>
    <w:rPr>
      <w:b/>
      <w:bCs/>
      <w:color w:val="5B9BD5" w:themeColor="accent1"/>
      <w:sz w:val="24"/>
      <w:szCs w:val="24"/>
      <w:lang w:val="ru-RU"/>
    </w:rPr>
  </w:style>
  <w:style w:type="paragraph" w:customStyle="1" w:styleId="a">
    <w:name w:val="Маркер списка"/>
    <w:basedOn w:val="a0"/>
    <w:uiPriority w:val="1"/>
    <w:unhideWhenUsed/>
    <w:qFormat/>
    <w:pPr>
      <w:numPr>
        <w:numId w:val="1"/>
      </w:numPr>
      <w:spacing w:after="60"/>
    </w:pPr>
  </w:style>
  <w:style w:type="paragraph" w:customStyle="1" w:styleId="a8">
    <w:name w:val="верхний колонтитул"/>
    <w:basedOn w:val="a0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Знак верхнего колонтитула"/>
    <w:basedOn w:val="a1"/>
    <w:link w:val="a8"/>
    <w:uiPriority w:val="99"/>
  </w:style>
  <w:style w:type="paragraph" w:customStyle="1" w:styleId="aa">
    <w:name w:val="нижний колонтитул"/>
    <w:basedOn w:val="a0"/>
    <w:link w:val="ab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b">
    <w:name w:val="Знак нижнего колонтитула"/>
    <w:basedOn w:val="a1"/>
    <w:link w:val="a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4">
    <w:name w:val="Таблица сетки 4"/>
    <w:aliases w:val="акцент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c">
    <w:name w:val="Таблица сетки"/>
    <w:aliases w:val="светлая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d">
    <w:name w:val="Таблица проекта"/>
    <w:basedOn w:val="a2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ae">
    <w:name w:val="Текст таблицы"/>
    <w:aliases w:val="десятичный"/>
    <w:basedOn w:val="a0"/>
    <w:uiPriority w:val="12"/>
    <w:qFormat/>
    <w:pPr>
      <w:tabs>
        <w:tab w:val="decimal" w:pos="936"/>
      </w:tabs>
      <w:spacing w:before="120" w:after="120" w:line="240" w:lineRule="auto"/>
    </w:pPr>
  </w:style>
  <w:style w:type="paragraph" w:customStyle="1" w:styleId="16">
    <w:name w:val="Подпись1"/>
    <w:basedOn w:val="a0"/>
    <w:link w:val="af"/>
    <w:uiPriority w:val="12"/>
    <w:unhideWhenUsed/>
    <w:qFormat/>
    <w:pPr>
      <w:spacing w:before="960" w:after="0" w:line="240" w:lineRule="auto"/>
    </w:pPr>
  </w:style>
  <w:style w:type="character" w:customStyle="1" w:styleId="af">
    <w:name w:val="Знак подписи"/>
    <w:basedOn w:val="a1"/>
    <w:link w:val="16"/>
    <w:uiPriority w:val="12"/>
  </w:style>
  <w:style w:type="paragraph" w:customStyle="1" w:styleId="af0">
    <w:name w:val="Интервал до"/>
    <w:basedOn w:val="a0"/>
    <w:uiPriority w:val="2"/>
    <w:qFormat/>
    <w:pPr>
      <w:spacing w:before="240"/>
    </w:pPr>
  </w:style>
  <w:style w:type="paragraph" w:styleId="af1">
    <w:name w:val="header"/>
    <w:basedOn w:val="a0"/>
    <w:link w:val="af2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B2A80"/>
  </w:style>
  <w:style w:type="paragraph" w:styleId="af3">
    <w:name w:val="footer"/>
    <w:basedOn w:val="a0"/>
    <w:link w:val="af4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B2A80"/>
  </w:style>
  <w:style w:type="paragraph" w:styleId="af5">
    <w:name w:val="Balloon Text"/>
    <w:basedOn w:val="a0"/>
    <w:link w:val="af6"/>
    <w:uiPriority w:val="99"/>
    <w:semiHidden/>
    <w:unhideWhenUsed/>
    <w:rsid w:val="004F7C22"/>
    <w:pPr>
      <w:spacing w:after="0" w:line="240" w:lineRule="auto"/>
    </w:pPr>
    <w:rPr>
      <w:rFonts w:ascii="Segoe UI" w:hAnsi="Segoe UI" w:cs="Segoe UI"/>
    </w:rPr>
  </w:style>
  <w:style w:type="character" w:customStyle="1" w:styleId="af6">
    <w:name w:val="Текст выноски Знак"/>
    <w:basedOn w:val="a1"/>
    <w:link w:val="af5"/>
    <w:uiPriority w:val="99"/>
    <w:semiHidden/>
    <w:rsid w:val="004F7C22"/>
    <w:rPr>
      <w:rFonts w:ascii="Segoe UI" w:hAnsi="Segoe UI" w:cs="Segoe UI"/>
    </w:rPr>
  </w:style>
  <w:style w:type="character" w:styleId="af7">
    <w:name w:val="Placeholder Text"/>
    <w:basedOn w:val="a1"/>
    <w:uiPriority w:val="99"/>
    <w:semiHidden/>
    <w:rsid w:val="00EC441D"/>
    <w:rPr>
      <w:color w:val="808080"/>
    </w:rPr>
  </w:style>
  <w:style w:type="table" w:styleId="-51">
    <w:name w:val="Grid Table 5 Dark Accent 1"/>
    <w:basedOn w:val="a2"/>
    <w:uiPriority w:val="50"/>
    <w:rsid w:val="008352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8">
    <w:name w:val="List Paragraph"/>
    <w:basedOn w:val="a0"/>
    <w:uiPriority w:val="34"/>
    <w:unhideWhenUsed/>
    <w:qFormat/>
    <w:rsid w:val="00BD3EE4"/>
    <w:pPr>
      <w:ind w:left="720"/>
      <w:contextualSpacing/>
    </w:pPr>
  </w:style>
  <w:style w:type="character" w:styleId="af9">
    <w:name w:val="annotation reference"/>
    <w:basedOn w:val="a1"/>
    <w:uiPriority w:val="99"/>
    <w:semiHidden/>
    <w:unhideWhenUsed/>
    <w:rsid w:val="000E0930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0E093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0E0930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E093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E0930"/>
    <w:rPr>
      <w:b/>
      <w:bCs/>
      <w:sz w:val="20"/>
      <w:szCs w:val="20"/>
    </w:rPr>
  </w:style>
  <w:style w:type="paragraph" w:customStyle="1" w:styleId="Default">
    <w:name w:val="Default"/>
    <w:rsid w:val="00B66A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afe">
    <w:name w:val="Table Grid"/>
    <w:basedOn w:val="a2"/>
    <w:uiPriority w:val="39"/>
    <w:rsid w:val="0093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2"/>
    <w:uiPriority w:val="46"/>
    <w:rsid w:val="00A67C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ntrol" Target="activeX/activeX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ontrol" Target="activeX/activeX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loginov\Documents\&#1053;&#1072;&#1089;&#1090;&#1088;&#1072;&#1080;&#1074;&#1072;&#1077;&#1084;&#1099;&#1077;%20&#1096;&#1072;&#1073;&#1083;&#1086;&#1085;&#1099;%20Office\&#1040;&#1085;&#1082;&#1077;&#1090;&#1072;%20&#1087;&#1088;&#1086;&#1077;&#1082;&#1090;&#1072;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E6EEAE0828F4B2B9974BD5D4E1183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99609C-9655-455E-9809-8F093328C98E}"/>
      </w:docPartPr>
      <w:docPartBody>
        <w:p w:rsidR="00501B3A" w:rsidRDefault="0046433B" w:rsidP="0046433B">
          <w:pPr>
            <w:pStyle w:val="6E6EEAE0828F4B2B9974BD5D4E1183397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CFEFA2CB8EF463DBB82CCDAFF37F8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5516E4-8A18-477B-B585-85AB5D609CC7}"/>
      </w:docPartPr>
      <w:docPartBody>
        <w:p w:rsidR="00501B3A" w:rsidRDefault="0046433B" w:rsidP="0046433B">
          <w:pPr>
            <w:pStyle w:val="7CFEFA2CB8EF463DBB82CCDAFF37F8CC7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133E1C716C1448A382F11A756931CD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2B009A-B16A-46D6-BD16-9E3A48C3CD4D}"/>
      </w:docPartPr>
      <w:docPartBody>
        <w:p w:rsidR="00501B3A" w:rsidRDefault="0046433B" w:rsidP="0046433B">
          <w:pPr>
            <w:pStyle w:val="133E1C716C1448A382F11A756931CDC37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3D4C322B9A074DDDA2436ADD459F33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C1F3E6-E1D9-42E9-ADA5-6A618468D0B2}"/>
      </w:docPartPr>
      <w:docPartBody>
        <w:p w:rsidR="00AF2DDD" w:rsidRDefault="002F50B1" w:rsidP="002F50B1">
          <w:pPr>
            <w:pStyle w:val="3D4C322B9A074DDDA2436ADD459F33B3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92D5EA72A484B628B88336BAE07AC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E62627-9F80-485A-93AF-EA44DF9B7D1F}"/>
      </w:docPartPr>
      <w:docPartBody>
        <w:p w:rsidR="009C694B" w:rsidRDefault="005801DB" w:rsidP="005801DB">
          <w:pPr>
            <w:pStyle w:val="F92D5EA72A484B628B88336BAE07AC1C"/>
          </w:pPr>
          <w:r>
            <w:rPr>
              <w:rStyle w:val="a3"/>
            </w:rPr>
            <w:t>[Дата публикации]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2A"/>
    <w:rsid w:val="00030032"/>
    <w:rsid w:val="000D0779"/>
    <w:rsid w:val="0025376E"/>
    <w:rsid w:val="00295B1E"/>
    <w:rsid w:val="002F50B1"/>
    <w:rsid w:val="0046433B"/>
    <w:rsid w:val="004960E5"/>
    <w:rsid w:val="00501B3A"/>
    <w:rsid w:val="0056584F"/>
    <w:rsid w:val="005801DB"/>
    <w:rsid w:val="0061770C"/>
    <w:rsid w:val="00720EE4"/>
    <w:rsid w:val="007A332A"/>
    <w:rsid w:val="008C3EE8"/>
    <w:rsid w:val="009C694B"/>
    <w:rsid w:val="00AF2DDD"/>
    <w:rsid w:val="00B402AC"/>
    <w:rsid w:val="00C03EBA"/>
    <w:rsid w:val="00C350A8"/>
    <w:rsid w:val="00F13ADE"/>
    <w:rsid w:val="00F20690"/>
    <w:rsid w:val="00F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9C694B"/>
    <w:rPr>
      <w:color w:val="808080"/>
    </w:rPr>
  </w:style>
  <w:style w:type="paragraph" w:customStyle="1" w:styleId="6D831C72EBC3480B9DA5750BE24AE190">
    <w:name w:val="6D831C72EBC3480B9DA5750BE24AE190"/>
  </w:style>
  <w:style w:type="paragraph" w:customStyle="1" w:styleId="452402FF151F48839D0F83D40330BFFD">
    <w:name w:val="452402FF151F48839D0F83D40330BFFD"/>
  </w:style>
  <w:style w:type="character" w:styleId="a3">
    <w:name w:val="Placeholder Text"/>
    <w:basedOn w:val="a0"/>
    <w:uiPriority w:val="99"/>
    <w:semiHidden/>
    <w:rsid w:val="009C694B"/>
  </w:style>
  <w:style w:type="paragraph" w:customStyle="1" w:styleId="A0C37C15EE474FE3A347B69AA8C3B770">
    <w:name w:val="A0C37C15EE474FE3A347B69AA8C3B770"/>
    <w:rsid w:val="007A332A"/>
  </w:style>
  <w:style w:type="paragraph" w:customStyle="1" w:styleId="62157D59211343458ADF33638528FFF7">
    <w:name w:val="62157D59211343458ADF33638528FFF7"/>
    <w:rsid w:val="007A332A"/>
  </w:style>
  <w:style w:type="paragraph" w:customStyle="1" w:styleId="34F2CC0851E34581BD52F1AA5F126E65">
    <w:name w:val="34F2CC0851E34581BD52F1AA5F126E65"/>
    <w:rsid w:val="007A332A"/>
  </w:style>
  <w:style w:type="paragraph" w:customStyle="1" w:styleId="75CCB14918CD41918EAC451EDE25F5EB">
    <w:name w:val="75CCB14918CD41918EAC451EDE25F5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">
    <w:name w:val="AA2D36F4056A490184A145A6B3385EFE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">
    <w:name w:val="A7A05BC7140149C1BD7CC947BB21F95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">
    <w:name w:val="213FD01EDB594030B0A7DE80D1068555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">
    <w:name w:val="6F86B3045E9A4149A6C3E0EB9D9AF89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">
    <w:name w:val="3859C61BABC94CED8C57F51633F8B5E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">
    <w:name w:val="659FCBC0C6F94DAD8E4A36E3F258D48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1">
    <w:name w:val="34F2CC0851E34581BD52F1AA5F126E6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">
    <w:name w:val="406ADF0F8D334A2B89B43330D3B09458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">
    <w:name w:val="A1471A76ABEA4EA39B5B6933D13D43A6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">
    <w:name w:val="40EF93995E8349D5B39AEBB1A09060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5CCB14918CD41918EAC451EDE25F5EB1">
    <w:name w:val="75CCB14918CD41918EAC451EDE25F5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1">
    <w:name w:val="AA2D36F4056A490184A145A6B3385EFE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1">
    <w:name w:val="A7A05BC7140149C1BD7CC947BB21F95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1">
    <w:name w:val="213FD01EDB594030B0A7DE80D106855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1">
    <w:name w:val="6F86B3045E9A4149A6C3E0EB9D9AF89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1">
    <w:name w:val="3859C61BABC94CED8C57F51633F8B5E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1">
    <w:name w:val="659FCBC0C6F94DAD8E4A36E3F258D48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2">
    <w:name w:val="34F2CC0851E34581BD52F1AA5F126E652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1">
    <w:name w:val="406ADF0F8D334A2B89B43330D3B09458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1">
    <w:name w:val="A1471A76ABEA4EA39B5B6933D13D43A6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1">
    <w:name w:val="40EF93995E8349D5B39AEBB1A09060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4126D3C86C43AAAA9C226F91B4ACE3">
    <w:name w:val="6E4126D3C86C43AAAA9C226F91B4ACE3"/>
    <w:rsid w:val="007A332A"/>
  </w:style>
  <w:style w:type="paragraph" w:customStyle="1" w:styleId="B7E671745040491D949F7C2EB6B61DE5">
    <w:name w:val="B7E671745040491D949F7C2EB6B61DE5"/>
    <w:rsid w:val="007A332A"/>
  </w:style>
  <w:style w:type="paragraph" w:customStyle="1" w:styleId="567B78D868BE49C09DB1BE01E049006E">
    <w:name w:val="567B78D868BE49C09DB1BE01E049006E"/>
    <w:rsid w:val="007A332A"/>
  </w:style>
  <w:style w:type="paragraph" w:customStyle="1" w:styleId="E3F0D3F13A884AA387D6A6502128CBC2">
    <w:name w:val="E3F0D3F13A884AA387D6A6502128CBC2"/>
    <w:rsid w:val="007A332A"/>
  </w:style>
  <w:style w:type="paragraph" w:customStyle="1" w:styleId="9830B78FE28A4285951B1BF1F981DBAE">
    <w:name w:val="9830B78FE28A4285951B1BF1F981DBAE"/>
    <w:rsid w:val="007A332A"/>
  </w:style>
  <w:style w:type="paragraph" w:customStyle="1" w:styleId="A32D3483ED6246C0BD480E0EFA9C1A2F">
    <w:name w:val="A32D3483ED6246C0BD480E0EFA9C1A2F"/>
    <w:rsid w:val="007A332A"/>
  </w:style>
  <w:style w:type="paragraph" w:customStyle="1" w:styleId="0F22765EA5DD4472819EDDEF43361760">
    <w:name w:val="0F22765EA5DD4472819EDDEF43361760"/>
    <w:rsid w:val="007A332A"/>
  </w:style>
  <w:style w:type="paragraph" w:customStyle="1" w:styleId="21035F52AD464F57A369FCF601E54DB9">
    <w:name w:val="21035F52AD464F57A369FCF601E54DB9"/>
    <w:rsid w:val="007A332A"/>
  </w:style>
  <w:style w:type="paragraph" w:customStyle="1" w:styleId="A3A601715FC24ED0A269B1FE3197F430">
    <w:name w:val="A3A601715FC24ED0A269B1FE3197F430"/>
    <w:rsid w:val="007A332A"/>
  </w:style>
  <w:style w:type="paragraph" w:customStyle="1" w:styleId="37BCB2F6CBA54D4EA508F6508BDE095B">
    <w:name w:val="37BCB2F6CBA54D4EA508F6508BDE095B"/>
    <w:rsid w:val="007A332A"/>
  </w:style>
  <w:style w:type="paragraph" w:customStyle="1" w:styleId="556815028D1E4F3A97F817847031B1AF">
    <w:name w:val="556815028D1E4F3A97F817847031B1AF"/>
    <w:rsid w:val="007A332A"/>
  </w:style>
  <w:style w:type="paragraph" w:customStyle="1" w:styleId="1814F9B58DAA4CEE85CB1A1050234FDD">
    <w:name w:val="1814F9B58DAA4CEE85CB1A1050234FDD"/>
    <w:rsid w:val="007A332A"/>
  </w:style>
  <w:style w:type="paragraph" w:customStyle="1" w:styleId="B9071B8DDF0741B887CE71BA8693BA72">
    <w:name w:val="B9071B8DDF0741B887CE71BA8693BA72"/>
    <w:rsid w:val="007A332A"/>
  </w:style>
  <w:style w:type="paragraph" w:customStyle="1" w:styleId="F53135EB56994C70900DCB155DE2C88F">
    <w:name w:val="F53135EB56994C70900DCB155DE2C88F"/>
    <w:rsid w:val="007A332A"/>
  </w:style>
  <w:style w:type="paragraph" w:customStyle="1" w:styleId="E6A61A4475CC4DED8D0AFCDBDB722015">
    <w:name w:val="E6A61A4475CC4DED8D0AFCDBDB722015"/>
    <w:rsid w:val="007A332A"/>
  </w:style>
  <w:style w:type="paragraph" w:customStyle="1" w:styleId="DA19AC5B37184D5F9D033F6020BE8635">
    <w:name w:val="DA19AC5B37184D5F9D033F6020BE8635"/>
    <w:rsid w:val="007A332A"/>
  </w:style>
  <w:style w:type="paragraph" w:customStyle="1" w:styleId="BACE42A548A64888A24966B32D9D2FB7">
    <w:name w:val="BACE42A548A64888A24966B32D9D2FB7"/>
    <w:rsid w:val="007A332A"/>
  </w:style>
  <w:style w:type="paragraph" w:customStyle="1" w:styleId="677E477800A943AC80C23F959EFFE78D">
    <w:name w:val="677E477800A943AC80C23F959EFFE78D"/>
    <w:rsid w:val="007A332A"/>
  </w:style>
  <w:style w:type="paragraph" w:customStyle="1" w:styleId="4137A5CC8B834A329B22A0D2D7EB0707">
    <w:name w:val="4137A5CC8B834A329B22A0D2D7EB0707"/>
    <w:rsid w:val="007A332A"/>
  </w:style>
  <w:style w:type="paragraph" w:customStyle="1" w:styleId="B90F0D4438654A9F9CDF561BAF171870">
    <w:name w:val="B90F0D4438654A9F9CDF561BAF171870"/>
    <w:rsid w:val="007A332A"/>
  </w:style>
  <w:style w:type="paragraph" w:customStyle="1" w:styleId="B547F931B4394F428120395873C7E6CA">
    <w:name w:val="B547F931B4394F428120395873C7E6CA"/>
    <w:rsid w:val="007A332A"/>
  </w:style>
  <w:style w:type="paragraph" w:customStyle="1" w:styleId="0394B324CE3342D182CE33D25C7C4167">
    <w:name w:val="0394B324CE3342D182CE33D25C7C4167"/>
    <w:rsid w:val="007A332A"/>
  </w:style>
  <w:style w:type="paragraph" w:customStyle="1" w:styleId="513E0D90F5A947A9BF37ED1362650B60">
    <w:name w:val="513E0D90F5A947A9BF37ED1362650B60"/>
    <w:rsid w:val="007A332A"/>
  </w:style>
  <w:style w:type="paragraph" w:customStyle="1" w:styleId="FD483482A71E45969B9768EE00EF524A">
    <w:name w:val="FD483482A71E45969B9768EE00EF524A"/>
    <w:rsid w:val="007A332A"/>
  </w:style>
  <w:style w:type="paragraph" w:customStyle="1" w:styleId="0C218C6AB0B04D238497BDEC28E6C015">
    <w:name w:val="0C218C6AB0B04D238497BDEC28E6C015"/>
    <w:rsid w:val="007A332A"/>
  </w:style>
  <w:style w:type="paragraph" w:customStyle="1" w:styleId="AD78224241964E40ADAB5438F3D531D4">
    <w:name w:val="AD78224241964E40ADAB5438F3D531D4"/>
    <w:rsid w:val="007A332A"/>
  </w:style>
  <w:style w:type="paragraph" w:customStyle="1" w:styleId="4E037049BAD546A5895875311A887F9C">
    <w:name w:val="4E037049BAD546A5895875311A887F9C"/>
    <w:rsid w:val="007A332A"/>
  </w:style>
  <w:style w:type="paragraph" w:customStyle="1" w:styleId="4E3FC57F653441F6BF872DB721A076E8">
    <w:name w:val="4E3FC57F653441F6BF872DB721A076E8"/>
    <w:rsid w:val="004960E5"/>
  </w:style>
  <w:style w:type="paragraph" w:customStyle="1" w:styleId="17CC58D759A043D5AEB30B6387B26BA5">
    <w:name w:val="17CC58D759A043D5AEB30B6387B26BA5"/>
    <w:rsid w:val="004960E5"/>
  </w:style>
  <w:style w:type="paragraph" w:customStyle="1" w:styleId="FF8F27B005C14E85952EB6DC61BA32BD">
    <w:name w:val="FF8F27B005C14E85952EB6DC61BA32BD"/>
    <w:rsid w:val="004960E5"/>
  </w:style>
  <w:style w:type="paragraph" w:customStyle="1" w:styleId="A375771841BB4AA6A7D9310E40CD5E2B">
    <w:name w:val="A375771841BB4AA6A7D9310E40CD5E2B"/>
    <w:rsid w:val="004960E5"/>
  </w:style>
  <w:style w:type="paragraph" w:customStyle="1" w:styleId="FD3A47706C5447669C49C6E159DA59FC">
    <w:name w:val="FD3A47706C5447669C49C6E159DA59FC"/>
    <w:rsid w:val="004960E5"/>
  </w:style>
  <w:style w:type="paragraph" w:customStyle="1" w:styleId="810C4EA953734C168E406C2CEA6494E7">
    <w:name w:val="810C4EA953734C168E406C2CEA6494E7"/>
    <w:rsid w:val="004960E5"/>
  </w:style>
  <w:style w:type="paragraph" w:customStyle="1" w:styleId="CF16C46083B24729ACAD6F665D628ADD">
    <w:name w:val="CF16C46083B24729ACAD6F665D628ADD"/>
    <w:rsid w:val="004960E5"/>
  </w:style>
  <w:style w:type="paragraph" w:customStyle="1" w:styleId="45D7C7DDCC9544C9A7BA78FE5812D187">
    <w:name w:val="45D7C7DDCC9544C9A7BA78FE5812D187"/>
    <w:rsid w:val="008C3EE8"/>
  </w:style>
  <w:style w:type="paragraph" w:customStyle="1" w:styleId="038418F8626640E997122189D1D52DCF">
    <w:name w:val="038418F8626640E997122189D1D52DCF"/>
    <w:rsid w:val="008C3EE8"/>
  </w:style>
  <w:style w:type="paragraph" w:customStyle="1" w:styleId="2E3C179C5B4549C98AEEB145B4D2B7A9">
    <w:name w:val="2E3C179C5B4549C98AEEB145B4D2B7A9"/>
    <w:rsid w:val="008C3EE8"/>
  </w:style>
  <w:style w:type="paragraph" w:customStyle="1" w:styleId="1C5FE20196384C4897BAF6737D5673A7">
    <w:name w:val="1C5FE20196384C4897BAF6737D5673A7"/>
    <w:rsid w:val="008C3EE8"/>
  </w:style>
  <w:style w:type="paragraph" w:customStyle="1" w:styleId="6E6EEAE0828F4B2B9974BD5D4E118339">
    <w:name w:val="6E6EEAE0828F4B2B9974BD5D4E118339"/>
    <w:rsid w:val="000D0779"/>
  </w:style>
  <w:style w:type="paragraph" w:customStyle="1" w:styleId="DCB88B142EE64489814E9158574BE738">
    <w:name w:val="DCB88B142EE64489814E9158574BE738"/>
    <w:rsid w:val="000D0779"/>
  </w:style>
  <w:style w:type="paragraph" w:customStyle="1" w:styleId="7CFEFA2CB8EF463DBB82CCDAFF37F8CC">
    <w:name w:val="7CFEFA2CB8EF463DBB82CCDAFF37F8CC"/>
    <w:rsid w:val="000D0779"/>
  </w:style>
  <w:style w:type="paragraph" w:customStyle="1" w:styleId="133E1C716C1448A382F11A756931CDC3">
    <w:name w:val="133E1C716C1448A382F11A756931CDC3"/>
    <w:rsid w:val="000D0779"/>
  </w:style>
  <w:style w:type="paragraph" w:customStyle="1" w:styleId="C0ED177CCDDC449E94282DC175E44539">
    <w:name w:val="C0ED177CCDDC449E94282DC175E44539"/>
    <w:rsid w:val="000D0779"/>
  </w:style>
  <w:style w:type="paragraph" w:customStyle="1" w:styleId="6916C1EF00C14F6095751A9AB28CFAE9">
    <w:name w:val="6916C1EF00C14F6095751A9AB28CFAE9"/>
    <w:rsid w:val="000D0779"/>
  </w:style>
  <w:style w:type="paragraph" w:customStyle="1" w:styleId="133E1C716C1448A382F11A756931CDC31">
    <w:name w:val="133E1C716C1448A382F11A756931CDC3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1">
    <w:name w:val="6E6EEAE0828F4B2B9974BD5D4E118339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1">
    <w:name w:val="7CFEFA2CB8EF463DBB82CCDAFF37F8CC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2">
    <w:name w:val="133E1C716C1448A382F11A756931CDC3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2">
    <w:name w:val="6E6EEAE0828F4B2B9974BD5D4E118339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2">
    <w:name w:val="7CFEFA2CB8EF463DBB82CCDAFF37F8CC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3">
    <w:name w:val="133E1C716C1448A382F11A756931CDC3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3">
    <w:name w:val="6E6EEAE0828F4B2B9974BD5D4E118339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3">
    <w:name w:val="7CFEFA2CB8EF463DBB82CCDAFF37F8CC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4">
    <w:name w:val="133E1C716C1448A382F11A756931CDC3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4">
    <w:name w:val="6E6EEAE0828F4B2B9974BD5D4E118339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4">
    <w:name w:val="7CFEFA2CB8EF463DBB82CCDAFF37F8CC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5">
    <w:name w:val="133E1C716C1448A382F11A756931CDC3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5">
    <w:name w:val="6E6EEAE0828F4B2B9974BD5D4E118339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5">
    <w:name w:val="7CFEFA2CB8EF463DBB82CCDAFF37F8CC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6">
    <w:name w:val="133E1C716C1448A382F11A756931CDC3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6">
    <w:name w:val="6E6EEAE0828F4B2B9974BD5D4E118339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6">
    <w:name w:val="7CFEFA2CB8EF463DBB82CCDAFF37F8CC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7">
    <w:name w:val="133E1C716C1448A382F11A756931CDC3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7">
    <w:name w:val="6E6EEAE0828F4B2B9974BD5D4E118339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7">
    <w:name w:val="7CFEFA2CB8EF463DBB82CCDAFF37F8CC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BE1FFDA98CA148DC8F2911F6CBF2A3CE">
    <w:name w:val="BE1FFDA98CA148DC8F2911F6CBF2A3CE"/>
    <w:rsid w:val="002F50B1"/>
  </w:style>
  <w:style w:type="paragraph" w:customStyle="1" w:styleId="3D4C322B9A074DDDA2436ADD459F33B3">
    <w:name w:val="3D4C322B9A074DDDA2436ADD459F33B3"/>
    <w:rsid w:val="002F50B1"/>
  </w:style>
  <w:style w:type="paragraph" w:customStyle="1" w:styleId="F92D5EA72A484B628B88336BAE07AC1C">
    <w:name w:val="F92D5EA72A484B628B88336BAE07AC1C"/>
    <w:rsid w:val="005801DB"/>
  </w:style>
  <w:style w:type="paragraph" w:customStyle="1" w:styleId="E32396F5FAD246ECB0ABA4986BBC1B14">
    <w:name w:val="E32396F5FAD246ECB0ABA4986BBC1B14"/>
    <w:rsid w:val="009C694B"/>
  </w:style>
  <w:style w:type="paragraph" w:customStyle="1" w:styleId="A32ECE32CDD346C88A1B7134C34CFFAA">
    <w:name w:val="A32ECE32CDD346C88A1B7134C34CFFAA"/>
    <w:rsid w:val="009C6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2026-05-25T00:00:00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0D775C8BCFA5E419549A57BD184D3D5" ma:contentTypeVersion="14" ma:contentTypeDescription="Создание документа." ma:contentTypeScope="" ma:versionID="b5513a642d46e0f19ad9b5d916dc2eee">
  <xsd:schema xmlns:xsd="http://www.w3.org/2001/XMLSchema" xmlns:xs="http://www.w3.org/2001/XMLSchema" xmlns:p="http://schemas.microsoft.com/office/2006/metadata/properties" xmlns:ns3="ca64e87a-25f2-486c-aa67-2f4912be568a" xmlns:ns4="2c507531-6802-47e8-88bd-4d6d7bbb4e11" targetNamespace="http://schemas.microsoft.com/office/2006/metadata/properties" ma:root="true" ma:fieldsID="4a6e86f5a660aeacdbde38a971bc800d" ns3:_="" ns4:_="">
    <xsd:import namespace="ca64e87a-25f2-486c-aa67-2f4912be568a"/>
    <xsd:import namespace="2c507531-6802-47e8-88bd-4d6d7bbb4e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e87a-25f2-486c-aa67-2f4912be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07531-6802-47e8-88bd-4d6d7bbb4e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26F481-AFB9-46CD-82B8-6A0ABFCD2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e87a-25f2-486c-aa67-2f4912be568a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AFB346-B66F-4772-A07F-DA2E09A148A3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ca64e87a-25f2-486c-aa67-2f4912be568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E66866D-15C5-4C58-B438-EC97517FFC3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6906E6C-3855-43F9-8D27-BEC0E967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Анкета проекта.dotx</Template>
  <TotalTime>345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«Автоматическое формирование печатной формы обходного листа на основании документа «Увольнение»»</dc:subject>
  <dc:creator>v.n.veremeenko@efko.ru</dc:creator>
  <cp:keywords/>
  <dc:description/>
  <cp:lastModifiedBy>Елизавета Хворостинина</cp:lastModifiedBy>
  <cp:revision>20</cp:revision>
  <dcterms:created xsi:type="dcterms:W3CDTF">2025-02-13T15:54:00Z</dcterms:created>
  <dcterms:modified xsi:type="dcterms:W3CDTF">2026-10-28T15:39:00Z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  <property fmtid="{D5CDD505-2E9C-101B-9397-08002B2CF9AE}" pid="3" name="ContentTypeId">
    <vt:lpwstr>0x01010060D775C8BCFA5E419549A57BD184D3D5</vt:lpwstr>
  </property>
</Properties>
</file>