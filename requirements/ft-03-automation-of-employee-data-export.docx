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448EC7" w14:textId="77777777" w:rsidR="006A2935" w:rsidRPr="00361627" w:rsidRDefault="006A2935" w:rsidP="006A2935">
      <w:pPr>
        <w:rPr>
          <w:lang w:val="ru-RU"/>
        </w:rPr>
      </w:pPr>
    </w:p>
    <w:p w14:paraId="1AB5E95B" w14:textId="77777777" w:rsidR="006A2935" w:rsidRPr="00361627" w:rsidRDefault="006A2935" w:rsidP="006A2935">
      <w:pPr>
        <w:pStyle w:val="11"/>
        <w:rPr>
          <w:lang w:val="ru-RU"/>
        </w:rPr>
      </w:pPr>
      <w:r w:rsidRPr="00361627">
        <w:rPr>
          <w:lang w:val="ru-RU"/>
        </w:rPr>
        <w:t>Функциональные требования к проекту:</w:t>
      </w:r>
    </w:p>
    <w:p w14:paraId="65E54837" w14:textId="72C4007A" w:rsidR="002C7A86" w:rsidRPr="009C453A" w:rsidRDefault="008811E7" w:rsidP="002C7A86">
      <w:pPr>
        <w:rPr>
          <w:rFonts w:cstheme="minorHAnsi"/>
          <w:color w:val="auto"/>
          <w:sz w:val="20"/>
          <w:szCs w:val="20"/>
          <w:lang w:val="ru-RU"/>
        </w:rPr>
      </w:pPr>
      <w:r w:rsidRPr="008811E7">
        <w:rPr>
          <w:lang w:val="ru-RU"/>
        </w:rPr>
        <w:t>Автоматизация выгрузки персональных данных сотрудников</w:t>
      </w:r>
      <w:r w:rsidR="00800BD8" w:rsidRPr="009C453A">
        <w:rPr>
          <w:rFonts w:cstheme="minorHAnsi"/>
          <w:color w:val="auto"/>
          <w:sz w:val="20"/>
          <w:szCs w:val="20"/>
          <w:lang w:val="ru-RU"/>
        </w:rPr>
        <w:br/>
      </w:r>
      <w:r w:rsidR="00800BD8" w:rsidRPr="009C453A">
        <w:rPr>
          <w:rFonts w:cstheme="minorHAnsi"/>
          <w:color w:val="auto"/>
          <w:sz w:val="20"/>
          <w:lang w:val="ru-RU"/>
        </w:rPr>
        <w:t xml:space="preserve">Последняя дата изменений: </w:t>
      </w:r>
      <w:sdt>
        <w:sdtPr>
          <w:rPr>
            <w:rFonts w:cstheme="minorHAnsi"/>
            <w:color w:val="auto"/>
            <w:sz w:val="20"/>
            <w:lang w:val="ru-RU"/>
          </w:rPr>
          <w:id w:val="1817372504"/>
          <w:placeholder>
            <w:docPart w:val="F92D5EA72A484B628B88336BAE07AC1C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6-05-31T00:00:00Z"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D23273">
            <w:rPr>
              <w:rFonts w:cstheme="minorHAnsi"/>
              <w:color w:val="auto"/>
              <w:sz w:val="20"/>
              <w:lang w:val="ru-RU"/>
            </w:rPr>
            <w:t>31</w:t>
          </w:r>
          <w:r w:rsidR="009C453A" w:rsidRPr="009C453A">
            <w:rPr>
              <w:rFonts w:cstheme="minorHAnsi"/>
              <w:color w:val="auto"/>
              <w:sz w:val="20"/>
              <w:lang w:val="ru-RU"/>
            </w:rPr>
            <w:t>.05.2026</w:t>
          </w:r>
        </w:sdtContent>
      </w:sdt>
      <w:r w:rsidR="00800BD8" w:rsidRPr="009C453A">
        <w:rPr>
          <w:rFonts w:cstheme="minorHAnsi"/>
          <w:color w:val="auto"/>
          <w:sz w:val="20"/>
          <w:lang w:val="ru-RU"/>
        </w:rPr>
        <w:tab/>
      </w:r>
      <w:r w:rsidR="00800BD8" w:rsidRPr="009C453A">
        <w:rPr>
          <w:rFonts w:cstheme="minorHAnsi"/>
          <w:color w:val="auto"/>
          <w:sz w:val="20"/>
          <w:lang w:val="ru-RU"/>
        </w:rPr>
        <w:tab/>
        <w:t xml:space="preserve">Порядковый номер изменения ФТ (версия): </w:t>
      </w:r>
      <w:r w:rsidR="00DC4830" w:rsidRPr="009C453A">
        <w:rPr>
          <w:rFonts w:cstheme="minorHAnsi"/>
          <w:color w:val="auto"/>
          <w:sz w:val="20"/>
          <w:szCs w:val="20"/>
          <w:lang w:val="ru-RU"/>
        </w:rPr>
        <w:t>1</w:t>
      </w:r>
    </w:p>
    <w:tbl>
      <w:tblPr>
        <w:tblStyle w:val="ad"/>
        <w:tblW w:w="5000" w:type="pct"/>
        <w:tblLook w:val="0280" w:firstRow="0" w:lastRow="0" w:firstColumn="1" w:lastColumn="0" w:noHBand="1" w:noVBand="0"/>
        <w:tblDescription w:val="Summary of key project information details such as client and project name."/>
      </w:tblPr>
      <w:tblGrid>
        <w:gridCol w:w="2077"/>
        <w:gridCol w:w="8380"/>
      </w:tblGrid>
      <w:tr w:rsidR="00466FBC" w:rsidRPr="00361627" w14:paraId="198B7261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02BDFBF9" w14:textId="3DC6679B" w:rsidR="00466FBC" w:rsidRPr="00361627" w:rsidRDefault="00466FBC" w:rsidP="00466FBC">
            <w:pPr>
              <w:rPr>
                <w:lang w:val="ru-RU"/>
              </w:rPr>
            </w:pPr>
            <w:r w:rsidRPr="00361627">
              <w:rPr>
                <w:lang w:val="ru-RU"/>
              </w:rPr>
              <w:t>Руководитель проекта от заказчика</w:t>
            </w:r>
          </w:p>
        </w:tc>
        <w:sdt>
          <w:sdtPr>
            <w:rPr>
              <w:lang w:val="ru-RU"/>
            </w:rPr>
            <w:id w:val="-95029663"/>
            <w:placeholder>
              <w:docPart w:val="9264339198954D98AA42BFCFF5D07380"/>
            </w:placeholder>
            <w:text/>
          </w:sdtPr>
          <w:sdtEndPr/>
          <w:sdtContent>
            <w:tc>
              <w:tcPr>
                <w:tcW w:w="4007" w:type="pct"/>
              </w:tcPr>
              <w:p w14:paraId="4D784211" w14:textId="77C1B50B" w:rsidR="00466FBC" w:rsidRPr="00361627" w:rsidRDefault="00466FBC" w:rsidP="00466FB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r>
                  <w:rPr>
                    <w:lang w:val="ru-RU"/>
                  </w:rPr>
                  <w:t>Васько А.А.</w:t>
                </w:r>
              </w:p>
            </w:tc>
          </w:sdtContent>
        </w:sdt>
      </w:tr>
      <w:tr w:rsidR="00466FBC" w:rsidRPr="00361627" w14:paraId="72AEF9C9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15AFA272" w14:textId="77777777" w:rsidR="00466FBC" w:rsidRPr="00361627" w:rsidRDefault="00466FBC" w:rsidP="00466FBC">
            <w:pPr>
              <w:rPr>
                <w:lang w:val="ru-RU"/>
              </w:rPr>
            </w:pPr>
            <w:r w:rsidRPr="00361627">
              <w:rPr>
                <w:lang w:val="ru-RU"/>
              </w:rPr>
              <w:t>Заказчик проекта</w:t>
            </w:r>
          </w:p>
        </w:tc>
        <w:sdt>
          <w:sdtPr>
            <w:rPr>
              <w:lang w:val="ru-RU"/>
            </w:rPr>
            <w:id w:val="-1824269243"/>
            <w:placeholder>
              <w:docPart w:val="CAC80B632D0D4BA1AD25D971636799A3"/>
            </w:placeholder>
            <w:text/>
          </w:sdtPr>
          <w:sdtEndPr/>
          <w:sdtContent>
            <w:tc>
              <w:tcPr>
                <w:tcW w:w="4007" w:type="pct"/>
              </w:tcPr>
              <w:p w14:paraId="0DF7B387" w14:textId="0BE1476A" w:rsidR="00466FBC" w:rsidRPr="00361627" w:rsidRDefault="00466FBC" w:rsidP="00466FB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r>
                  <w:rPr>
                    <w:lang w:val="ru-RU"/>
                  </w:rPr>
                  <w:t>Меньшиков А.А.</w:t>
                </w:r>
              </w:p>
            </w:tc>
          </w:sdtContent>
        </w:sdt>
      </w:tr>
      <w:tr w:rsidR="00466FBC" w:rsidRPr="00361627" w14:paraId="6C15AE09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60AE6ED6" w14:textId="4257F6D8" w:rsidR="00466FBC" w:rsidRPr="00361627" w:rsidRDefault="00466FBC" w:rsidP="00466FBC">
            <w:pPr>
              <w:rPr>
                <w:lang w:val="ru-RU"/>
              </w:rPr>
            </w:pPr>
            <w:r w:rsidRPr="00361627">
              <w:rPr>
                <w:lang w:val="ru-RU"/>
              </w:rPr>
              <w:t>Инициатор проекта</w:t>
            </w:r>
          </w:p>
        </w:tc>
        <w:tc>
          <w:tcPr>
            <w:tcW w:w="4007" w:type="pct"/>
          </w:tcPr>
          <w:p w14:paraId="1EDF0028" w14:textId="27F435E3" w:rsidR="00466FBC" w:rsidRPr="00361627" w:rsidRDefault="00466FBC" w:rsidP="00466F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>Меншиков А.А.</w:t>
            </w:r>
          </w:p>
        </w:tc>
      </w:tr>
      <w:tr w:rsidR="00466FBC" w:rsidRPr="00361627" w14:paraId="1807AAA1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3DB1999E" w14:textId="0CA07A33" w:rsidR="00466FBC" w:rsidRPr="00361627" w:rsidRDefault="00466FBC" w:rsidP="00466FBC">
            <w:pPr>
              <w:rPr>
                <w:lang w:val="ru-RU"/>
              </w:rPr>
            </w:pPr>
            <w:r w:rsidRPr="00361627">
              <w:rPr>
                <w:lang w:val="ru-RU"/>
              </w:rPr>
              <w:t>Руководитель проекта от ИТ</w:t>
            </w:r>
          </w:p>
        </w:tc>
        <w:sdt>
          <w:sdtPr>
            <w:rPr>
              <w:lang w:val="ru-RU"/>
            </w:rPr>
            <w:id w:val="-1334532359"/>
            <w:placeholder>
              <w:docPart w:val="22882F9B4BAE4CF98A0B8E1AC60B6AC6"/>
            </w:placeholder>
            <w:text/>
          </w:sdtPr>
          <w:sdtEndPr/>
          <w:sdtContent>
            <w:tc>
              <w:tcPr>
                <w:tcW w:w="4007" w:type="pct"/>
              </w:tcPr>
              <w:p w14:paraId="615F1724" w14:textId="20C19540" w:rsidR="00466FBC" w:rsidRPr="00361627" w:rsidRDefault="00466FBC" w:rsidP="00466FB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proofErr w:type="spellStart"/>
                <w:r>
                  <w:rPr>
                    <w:lang w:val="ru-RU"/>
                  </w:rPr>
                  <w:t>Перенко</w:t>
                </w:r>
                <w:proofErr w:type="spellEnd"/>
                <w:r>
                  <w:rPr>
                    <w:lang w:val="ru-RU"/>
                  </w:rPr>
                  <w:t xml:space="preserve"> С.С.</w:t>
                </w:r>
              </w:p>
            </w:tc>
          </w:sdtContent>
        </w:sdt>
      </w:tr>
      <w:tr w:rsidR="00466FBC" w:rsidRPr="00361627" w14:paraId="6B8D6F92" w14:textId="77777777" w:rsidTr="00305EC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3" w:type="pct"/>
          </w:tcPr>
          <w:p w14:paraId="278EF7E7" w14:textId="4E0D047B" w:rsidR="00466FBC" w:rsidRPr="00361627" w:rsidRDefault="00466FBC" w:rsidP="00466FBC">
            <w:pPr>
              <w:rPr>
                <w:lang w:val="ru-RU"/>
              </w:rPr>
            </w:pPr>
            <w:r w:rsidRPr="00361627">
              <w:rPr>
                <w:lang w:val="ru-RU"/>
              </w:rPr>
              <w:t>Автор ФТ</w:t>
            </w:r>
          </w:p>
        </w:tc>
        <w:sdt>
          <w:sdtPr>
            <w:rPr>
              <w:lang w:val="ru-RU"/>
            </w:rPr>
            <w:id w:val="-241331947"/>
            <w:placeholder>
              <w:docPart w:val="54B3BFD603354D78AC80326D5D836371"/>
            </w:placeholder>
            <w:text/>
          </w:sdtPr>
          <w:sdtEndPr/>
          <w:sdtContent>
            <w:tc>
              <w:tcPr>
                <w:tcW w:w="4007" w:type="pct"/>
              </w:tcPr>
              <w:p w14:paraId="32C931EF" w14:textId="568F71E3" w:rsidR="00466FBC" w:rsidRPr="00361627" w:rsidRDefault="00466FBC" w:rsidP="00466FB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ru-RU"/>
                  </w:rPr>
                </w:pPr>
                <w:r>
                  <w:rPr>
                    <w:lang w:val="ru-RU"/>
                  </w:rPr>
                  <w:t>Хворостинина Е.П.</w:t>
                </w:r>
              </w:p>
            </w:tc>
          </w:sdtContent>
        </w:sdt>
      </w:tr>
    </w:tbl>
    <w:p w14:paraId="7929A133" w14:textId="77777777" w:rsidR="00366443" w:rsidRPr="00361627" w:rsidRDefault="00366443" w:rsidP="00366443">
      <w:pPr>
        <w:rPr>
          <w:lang w:val="ru-RU"/>
        </w:rPr>
      </w:pPr>
    </w:p>
    <w:p w14:paraId="527378A1" w14:textId="77777777" w:rsidR="007356C4" w:rsidRPr="00361627" w:rsidRDefault="007356C4">
      <w:pPr>
        <w:rPr>
          <w:b/>
          <w:bCs/>
          <w:color w:val="5B9BD5" w:themeColor="accent1"/>
          <w:sz w:val="24"/>
          <w:szCs w:val="24"/>
          <w:lang w:val="ru-RU"/>
        </w:rPr>
      </w:pPr>
      <w:r w:rsidRPr="00361627">
        <w:br w:type="page"/>
      </w:r>
    </w:p>
    <w:p w14:paraId="4D1A2301" w14:textId="72C6DF5A" w:rsidR="00366443" w:rsidRPr="00361627" w:rsidRDefault="00E507D7" w:rsidP="00366443">
      <w:pPr>
        <w:pStyle w:val="2"/>
        <w:numPr>
          <w:ilvl w:val="0"/>
          <w:numId w:val="0"/>
        </w:numPr>
      </w:pPr>
      <w:r w:rsidRPr="00361627">
        <w:lastRenderedPageBreak/>
        <w:t>Содержание</w:t>
      </w:r>
      <w:r w:rsidR="00486136" w:rsidRPr="00361627">
        <w:t xml:space="preserve"> </w:t>
      </w:r>
    </w:p>
    <w:p w14:paraId="23D02262" w14:textId="77777777" w:rsidR="00366443" w:rsidRPr="00361627" w:rsidRDefault="00366443" w:rsidP="00366443">
      <w:pPr>
        <w:rPr>
          <w:lang w:val="ru-RU"/>
        </w:rPr>
      </w:pPr>
    </w:p>
    <w:tbl>
      <w:tblPr>
        <w:tblStyle w:val="ad"/>
        <w:tblW w:w="5000" w:type="pct"/>
        <w:tblLook w:val="0420" w:firstRow="1" w:lastRow="0" w:firstColumn="0" w:lastColumn="0" w:noHBand="0" w:noVBand="1"/>
        <w:tblDescription w:val="Summary of key project information details such as client and project name."/>
      </w:tblPr>
      <w:tblGrid>
        <w:gridCol w:w="705"/>
        <w:gridCol w:w="5222"/>
        <w:gridCol w:w="4530"/>
      </w:tblGrid>
      <w:tr w:rsidR="00E507D7" w:rsidRPr="00361627" w14:paraId="1749D12E" w14:textId="1E39B412" w:rsidTr="00E507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7" w:type="pct"/>
          </w:tcPr>
          <w:p w14:paraId="02C3C852" w14:textId="38781F46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№</w:t>
            </w:r>
          </w:p>
        </w:tc>
        <w:tc>
          <w:tcPr>
            <w:tcW w:w="2497" w:type="pct"/>
          </w:tcPr>
          <w:p w14:paraId="2BE8A68A" w14:textId="43E851D4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Наименование раздела</w:t>
            </w:r>
          </w:p>
        </w:tc>
        <w:tc>
          <w:tcPr>
            <w:tcW w:w="2166" w:type="pct"/>
          </w:tcPr>
          <w:p w14:paraId="26BDE79D" w14:textId="46A65385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Номер страницы</w:t>
            </w:r>
          </w:p>
        </w:tc>
      </w:tr>
      <w:tr w:rsidR="00E507D7" w:rsidRPr="00361627" w14:paraId="6D60E0EB" w14:textId="5E6B3A0A" w:rsidTr="00E507D7">
        <w:tc>
          <w:tcPr>
            <w:tcW w:w="337" w:type="pct"/>
          </w:tcPr>
          <w:p w14:paraId="05EAA26A" w14:textId="24610BAD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1</w:t>
            </w:r>
          </w:p>
        </w:tc>
        <w:tc>
          <w:tcPr>
            <w:tcW w:w="2497" w:type="pct"/>
          </w:tcPr>
          <w:p w14:paraId="156561AD" w14:textId="4469C3BF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Вид проекта</w:t>
            </w:r>
          </w:p>
        </w:tc>
        <w:tc>
          <w:tcPr>
            <w:tcW w:w="2166" w:type="pct"/>
          </w:tcPr>
          <w:p w14:paraId="529E80D3" w14:textId="0CD63710" w:rsidR="00E507D7" w:rsidRPr="00361627" w:rsidRDefault="00280595" w:rsidP="00655760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E507D7" w:rsidRPr="00361627" w14:paraId="13B82FB3" w14:textId="25C10DC6" w:rsidTr="00E507D7">
        <w:tc>
          <w:tcPr>
            <w:tcW w:w="337" w:type="pct"/>
          </w:tcPr>
          <w:p w14:paraId="38A1849E" w14:textId="3A09B919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2</w:t>
            </w:r>
          </w:p>
        </w:tc>
        <w:tc>
          <w:tcPr>
            <w:tcW w:w="2497" w:type="pct"/>
          </w:tcPr>
          <w:p w14:paraId="276974F2" w14:textId="0A77F45F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 бизнес-проблемы</w:t>
            </w:r>
          </w:p>
        </w:tc>
        <w:tc>
          <w:tcPr>
            <w:tcW w:w="2166" w:type="pct"/>
          </w:tcPr>
          <w:p w14:paraId="7A3A26B7" w14:textId="07B3E7E9" w:rsidR="00E507D7" w:rsidRPr="00361627" w:rsidRDefault="006E298B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361627" w14:paraId="4FA27DA4" w14:textId="77777777" w:rsidTr="00E507D7">
        <w:tc>
          <w:tcPr>
            <w:tcW w:w="337" w:type="pct"/>
          </w:tcPr>
          <w:p w14:paraId="682B1139" w14:textId="220ED857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3</w:t>
            </w:r>
          </w:p>
        </w:tc>
        <w:tc>
          <w:tcPr>
            <w:tcW w:w="2497" w:type="pct"/>
          </w:tcPr>
          <w:p w14:paraId="5740B549" w14:textId="23AEEF84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 образа результата</w:t>
            </w:r>
          </w:p>
        </w:tc>
        <w:tc>
          <w:tcPr>
            <w:tcW w:w="2166" w:type="pct"/>
          </w:tcPr>
          <w:p w14:paraId="68779BD7" w14:textId="446E9D23" w:rsidR="00E507D7" w:rsidRPr="00361627" w:rsidRDefault="006E298B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361627" w14:paraId="2AC90898" w14:textId="77777777" w:rsidTr="00E507D7">
        <w:tc>
          <w:tcPr>
            <w:tcW w:w="337" w:type="pct"/>
          </w:tcPr>
          <w:p w14:paraId="27BAE40E" w14:textId="2E8E366E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4</w:t>
            </w:r>
          </w:p>
        </w:tc>
        <w:tc>
          <w:tcPr>
            <w:tcW w:w="2497" w:type="pct"/>
          </w:tcPr>
          <w:p w14:paraId="47CBC101" w14:textId="011FC41D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 пользовательских ролей</w:t>
            </w:r>
          </w:p>
        </w:tc>
        <w:tc>
          <w:tcPr>
            <w:tcW w:w="2166" w:type="pct"/>
          </w:tcPr>
          <w:p w14:paraId="6EB82DFC" w14:textId="47B92E71" w:rsidR="00E507D7" w:rsidRPr="00361627" w:rsidRDefault="006E298B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D23273" w14:paraId="30414F5A" w14:textId="77777777" w:rsidTr="00E507D7">
        <w:tc>
          <w:tcPr>
            <w:tcW w:w="337" w:type="pct"/>
          </w:tcPr>
          <w:p w14:paraId="00B21957" w14:textId="20CAF5FA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5</w:t>
            </w:r>
          </w:p>
        </w:tc>
        <w:tc>
          <w:tcPr>
            <w:tcW w:w="2497" w:type="pct"/>
          </w:tcPr>
          <w:p w14:paraId="4B82C771" w14:textId="033511F8" w:rsidR="00E507D7" w:rsidRPr="00361627" w:rsidRDefault="00E507D7" w:rsidP="00655760">
            <w:pPr>
              <w:rPr>
                <w:lang w:val="ru-RU"/>
              </w:rPr>
            </w:pPr>
            <w:r w:rsidRPr="00361627">
              <w:rPr>
                <w:lang w:val="ru-RU"/>
              </w:rPr>
              <w:t>Сценарии и функциональные требования (обязательные)</w:t>
            </w:r>
          </w:p>
        </w:tc>
        <w:tc>
          <w:tcPr>
            <w:tcW w:w="2166" w:type="pct"/>
          </w:tcPr>
          <w:p w14:paraId="732A13AA" w14:textId="40F6BDC2" w:rsidR="00E507D7" w:rsidRPr="00361627" w:rsidRDefault="006E298B" w:rsidP="0065576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</w:tr>
      <w:tr w:rsidR="00E507D7" w:rsidRPr="006E298B" w14:paraId="67D1BDD1" w14:textId="77777777" w:rsidTr="00E507D7">
        <w:tc>
          <w:tcPr>
            <w:tcW w:w="337" w:type="pct"/>
          </w:tcPr>
          <w:p w14:paraId="548E0D6E" w14:textId="254B2D65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6</w:t>
            </w:r>
          </w:p>
        </w:tc>
        <w:tc>
          <w:tcPr>
            <w:tcW w:w="2497" w:type="pct"/>
          </w:tcPr>
          <w:p w14:paraId="68A617B7" w14:textId="50416E82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Сценарии и функциональные требования (не обязательные)</w:t>
            </w:r>
          </w:p>
        </w:tc>
        <w:tc>
          <w:tcPr>
            <w:tcW w:w="2166" w:type="pct"/>
          </w:tcPr>
          <w:p w14:paraId="46E8B0C1" w14:textId="4C381E3D" w:rsidR="00E507D7" w:rsidRPr="00361627" w:rsidRDefault="006E298B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361627" w14:paraId="133D1C77" w14:textId="77777777" w:rsidTr="00E507D7">
        <w:tc>
          <w:tcPr>
            <w:tcW w:w="337" w:type="pct"/>
          </w:tcPr>
          <w:p w14:paraId="746BF5BB" w14:textId="501950A9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7</w:t>
            </w:r>
          </w:p>
        </w:tc>
        <w:tc>
          <w:tcPr>
            <w:tcW w:w="2497" w:type="pct"/>
          </w:tcPr>
          <w:p w14:paraId="6CBEFBF8" w14:textId="7BC37D56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Схема обмена</w:t>
            </w:r>
          </w:p>
        </w:tc>
        <w:tc>
          <w:tcPr>
            <w:tcW w:w="2166" w:type="pct"/>
          </w:tcPr>
          <w:p w14:paraId="75D54ECE" w14:textId="2528AD40" w:rsidR="00E507D7" w:rsidRPr="00361627" w:rsidRDefault="006E298B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361627" w14:paraId="111C010A" w14:textId="77777777" w:rsidTr="00E507D7">
        <w:tc>
          <w:tcPr>
            <w:tcW w:w="337" w:type="pct"/>
          </w:tcPr>
          <w:p w14:paraId="2A79BCCD" w14:textId="76383C7B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8</w:t>
            </w:r>
          </w:p>
        </w:tc>
        <w:tc>
          <w:tcPr>
            <w:tcW w:w="2497" w:type="pct"/>
          </w:tcPr>
          <w:p w14:paraId="1B4CC776" w14:textId="511C76C1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Количество пользователей в системе</w:t>
            </w:r>
          </w:p>
        </w:tc>
        <w:tc>
          <w:tcPr>
            <w:tcW w:w="2166" w:type="pct"/>
          </w:tcPr>
          <w:p w14:paraId="6B8CBC2D" w14:textId="1A84CB64" w:rsidR="00E507D7" w:rsidRPr="00361627" w:rsidRDefault="006E298B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361627" w14:paraId="1479737B" w14:textId="77777777" w:rsidTr="00E507D7">
        <w:tc>
          <w:tcPr>
            <w:tcW w:w="337" w:type="pct"/>
          </w:tcPr>
          <w:p w14:paraId="66D28EB0" w14:textId="213C1B4B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9</w:t>
            </w:r>
          </w:p>
        </w:tc>
        <w:tc>
          <w:tcPr>
            <w:tcW w:w="2497" w:type="pct"/>
          </w:tcPr>
          <w:p w14:paraId="36B8E834" w14:textId="0471F469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Доступ к информационной системе</w:t>
            </w:r>
          </w:p>
        </w:tc>
        <w:tc>
          <w:tcPr>
            <w:tcW w:w="2166" w:type="pct"/>
          </w:tcPr>
          <w:p w14:paraId="6EB0ECCD" w14:textId="608D12F4" w:rsidR="00E507D7" w:rsidRPr="00361627" w:rsidRDefault="006E298B" w:rsidP="00E507D7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</w:tr>
      <w:tr w:rsidR="00E507D7" w:rsidRPr="00361627" w14:paraId="72CD053B" w14:textId="77777777" w:rsidTr="00E507D7">
        <w:tc>
          <w:tcPr>
            <w:tcW w:w="337" w:type="pct"/>
          </w:tcPr>
          <w:p w14:paraId="124FE4AB" w14:textId="1F7DD828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10</w:t>
            </w:r>
          </w:p>
        </w:tc>
        <w:tc>
          <w:tcPr>
            <w:tcW w:w="2497" w:type="pct"/>
          </w:tcPr>
          <w:p w14:paraId="1E042354" w14:textId="3C149C6B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Требования к пользовательской документации</w:t>
            </w:r>
          </w:p>
        </w:tc>
        <w:tc>
          <w:tcPr>
            <w:tcW w:w="2166" w:type="pct"/>
          </w:tcPr>
          <w:p w14:paraId="1FCC11A1" w14:textId="6FDEE300" w:rsidR="00E507D7" w:rsidRPr="00361627" w:rsidRDefault="006E298B" w:rsidP="00E507D7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E507D7" w:rsidRPr="00361627" w14:paraId="7F8BD76B" w14:textId="77777777" w:rsidTr="00E507D7">
        <w:tc>
          <w:tcPr>
            <w:tcW w:w="337" w:type="pct"/>
          </w:tcPr>
          <w:p w14:paraId="3E4EAE08" w14:textId="01342448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11</w:t>
            </w:r>
          </w:p>
        </w:tc>
        <w:tc>
          <w:tcPr>
            <w:tcW w:w="2497" w:type="pct"/>
          </w:tcPr>
          <w:p w14:paraId="6B773DA6" w14:textId="72CC6544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Регламенты для изменения</w:t>
            </w:r>
          </w:p>
        </w:tc>
        <w:tc>
          <w:tcPr>
            <w:tcW w:w="2166" w:type="pct"/>
          </w:tcPr>
          <w:p w14:paraId="5884F3DA" w14:textId="7FE67001" w:rsidR="00E507D7" w:rsidRPr="00361627" w:rsidRDefault="006E298B" w:rsidP="00E507D7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E507D7" w:rsidRPr="00361627" w14:paraId="2A3A34EA" w14:textId="77777777" w:rsidTr="00E507D7">
        <w:tc>
          <w:tcPr>
            <w:tcW w:w="337" w:type="pct"/>
          </w:tcPr>
          <w:p w14:paraId="32D43349" w14:textId="3CF6378F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12</w:t>
            </w:r>
          </w:p>
        </w:tc>
        <w:tc>
          <w:tcPr>
            <w:tcW w:w="2497" w:type="pct"/>
          </w:tcPr>
          <w:p w14:paraId="11C04479" w14:textId="53D18742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Требования к пилотному внедрению</w:t>
            </w:r>
          </w:p>
        </w:tc>
        <w:tc>
          <w:tcPr>
            <w:tcW w:w="2166" w:type="pct"/>
          </w:tcPr>
          <w:p w14:paraId="180F9E57" w14:textId="3B40C42D" w:rsidR="00E507D7" w:rsidRPr="00361627" w:rsidRDefault="006E298B" w:rsidP="00E507D7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E507D7" w:rsidRPr="006E298B" w14:paraId="0C909FAB" w14:textId="77777777" w:rsidTr="00E507D7">
        <w:tc>
          <w:tcPr>
            <w:tcW w:w="337" w:type="pct"/>
          </w:tcPr>
          <w:p w14:paraId="160CCF86" w14:textId="384645E0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13</w:t>
            </w:r>
          </w:p>
        </w:tc>
        <w:tc>
          <w:tcPr>
            <w:tcW w:w="2497" w:type="pct"/>
          </w:tcPr>
          <w:p w14:paraId="04820B58" w14:textId="3C345F09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Требования к срокам опытно-промышленной эксплуатации</w:t>
            </w:r>
          </w:p>
        </w:tc>
        <w:tc>
          <w:tcPr>
            <w:tcW w:w="2166" w:type="pct"/>
          </w:tcPr>
          <w:p w14:paraId="0BF9E346" w14:textId="05D1CDA5" w:rsidR="00E507D7" w:rsidRPr="00361627" w:rsidRDefault="006E298B" w:rsidP="00E507D7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  <w:tr w:rsidR="00E507D7" w:rsidRPr="006E298B" w14:paraId="6DDF30A9" w14:textId="77777777" w:rsidTr="00E507D7">
        <w:tc>
          <w:tcPr>
            <w:tcW w:w="337" w:type="pct"/>
          </w:tcPr>
          <w:p w14:paraId="234A0F2E" w14:textId="486A5C0A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14</w:t>
            </w:r>
          </w:p>
        </w:tc>
        <w:tc>
          <w:tcPr>
            <w:tcW w:w="2497" w:type="pct"/>
          </w:tcPr>
          <w:p w14:paraId="6B352A0E" w14:textId="756CBDEE" w:rsidR="00E507D7" w:rsidRPr="00361627" w:rsidRDefault="00E507D7" w:rsidP="00E507D7">
            <w:pPr>
              <w:rPr>
                <w:lang w:val="ru-RU"/>
              </w:rPr>
            </w:pPr>
            <w:r w:rsidRPr="00361627">
              <w:rPr>
                <w:lang w:val="ru-RU"/>
              </w:rPr>
              <w:t>Список подразделений/служб, согласующих ФТ</w:t>
            </w:r>
          </w:p>
        </w:tc>
        <w:tc>
          <w:tcPr>
            <w:tcW w:w="2166" w:type="pct"/>
          </w:tcPr>
          <w:p w14:paraId="719B4CD3" w14:textId="4AC40FA3" w:rsidR="00E507D7" w:rsidRPr="00361627" w:rsidRDefault="006E298B" w:rsidP="00E507D7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</w:tr>
    </w:tbl>
    <w:p w14:paraId="1C0A99F5" w14:textId="7E74D3EE" w:rsidR="00366443" w:rsidRPr="00361627" w:rsidRDefault="00366443" w:rsidP="00366443">
      <w:pPr>
        <w:rPr>
          <w:lang w:val="ru-RU"/>
        </w:rPr>
      </w:pPr>
    </w:p>
    <w:p w14:paraId="2851FDF5" w14:textId="77777777" w:rsidR="00E507D7" w:rsidRPr="00361627" w:rsidRDefault="00E507D7" w:rsidP="00E507D7">
      <w:pPr>
        <w:pStyle w:val="2"/>
        <w:numPr>
          <w:ilvl w:val="0"/>
          <w:numId w:val="0"/>
        </w:numPr>
      </w:pPr>
      <w:r w:rsidRPr="00361627">
        <w:t xml:space="preserve">Список сокращений </w:t>
      </w:r>
    </w:p>
    <w:p w14:paraId="37E5AB43" w14:textId="77777777" w:rsidR="006E298B" w:rsidRPr="00C46874" w:rsidRDefault="006E298B" w:rsidP="006E298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4871" w:type="pct"/>
        <w:tblLook w:val="0420" w:firstRow="1" w:lastRow="0" w:firstColumn="0" w:lastColumn="0" w:noHBand="0" w:noVBand="1"/>
        <w:tblDescription w:val="Summary of key project information details such as client and project name."/>
      </w:tblPr>
      <w:tblGrid>
        <w:gridCol w:w="2398"/>
        <w:gridCol w:w="7789"/>
      </w:tblGrid>
      <w:tr w:rsidR="00E507D7" w:rsidRPr="00361627" w14:paraId="0BF35622" w14:textId="77777777" w:rsidTr="009877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77" w:type="pct"/>
          </w:tcPr>
          <w:p w14:paraId="79E824E9" w14:textId="77777777" w:rsidR="00E507D7" w:rsidRPr="00361627" w:rsidRDefault="00E507D7" w:rsidP="009877B6">
            <w:pPr>
              <w:rPr>
                <w:lang w:val="ru-RU"/>
              </w:rPr>
            </w:pPr>
            <w:r w:rsidRPr="00361627">
              <w:rPr>
                <w:lang w:val="ru-RU"/>
              </w:rPr>
              <w:t>Сокращение</w:t>
            </w:r>
          </w:p>
        </w:tc>
        <w:tc>
          <w:tcPr>
            <w:tcW w:w="3823" w:type="pct"/>
          </w:tcPr>
          <w:p w14:paraId="59DCF016" w14:textId="77777777" w:rsidR="00E507D7" w:rsidRPr="00361627" w:rsidRDefault="00E507D7" w:rsidP="009877B6">
            <w:pPr>
              <w:rPr>
                <w:lang w:val="ru-RU"/>
              </w:rPr>
            </w:pPr>
            <w:r w:rsidRPr="00361627">
              <w:rPr>
                <w:lang w:val="ru-RU"/>
              </w:rPr>
              <w:t>Описание</w:t>
            </w:r>
          </w:p>
        </w:tc>
      </w:tr>
      <w:tr w:rsidR="00296030" w:rsidRPr="00361627" w14:paraId="74BC9192" w14:textId="77777777" w:rsidTr="009877B6">
        <w:tc>
          <w:tcPr>
            <w:tcW w:w="1177" w:type="pct"/>
          </w:tcPr>
          <w:p w14:paraId="113C1D89" w14:textId="5BBEDE98" w:rsidR="00296030" w:rsidRPr="00361627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4A45D9AD" w14:textId="0C9F7101" w:rsidR="00DC4830" w:rsidRPr="00361627" w:rsidRDefault="00DC4830" w:rsidP="009877B6">
            <w:pPr>
              <w:rPr>
                <w:lang w:val="ru-RU"/>
              </w:rPr>
            </w:pPr>
          </w:p>
        </w:tc>
      </w:tr>
      <w:tr w:rsidR="00296030" w:rsidRPr="00296030" w14:paraId="123520D9" w14:textId="77777777" w:rsidTr="009877B6">
        <w:tc>
          <w:tcPr>
            <w:tcW w:w="1177" w:type="pct"/>
          </w:tcPr>
          <w:p w14:paraId="245AFBEA" w14:textId="5A4C06B5" w:rsidR="00296030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517F0D7C" w14:textId="446E6601" w:rsidR="00296030" w:rsidRDefault="00296030" w:rsidP="009877B6">
            <w:pPr>
              <w:rPr>
                <w:lang w:val="ru-RU"/>
              </w:rPr>
            </w:pPr>
          </w:p>
        </w:tc>
      </w:tr>
      <w:tr w:rsidR="00296030" w:rsidRPr="0032185D" w14:paraId="4C525A89" w14:textId="77777777" w:rsidTr="009877B6">
        <w:tc>
          <w:tcPr>
            <w:tcW w:w="1177" w:type="pct"/>
          </w:tcPr>
          <w:p w14:paraId="01297213" w14:textId="6B52BAA2" w:rsidR="00296030" w:rsidRPr="00361627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2E09E2E6" w14:textId="31AA3F7F" w:rsidR="00296030" w:rsidRPr="00361627" w:rsidRDefault="00296030" w:rsidP="009877B6">
            <w:pPr>
              <w:rPr>
                <w:lang w:val="ru-RU"/>
              </w:rPr>
            </w:pPr>
          </w:p>
        </w:tc>
      </w:tr>
      <w:tr w:rsidR="00296030" w:rsidRPr="0032185D" w14:paraId="56E8654B" w14:textId="77777777" w:rsidTr="009877B6">
        <w:tc>
          <w:tcPr>
            <w:tcW w:w="1177" w:type="pct"/>
          </w:tcPr>
          <w:p w14:paraId="66961915" w14:textId="1BCEB241" w:rsidR="00296030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274D2DF2" w14:textId="5FCECE56" w:rsidR="00296030" w:rsidRDefault="00296030" w:rsidP="009877B6">
            <w:pPr>
              <w:rPr>
                <w:lang w:val="ru-RU"/>
              </w:rPr>
            </w:pPr>
          </w:p>
        </w:tc>
      </w:tr>
      <w:tr w:rsidR="00296030" w:rsidRPr="0032185D" w14:paraId="18879C71" w14:textId="77777777" w:rsidTr="009877B6">
        <w:tc>
          <w:tcPr>
            <w:tcW w:w="1177" w:type="pct"/>
          </w:tcPr>
          <w:p w14:paraId="6ED34086" w14:textId="05B39BE2" w:rsidR="00296030" w:rsidRDefault="00296030" w:rsidP="009877B6">
            <w:pPr>
              <w:rPr>
                <w:lang w:val="ru-RU"/>
              </w:rPr>
            </w:pPr>
          </w:p>
        </w:tc>
        <w:tc>
          <w:tcPr>
            <w:tcW w:w="3823" w:type="pct"/>
          </w:tcPr>
          <w:p w14:paraId="395F4FDD" w14:textId="63992880" w:rsidR="00296030" w:rsidRDefault="00296030" w:rsidP="009877B6">
            <w:pPr>
              <w:rPr>
                <w:lang w:val="ru-RU"/>
              </w:rPr>
            </w:pPr>
          </w:p>
        </w:tc>
      </w:tr>
    </w:tbl>
    <w:p w14:paraId="5DC0FAC2" w14:textId="77777777" w:rsidR="00220CD0" w:rsidRPr="00361627" w:rsidRDefault="00E64FA0" w:rsidP="00F913B4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 xml:space="preserve">вид </w:t>
      </w:r>
      <w:r w:rsidR="00172EA3" w:rsidRPr="00361627">
        <w:rPr>
          <w:lang w:val="ru-RU"/>
        </w:rPr>
        <w:t>проекта</w:t>
      </w:r>
    </w:p>
    <w:p w14:paraId="741656C4" w14:textId="77777777" w:rsidR="00E64FA0" w:rsidRPr="00361627" w:rsidRDefault="00D43A41" w:rsidP="00E64FA0">
      <w:pPr>
        <w:pStyle w:val="a"/>
        <w:rPr>
          <w:lang w:val="ru-RU"/>
        </w:rPr>
      </w:pPr>
      <w:sdt>
        <w:sdtPr>
          <w:rPr>
            <w:lang w:val="ru-RU"/>
          </w:rPr>
          <w:id w:val="641531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7B8E" w:rsidRPr="00361627">
            <w:rPr>
              <w:rFonts w:ascii="MS Gothic" w:eastAsia="MS Gothic" w:hAnsi="MS Gothic" w:hint="eastAsia"/>
              <w:lang w:val="ru-RU"/>
            </w:rPr>
            <w:t>☐</w:t>
          </w:r>
        </w:sdtContent>
      </w:sdt>
      <w:r w:rsidR="00E64FA0" w:rsidRPr="00361627">
        <w:rPr>
          <w:lang w:val="ru-RU"/>
        </w:rPr>
        <w:t xml:space="preserve"> Создание и внедрение новой информационной системы </w:t>
      </w:r>
    </w:p>
    <w:p w14:paraId="180BA187" w14:textId="2C2AFABD" w:rsidR="00E64FA0" w:rsidRPr="00361627" w:rsidRDefault="00D43A41" w:rsidP="00E64FA0">
      <w:pPr>
        <w:pStyle w:val="a"/>
        <w:rPr>
          <w:u w:val="single"/>
          <w:lang w:val="ru-RU"/>
        </w:rPr>
      </w:pPr>
      <w:sdt>
        <w:sdtPr>
          <w:rPr>
            <w:lang w:val="ru-RU"/>
          </w:rPr>
          <w:id w:val="-112553715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8853A2">
            <w:rPr>
              <w:rFonts w:ascii="MS Gothic" w:eastAsia="MS Gothic" w:hAnsi="MS Gothic" w:hint="eastAsia"/>
              <w:lang w:val="ru-RU"/>
            </w:rPr>
            <w:t>☒</w:t>
          </w:r>
        </w:sdtContent>
      </w:sdt>
      <w:r w:rsidR="00E64FA0" w:rsidRPr="00361627">
        <w:rPr>
          <w:lang w:val="ru-RU"/>
        </w:rPr>
        <w:t xml:space="preserve"> Интеграция существующих информационных систем</w:t>
      </w:r>
    </w:p>
    <w:p w14:paraId="1140897E" w14:textId="3882AA63" w:rsidR="00E64FA0" w:rsidRPr="00361627" w:rsidRDefault="00D43A41" w:rsidP="00E64FA0">
      <w:pPr>
        <w:pStyle w:val="a"/>
        <w:rPr>
          <w:lang w:val="ru-RU"/>
        </w:rPr>
      </w:pPr>
      <w:sdt>
        <w:sdtPr>
          <w:rPr>
            <w:lang w:val="ru-RU"/>
          </w:rPr>
          <w:id w:val="-4032997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853A2">
            <w:rPr>
              <w:rFonts w:ascii="MS Gothic" w:eastAsia="MS Gothic" w:hAnsi="MS Gothic" w:hint="eastAsia"/>
              <w:lang w:val="ru-RU"/>
            </w:rPr>
            <w:t>☐</w:t>
          </w:r>
        </w:sdtContent>
      </w:sdt>
      <w:r w:rsidR="00E64FA0" w:rsidRPr="00361627">
        <w:rPr>
          <w:lang w:val="ru-RU"/>
        </w:rPr>
        <w:t xml:space="preserve"> Доработка отдельных бизнес</w:t>
      </w:r>
      <w:r w:rsidR="00800BD8" w:rsidRPr="00361627">
        <w:rPr>
          <w:lang w:val="ru-RU"/>
        </w:rPr>
        <w:t>-</w:t>
      </w:r>
      <w:r w:rsidR="00E64FA0" w:rsidRPr="00361627">
        <w:rPr>
          <w:lang w:val="ru-RU"/>
        </w:rPr>
        <w:t xml:space="preserve">процессов существующей информационной системы </w:t>
      </w:r>
    </w:p>
    <w:p w14:paraId="4BC156D4" w14:textId="6D2EF5A8" w:rsidR="00AE6008" w:rsidRDefault="00DB1FBF" w:rsidP="00AE6008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Описание бизнес-проблемы</w:t>
      </w:r>
    </w:p>
    <w:p w14:paraId="4D635C5C" w14:textId="77777777" w:rsidR="006E298B" w:rsidRDefault="006E298B" w:rsidP="006E298B">
      <w:pPr>
        <w:pStyle w:val="a"/>
        <w:numPr>
          <w:ilvl w:val="0"/>
          <w:numId w:val="45"/>
        </w:numPr>
        <w:rPr>
          <w:i/>
          <w:lang w:val="ru-RU"/>
        </w:rPr>
      </w:pPr>
      <w:r>
        <w:rPr>
          <w:i/>
          <w:lang w:val="ru-RU"/>
        </w:rPr>
        <w:t>Отсутствие автоматической выгрузки сотрудника с персональными данными из 1С-системы в общее хранилище данных.</w:t>
      </w:r>
    </w:p>
    <w:p w14:paraId="77DB1FE4" w14:textId="77777777" w:rsidR="006E298B" w:rsidRPr="00B96580" w:rsidRDefault="006E298B" w:rsidP="006E298B">
      <w:pPr>
        <w:pStyle w:val="a"/>
        <w:numPr>
          <w:ilvl w:val="0"/>
          <w:numId w:val="2"/>
        </w:numPr>
        <w:rPr>
          <w:i/>
          <w:lang w:val="ru-RU"/>
        </w:rPr>
      </w:pPr>
      <w:r>
        <w:rPr>
          <w:i/>
          <w:lang w:val="ru-RU"/>
        </w:rPr>
        <w:t>Наличие неактуальных персональных данных сотрудника в общем хранилище данных.</w:t>
      </w:r>
    </w:p>
    <w:p w14:paraId="3D932ED5" w14:textId="77777777" w:rsidR="006E298B" w:rsidRPr="006E298B" w:rsidRDefault="006E298B" w:rsidP="006E298B">
      <w:pPr>
        <w:rPr>
          <w:lang w:val="ru-RU"/>
        </w:rPr>
      </w:pPr>
    </w:p>
    <w:p w14:paraId="73E76B41" w14:textId="7B525539" w:rsidR="00E64FA0" w:rsidRDefault="00DB1FBF" w:rsidP="00461FA3">
      <w:pPr>
        <w:pStyle w:val="1"/>
        <w:numPr>
          <w:ilvl w:val="0"/>
          <w:numId w:val="11"/>
        </w:numPr>
        <w:rPr>
          <w:lang w:val="ru-RU"/>
        </w:rPr>
      </w:pPr>
      <w:r w:rsidRPr="00361627">
        <w:rPr>
          <w:lang w:val="ru-RU"/>
        </w:rPr>
        <w:t xml:space="preserve">описание </w:t>
      </w:r>
      <w:r w:rsidR="00461FA3" w:rsidRPr="00361627">
        <w:rPr>
          <w:lang w:val="ru-RU"/>
        </w:rPr>
        <w:t>образ</w:t>
      </w:r>
      <w:r w:rsidRPr="00361627">
        <w:rPr>
          <w:lang w:val="ru-RU"/>
        </w:rPr>
        <w:t>а</w:t>
      </w:r>
      <w:r w:rsidR="00461FA3" w:rsidRPr="00361627">
        <w:rPr>
          <w:lang w:val="ru-RU"/>
        </w:rPr>
        <w:t xml:space="preserve"> результата</w:t>
      </w:r>
    </w:p>
    <w:p w14:paraId="05901401" w14:textId="77777777" w:rsidR="006E298B" w:rsidRDefault="006E298B" w:rsidP="006E298B">
      <w:pPr>
        <w:pStyle w:val="a"/>
        <w:numPr>
          <w:ilvl w:val="0"/>
          <w:numId w:val="44"/>
        </w:numPr>
        <w:rPr>
          <w:lang w:val="ru-RU"/>
        </w:rPr>
      </w:pPr>
      <w:r>
        <w:rPr>
          <w:lang w:val="ru-RU"/>
        </w:rPr>
        <w:t>Сокращение трудозатрат сотрудников на 70%</w:t>
      </w:r>
    </w:p>
    <w:p w14:paraId="035C2F00" w14:textId="77777777" w:rsidR="006E298B" w:rsidRDefault="006E298B" w:rsidP="006E298B">
      <w:pPr>
        <w:pStyle w:val="a"/>
        <w:numPr>
          <w:ilvl w:val="0"/>
          <w:numId w:val="11"/>
        </w:numPr>
        <w:rPr>
          <w:lang w:val="ru-RU"/>
        </w:rPr>
      </w:pPr>
      <w:r>
        <w:rPr>
          <w:lang w:val="ru-RU"/>
        </w:rPr>
        <w:t>Уменьшение ошибок при переносе данных между 1С-системой и общим хранилищем данных на 80%.</w:t>
      </w:r>
    </w:p>
    <w:p w14:paraId="0283D52A" w14:textId="77777777" w:rsidR="006E298B" w:rsidRDefault="006E298B" w:rsidP="006E298B">
      <w:pPr>
        <w:pStyle w:val="a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Перенос данных между 1С-системой и общим хранилищем данных составляет не более 5 секунд.</w:t>
      </w:r>
    </w:p>
    <w:p w14:paraId="16956EA6" w14:textId="77777777" w:rsidR="006E298B" w:rsidRPr="00DC4830" w:rsidRDefault="006E298B" w:rsidP="006E298B">
      <w:pPr>
        <w:pStyle w:val="a"/>
        <w:numPr>
          <w:ilvl w:val="0"/>
          <w:numId w:val="11"/>
        </w:numPr>
        <w:rPr>
          <w:lang w:val="ru-RU"/>
        </w:rPr>
      </w:pPr>
      <w:r>
        <w:rPr>
          <w:lang w:val="ru-RU"/>
        </w:rPr>
        <w:t>Вероятность несоответствия данных между 1С-системой и общим хранилищем данных не большее 5%.</w:t>
      </w:r>
    </w:p>
    <w:p w14:paraId="209C6F22" w14:textId="77777777" w:rsidR="006E298B" w:rsidRPr="006E298B" w:rsidRDefault="006E298B" w:rsidP="006E298B">
      <w:pPr>
        <w:rPr>
          <w:lang w:val="ru-RU"/>
        </w:rPr>
      </w:pPr>
    </w:p>
    <w:p w14:paraId="53A930A8" w14:textId="319CDF5A" w:rsidR="0001715A" w:rsidRPr="00361627" w:rsidRDefault="0001715A" w:rsidP="0001715A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 xml:space="preserve">описание </w:t>
      </w:r>
      <w:r w:rsidR="00A93B0A" w:rsidRPr="00361627">
        <w:rPr>
          <w:lang w:val="ru-RU"/>
        </w:rPr>
        <w:t>пользовательских ролей</w:t>
      </w:r>
    </w:p>
    <w:p w14:paraId="3EB328CB" w14:textId="77777777" w:rsidR="0001715A" w:rsidRPr="00361627" w:rsidRDefault="0001715A" w:rsidP="0001715A">
      <w:pPr>
        <w:rPr>
          <w:lang w:val="ru-RU"/>
        </w:rPr>
      </w:pP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6"/>
        <w:gridCol w:w="3129"/>
        <w:gridCol w:w="6682"/>
      </w:tblGrid>
      <w:tr w:rsidR="009A01F5" w:rsidRPr="00361627" w14:paraId="2E793FD7" w14:textId="77777777" w:rsidTr="00AC0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9" w:type="pct"/>
          </w:tcPr>
          <w:p w14:paraId="7A30DAEB" w14:textId="77777777" w:rsidR="009A01F5" w:rsidRPr="00361627" w:rsidRDefault="009A01F5" w:rsidP="00DA042A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1496" w:type="pct"/>
          </w:tcPr>
          <w:p w14:paraId="3F4B6E25" w14:textId="6BE6F0B5" w:rsidR="009A01F5" w:rsidRPr="00361627" w:rsidRDefault="009A01F5" w:rsidP="00DA042A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Роль</w:t>
            </w:r>
          </w:p>
        </w:tc>
        <w:tc>
          <w:tcPr>
            <w:tcW w:w="3195" w:type="pct"/>
          </w:tcPr>
          <w:p w14:paraId="1F7033A0" w14:textId="6BFDF5A7" w:rsidR="009A01F5" w:rsidRPr="00361627" w:rsidRDefault="009A01F5" w:rsidP="00DA042A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Описание</w:t>
            </w:r>
          </w:p>
        </w:tc>
      </w:tr>
      <w:tr w:rsidR="00AC0021" w:rsidRPr="006E298B" w14:paraId="1442B5C1" w14:textId="77777777" w:rsidTr="00AC0021">
        <w:tc>
          <w:tcPr>
            <w:tcW w:w="309" w:type="pct"/>
          </w:tcPr>
          <w:p w14:paraId="0A0DA72E" w14:textId="423EB924" w:rsidR="00AC0021" w:rsidRPr="00361627" w:rsidRDefault="00250EC7" w:rsidP="00BE683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1</w:t>
            </w:r>
          </w:p>
        </w:tc>
        <w:tc>
          <w:tcPr>
            <w:tcW w:w="1496" w:type="pct"/>
          </w:tcPr>
          <w:p w14:paraId="48D346EF" w14:textId="423D7834" w:rsidR="00AC0021" w:rsidRPr="00361627" w:rsidRDefault="004961A8" w:rsidP="00DA042A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Администратор 1С-системы</w:t>
            </w:r>
          </w:p>
        </w:tc>
        <w:tc>
          <w:tcPr>
            <w:tcW w:w="3195" w:type="pct"/>
          </w:tcPr>
          <w:p w14:paraId="16DF6C19" w14:textId="7E0DDA58" w:rsidR="00AC0021" w:rsidRPr="00361627" w:rsidRDefault="007E2721" w:rsidP="00B51B97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Контроль выполнения выгрузки, прерывание процесса выгрузки, просмотр и выгрузка логов, устранение сбоев</w:t>
            </w:r>
          </w:p>
        </w:tc>
      </w:tr>
      <w:tr w:rsidR="00AC0021" w:rsidRPr="006E298B" w14:paraId="346E8878" w14:textId="77777777" w:rsidTr="00AC0021">
        <w:tc>
          <w:tcPr>
            <w:tcW w:w="309" w:type="pct"/>
          </w:tcPr>
          <w:p w14:paraId="0065F81C" w14:textId="7D23E3B2" w:rsidR="00AC0021" w:rsidRPr="00361627" w:rsidRDefault="00250EC7" w:rsidP="00BE683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2</w:t>
            </w:r>
          </w:p>
        </w:tc>
        <w:tc>
          <w:tcPr>
            <w:tcW w:w="1496" w:type="pct"/>
          </w:tcPr>
          <w:p w14:paraId="62EBF840" w14:textId="7C727410" w:rsidR="00AC0021" w:rsidRPr="00361627" w:rsidRDefault="004961A8" w:rsidP="00DA042A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Администратор общего хранилища данных</w:t>
            </w:r>
          </w:p>
        </w:tc>
        <w:tc>
          <w:tcPr>
            <w:tcW w:w="3195" w:type="pct"/>
          </w:tcPr>
          <w:p w14:paraId="119FA44B" w14:textId="3BD96568" w:rsidR="00AC0021" w:rsidRPr="00361627" w:rsidRDefault="00B51B97" w:rsidP="00604EFF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color w:val="000000"/>
                <w:lang w:val="ru-RU"/>
              </w:rPr>
            </w:pPr>
            <w:r>
              <w:rPr>
                <w:rFonts w:cstheme="minorHAnsi"/>
                <w:color w:val="000000"/>
                <w:lang w:val="ru-RU"/>
              </w:rPr>
              <w:t xml:space="preserve">Контроль «приёма» данных, </w:t>
            </w:r>
            <w:r w:rsidR="00604EFF">
              <w:rPr>
                <w:rFonts w:cstheme="minorHAnsi"/>
                <w:color w:val="000000"/>
                <w:lang w:val="ru-RU"/>
              </w:rPr>
              <w:t xml:space="preserve">просмотр и выгрузка логов, управление соответствием данных, определение и </w:t>
            </w:r>
            <w:r w:rsidR="00604EFF" w:rsidRPr="00604EFF">
              <w:rPr>
                <w:rFonts w:cstheme="minorHAnsi"/>
                <w:color w:val="000000"/>
                <w:lang w:val="ru-RU"/>
              </w:rPr>
              <w:t>автоматизация правил</w:t>
            </w:r>
            <w:r w:rsidR="00604EFF">
              <w:rPr>
                <w:rFonts w:cstheme="minorHAnsi"/>
                <w:color w:val="000000"/>
                <w:lang w:val="ru-RU"/>
              </w:rPr>
              <w:t xml:space="preserve"> преобразования данных</w:t>
            </w:r>
          </w:p>
        </w:tc>
      </w:tr>
      <w:tr w:rsidR="00AC0021" w:rsidRPr="006E298B" w14:paraId="6902B818" w14:textId="77777777" w:rsidTr="00AC0021">
        <w:tc>
          <w:tcPr>
            <w:tcW w:w="309" w:type="pct"/>
          </w:tcPr>
          <w:p w14:paraId="74FE36A9" w14:textId="7ABB382F" w:rsidR="00AC0021" w:rsidRPr="00361627" w:rsidRDefault="00250EC7" w:rsidP="00BE683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3</w:t>
            </w:r>
          </w:p>
        </w:tc>
        <w:tc>
          <w:tcPr>
            <w:tcW w:w="1496" w:type="pct"/>
          </w:tcPr>
          <w:p w14:paraId="5783F63E" w14:textId="38EF35CA" w:rsidR="00AC0021" w:rsidRPr="00361627" w:rsidRDefault="004961A8" w:rsidP="00DA042A">
            <w:pPr>
              <w:rPr>
                <w:rFonts w:cstheme="minorHAnsi"/>
                <w:lang w:val="ru-RU"/>
              </w:rPr>
            </w:pPr>
            <w:r>
              <w:rPr>
                <w:rFonts w:cstheme="minorHAnsi"/>
                <w:lang w:val="ru-RU"/>
              </w:rPr>
              <w:t>Сотрудник отдела кадров</w:t>
            </w:r>
          </w:p>
        </w:tc>
        <w:tc>
          <w:tcPr>
            <w:tcW w:w="3195" w:type="pct"/>
          </w:tcPr>
          <w:p w14:paraId="7C8A844F" w14:textId="4567EE84" w:rsidR="00AC0021" w:rsidRPr="00361627" w:rsidRDefault="004D72EA" w:rsidP="00D60624">
            <w:pPr>
              <w:autoSpaceDE w:val="0"/>
              <w:autoSpaceDN w:val="0"/>
              <w:adjustRightInd w:val="0"/>
              <w:spacing w:after="0"/>
              <w:rPr>
                <w:rFonts w:cstheme="minorHAnsi"/>
                <w:color w:val="000000"/>
                <w:lang w:val="ru-RU"/>
              </w:rPr>
            </w:pPr>
            <w:r>
              <w:rPr>
                <w:rFonts w:cstheme="minorHAnsi"/>
                <w:color w:val="000000"/>
                <w:lang w:val="ru-RU"/>
              </w:rPr>
              <w:t xml:space="preserve">Инициация выгрузки персональных данных сотрудника, просмотр статуса выгрузки </w:t>
            </w:r>
          </w:p>
        </w:tc>
      </w:tr>
    </w:tbl>
    <w:p w14:paraId="5E1801BD" w14:textId="487B036F" w:rsidR="00074ABD" w:rsidRPr="00361627" w:rsidRDefault="0038029B" w:rsidP="00BE6833">
      <w:pPr>
        <w:pStyle w:val="1"/>
        <w:numPr>
          <w:ilvl w:val="0"/>
          <w:numId w:val="28"/>
        </w:numPr>
        <w:rPr>
          <w:lang w:val="ru-RU"/>
        </w:rPr>
      </w:pPr>
      <w:r w:rsidRPr="00361627">
        <w:rPr>
          <w:lang w:val="ru-RU"/>
        </w:rPr>
        <w:t>сценарии</w:t>
      </w:r>
      <w:r w:rsidR="00074ABD" w:rsidRPr="00361627">
        <w:rPr>
          <w:lang w:val="ru-RU"/>
        </w:rPr>
        <w:t xml:space="preserve"> </w:t>
      </w:r>
      <w:r w:rsidR="00A93B0A" w:rsidRPr="00361627">
        <w:rPr>
          <w:lang w:val="ru-RU"/>
        </w:rPr>
        <w:t>и</w:t>
      </w:r>
      <w:r w:rsidR="00932185" w:rsidRPr="00361627">
        <w:rPr>
          <w:lang w:val="ru-RU"/>
        </w:rPr>
        <w:t xml:space="preserve"> функциональные требования</w:t>
      </w:r>
      <w:r w:rsidR="00494AF3" w:rsidRPr="00361627">
        <w:rPr>
          <w:lang w:val="ru-RU"/>
        </w:rPr>
        <w:t xml:space="preserve"> (обязательные)</w:t>
      </w:r>
    </w:p>
    <w:p w14:paraId="2EFEA207" w14:textId="223FA200" w:rsidR="00384628" w:rsidRPr="007A29DC" w:rsidRDefault="00384628" w:rsidP="00384628">
      <w:pPr>
        <w:rPr>
          <w:lang w:val="ru-RU"/>
        </w:rPr>
      </w:pPr>
      <w:r>
        <w:rPr>
          <w:lang w:val="ru-RU"/>
        </w:rPr>
        <w:t xml:space="preserve">5.1. </w:t>
      </w:r>
      <w:r w:rsidR="00A46C71" w:rsidRPr="00A46C71">
        <w:rPr>
          <w:lang w:val="ru-RU"/>
        </w:rPr>
        <w:t>Внедрение автоматизированного процесса переноса данных между системой 1С и центральным хранилищем информации.</w:t>
      </w:r>
    </w:p>
    <w:p w14:paraId="799AB537" w14:textId="09C1115F" w:rsidR="00384628" w:rsidRDefault="00384628" w:rsidP="00384628">
      <w:pPr>
        <w:pStyle w:val="af8"/>
        <w:numPr>
          <w:ilvl w:val="2"/>
          <w:numId w:val="28"/>
        </w:numPr>
        <w:rPr>
          <w:lang w:val="ru-RU"/>
        </w:rPr>
      </w:pPr>
      <w:r>
        <w:rPr>
          <w:lang w:val="ru-RU"/>
        </w:rPr>
        <w:t>Как с</w:t>
      </w:r>
      <w:r w:rsidR="00E4305F">
        <w:rPr>
          <w:lang w:val="ru-RU"/>
        </w:rPr>
        <w:t>отрудник отдела кадров я хочу, чтобы</w:t>
      </w:r>
      <w:r>
        <w:rPr>
          <w:lang w:val="ru-RU"/>
        </w:rPr>
        <w:t xml:space="preserve"> процесс </w:t>
      </w:r>
      <w:r w:rsidR="00A46C71">
        <w:rPr>
          <w:lang w:val="ru-RU"/>
        </w:rPr>
        <w:t>переноса персональных данных сотрудника из 1С-системы в общее хранилище данных</w:t>
      </w:r>
      <w:r w:rsidR="00E4305F">
        <w:rPr>
          <w:lang w:val="ru-RU"/>
        </w:rPr>
        <w:t xml:space="preserve"> происходил как автоматически, так и по моему требованию</w:t>
      </w:r>
      <w:r w:rsidR="00A46C71">
        <w:rPr>
          <w:lang w:val="ru-RU"/>
        </w:rPr>
        <w:t xml:space="preserve"> для обеспечения актуальности персональных данных в общем </w:t>
      </w:r>
      <w:r w:rsidR="00A556C2">
        <w:rPr>
          <w:lang w:val="ru-RU"/>
        </w:rPr>
        <w:t>хранилище</w:t>
      </w:r>
      <w:r w:rsidR="00A46C71">
        <w:rPr>
          <w:lang w:val="ru-RU"/>
        </w:rPr>
        <w:t xml:space="preserve"> и </w:t>
      </w:r>
      <w:r w:rsidR="00A556C2">
        <w:rPr>
          <w:lang w:val="ru-RU"/>
        </w:rPr>
        <w:t>устранения ручного переноса данных между системами.</w:t>
      </w:r>
    </w:p>
    <w:p w14:paraId="5BD88C0F" w14:textId="77777777" w:rsidR="00E4305F" w:rsidRDefault="00E4305F" w:rsidP="00E4305F">
      <w:pPr>
        <w:ind w:left="709"/>
        <w:rPr>
          <w:lang w:val="ru-RU"/>
        </w:rPr>
      </w:pPr>
      <w:r>
        <w:rPr>
          <w:lang w:val="ru-RU"/>
        </w:rPr>
        <w:t>5.1.2.</w:t>
      </w:r>
    </w:p>
    <w:p w14:paraId="73381F36" w14:textId="0C9300FE" w:rsidR="004F51F2" w:rsidRPr="00E4305F" w:rsidRDefault="00E4305F" w:rsidP="00E4305F">
      <w:pPr>
        <w:ind w:left="1080"/>
        <w:rPr>
          <w:lang w:val="ru-RU"/>
        </w:rPr>
      </w:pPr>
      <w:r>
        <w:rPr>
          <w:lang w:val="ru-RU"/>
        </w:rPr>
        <w:t xml:space="preserve">5.1.2.1. </w:t>
      </w:r>
      <w:r w:rsidR="004F51F2" w:rsidRPr="00E4305F">
        <w:rPr>
          <w:lang w:val="ru-RU"/>
        </w:rPr>
        <w:t>Для этого я захожу в «Личную карточку» сотрудника в системе кадрового учета.</w:t>
      </w:r>
    </w:p>
    <w:p w14:paraId="4B12422B" w14:textId="77777777" w:rsidR="004F51F2" w:rsidRPr="00D64204" w:rsidRDefault="004F51F2" w:rsidP="00E4305F">
      <w:pPr>
        <w:ind w:left="1701"/>
        <w:rPr>
          <w:lang w:val="ru-RU"/>
        </w:rPr>
      </w:pPr>
      <w:r>
        <w:rPr>
          <w:lang w:val="ru-RU"/>
        </w:rPr>
        <w:t>1.Нажимаю на кнопку «Инициировать перенос</w:t>
      </w:r>
      <w:r w:rsidRPr="00D64204">
        <w:rPr>
          <w:lang w:val="ru-RU"/>
        </w:rPr>
        <w:t>»</w:t>
      </w:r>
    </w:p>
    <w:p w14:paraId="168146A9" w14:textId="77777777" w:rsidR="004F51F2" w:rsidRPr="00D64204" w:rsidRDefault="004F51F2" w:rsidP="00E4305F">
      <w:pPr>
        <w:ind w:left="1701"/>
        <w:rPr>
          <w:lang w:val="ru-RU"/>
        </w:rPr>
      </w:pPr>
      <w:r w:rsidRPr="00D64204">
        <w:rPr>
          <w:lang w:val="ru-RU"/>
        </w:rPr>
        <w:t xml:space="preserve">2. </w:t>
      </w:r>
      <w:r>
        <w:rPr>
          <w:lang w:val="ru-RU"/>
        </w:rPr>
        <w:t>Вижу окно прогресса переноса данных</w:t>
      </w:r>
      <w:r w:rsidRPr="00D64204">
        <w:rPr>
          <w:lang w:val="ru-RU"/>
        </w:rPr>
        <w:t>.</w:t>
      </w:r>
    </w:p>
    <w:p w14:paraId="78808F77" w14:textId="631B9EB5" w:rsidR="004F51F2" w:rsidRDefault="004F51F2" w:rsidP="00E4305F">
      <w:pPr>
        <w:ind w:left="1701"/>
        <w:rPr>
          <w:lang w:val="ru-RU"/>
        </w:rPr>
      </w:pPr>
      <w:r>
        <w:rPr>
          <w:lang w:val="ru-RU"/>
        </w:rPr>
        <w:t>3.</w:t>
      </w:r>
      <w:r w:rsidRPr="00272558">
        <w:rPr>
          <w:lang w:val="ru-RU"/>
        </w:rPr>
        <w:t xml:space="preserve"> </w:t>
      </w:r>
      <w:r>
        <w:rPr>
          <w:lang w:val="ru-RU"/>
        </w:rPr>
        <w:t>Вижу уведомление, что перенос прошел успешно.</w:t>
      </w:r>
    </w:p>
    <w:p w14:paraId="35A462F7" w14:textId="55B769DB" w:rsidR="00E4305F" w:rsidRDefault="00E4305F" w:rsidP="00E4305F">
      <w:pPr>
        <w:ind w:left="1134"/>
        <w:rPr>
          <w:lang w:val="ru-RU"/>
        </w:rPr>
      </w:pPr>
      <w:r>
        <w:rPr>
          <w:lang w:val="ru-RU"/>
        </w:rPr>
        <w:t>5.1.2.2. Выгрузка данных начинается автоматически в 03:00 ежедневно.</w:t>
      </w:r>
    </w:p>
    <w:p w14:paraId="7864E5F9" w14:textId="1DCBC8AB" w:rsidR="00E4305F" w:rsidRDefault="009B0DCA" w:rsidP="009B0DCA">
      <w:pPr>
        <w:ind w:left="1701"/>
        <w:rPr>
          <w:lang w:val="ru-RU"/>
        </w:rPr>
      </w:pPr>
      <w:r>
        <w:rPr>
          <w:lang w:val="ru-RU"/>
        </w:rPr>
        <w:t xml:space="preserve">1. Система </w:t>
      </w:r>
      <w:proofErr w:type="spellStart"/>
      <w:r>
        <w:rPr>
          <w:lang w:val="ru-RU"/>
        </w:rPr>
        <w:t>инкрементально</w:t>
      </w:r>
      <w:proofErr w:type="spellEnd"/>
      <w:r>
        <w:rPr>
          <w:lang w:val="ru-RU"/>
        </w:rPr>
        <w:t xml:space="preserve"> выгружает данные сотрудников.</w:t>
      </w:r>
    </w:p>
    <w:p w14:paraId="53EE8AEB" w14:textId="027812B6" w:rsidR="009B0DCA" w:rsidRDefault="009B0DCA" w:rsidP="009B0DCA">
      <w:pPr>
        <w:ind w:left="1701"/>
        <w:rPr>
          <w:lang w:val="ru-RU"/>
        </w:rPr>
      </w:pPr>
      <w:r>
        <w:rPr>
          <w:lang w:val="ru-RU"/>
        </w:rPr>
        <w:t>2. Результат выгрузки фиксируется в журнале выгрузки.</w:t>
      </w:r>
    </w:p>
    <w:p w14:paraId="1B4B66E0" w14:textId="77777777" w:rsidR="00384628" w:rsidRDefault="00384628" w:rsidP="00384628">
      <w:pPr>
        <w:pStyle w:val="af8"/>
        <w:rPr>
          <w:lang w:val="ru-RU"/>
        </w:rPr>
      </w:pPr>
      <w:r>
        <w:rPr>
          <w:lang w:val="ru-RU"/>
        </w:rPr>
        <w:t>5.1.</w:t>
      </w:r>
      <w:proofErr w:type="gramStart"/>
      <w:r>
        <w:rPr>
          <w:lang w:val="ru-RU"/>
        </w:rPr>
        <w:t>3.МОКАП</w:t>
      </w:r>
      <w:proofErr w:type="gramEnd"/>
    </w:p>
    <w:p w14:paraId="36B6722C" w14:textId="77777777" w:rsidR="00384628" w:rsidRDefault="00384628" w:rsidP="00384628">
      <w:pPr>
        <w:pStyle w:val="af8"/>
        <w:rPr>
          <w:lang w:val="ru-RU"/>
        </w:rPr>
      </w:pPr>
      <w:r>
        <w:rPr>
          <w:lang w:val="ru-RU"/>
        </w:rPr>
        <w:t>5.1.4. Функциональные требования</w:t>
      </w:r>
    </w:p>
    <w:p w14:paraId="1046D0D0" w14:textId="2F87B90F" w:rsidR="00384628" w:rsidRDefault="00384628" w:rsidP="00384628">
      <w:pPr>
        <w:pStyle w:val="af8"/>
        <w:ind w:left="1440"/>
        <w:rPr>
          <w:lang w:val="ru-RU"/>
        </w:rPr>
      </w:pPr>
      <w:r>
        <w:rPr>
          <w:lang w:val="ru-RU"/>
        </w:rPr>
        <w:t xml:space="preserve">5.1.4.1. </w:t>
      </w:r>
      <w:r w:rsidR="00766FD6">
        <w:rPr>
          <w:lang w:val="ru-RU"/>
        </w:rPr>
        <w:t>Настройка выгрузки персональных данных в общее хранилище данных</w:t>
      </w:r>
    </w:p>
    <w:tbl>
      <w:tblPr>
        <w:tblStyle w:val="afe"/>
        <w:tblW w:w="0" w:type="auto"/>
        <w:tblInd w:w="1440" w:type="dxa"/>
        <w:tblLook w:val="04A0" w:firstRow="1" w:lastRow="0" w:firstColumn="1" w:lastColumn="0" w:noHBand="0" w:noVBand="1"/>
      </w:tblPr>
      <w:tblGrid>
        <w:gridCol w:w="1817"/>
        <w:gridCol w:w="1710"/>
        <w:gridCol w:w="1856"/>
        <w:gridCol w:w="1914"/>
        <w:gridCol w:w="1630"/>
      </w:tblGrid>
      <w:tr w:rsidR="00384628" w14:paraId="010E9926" w14:textId="77777777" w:rsidTr="00A64DB2">
        <w:tc>
          <w:tcPr>
            <w:tcW w:w="1817" w:type="dxa"/>
          </w:tcPr>
          <w:p w14:paraId="07C57257" w14:textId="77777777" w:rsidR="00384628" w:rsidRDefault="00384628" w:rsidP="00A64DB2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Название</w:t>
            </w:r>
          </w:p>
        </w:tc>
        <w:tc>
          <w:tcPr>
            <w:tcW w:w="1710" w:type="dxa"/>
          </w:tcPr>
          <w:p w14:paraId="3CC01E9D" w14:textId="77777777" w:rsidR="00384628" w:rsidRDefault="00384628" w:rsidP="00A64DB2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1856" w:type="dxa"/>
          </w:tcPr>
          <w:p w14:paraId="316350EA" w14:textId="77777777" w:rsidR="00384628" w:rsidRDefault="00384628" w:rsidP="00A64DB2">
            <w:pPr>
              <w:pStyle w:val="af8"/>
              <w:ind w:left="0"/>
              <w:rPr>
                <w:lang w:val="ru-RU"/>
              </w:rPr>
            </w:pPr>
            <w:proofErr w:type="spellStart"/>
            <w:r>
              <w:rPr>
                <w:lang w:val="ru-RU"/>
              </w:rPr>
              <w:t>Валидация</w:t>
            </w:r>
            <w:proofErr w:type="spellEnd"/>
          </w:p>
        </w:tc>
        <w:tc>
          <w:tcPr>
            <w:tcW w:w="1914" w:type="dxa"/>
          </w:tcPr>
          <w:p w14:paraId="4A23FFB8" w14:textId="77777777" w:rsidR="00384628" w:rsidRDefault="00384628" w:rsidP="00A64DB2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Алгоритм заполнения</w:t>
            </w:r>
          </w:p>
        </w:tc>
        <w:tc>
          <w:tcPr>
            <w:tcW w:w="1623" w:type="dxa"/>
          </w:tcPr>
          <w:p w14:paraId="62160019" w14:textId="77777777" w:rsidR="00384628" w:rsidRDefault="00384628" w:rsidP="00A64DB2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Права доступа</w:t>
            </w:r>
          </w:p>
        </w:tc>
      </w:tr>
      <w:tr w:rsidR="00384628" w:rsidRPr="00FB6AFA" w14:paraId="7605ADB7" w14:textId="77777777" w:rsidTr="00A64DB2">
        <w:tc>
          <w:tcPr>
            <w:tcW w:w="1817" w:type="dxa"/>
          </w:tcPr>
          <w:p w14:paraId="28160705" w14:textId="2F1EEF33" w:rsidR="00384628" w:rsidRPr="00766FD6" w:rsidRDefault="00766FD6" w:rsidP="00A64DB2">
            <w:pPr>
              <w:pStyle w:val="af8"/>
              <w:ind w:left="0"/>
              <w:rPr>
                <w:lang w:val="ru-RU"/>
              </w:rPr>
            </w:pPr>
            <w:r w:rsidRPr="00766FD6">
              <w:rPr>
                <w:lang w:val="ru-RU"/>
              </w:rPr>
              <w:t>URL хранилища</w:t>
            </w:r>
          </w:p>
        </w:tc>
        <w:tc>
          <w:tcPr>
            <w:tcW w:w="1710" w:type="dxa"/>
          </w:tcPr>
          <w:p w14:paraId="701817D7" w14:textId="5E2574C9" w:rsidR="00384628" w:rsidRPr="00766FD6" w:rsidRDefault="00766FD6" w:rsidP="00A64DB2">
            <w:pPr>
              <w:pStyle w:val="af8"/>
              <w:ind w:left="0"/>
              <w:rPr>
                <w:lang w:val="ru-RU"/>
              </w:rPr>
            </w:pPr>
            <w:r w:rsidRPr="00766FD6">
              <w:rPr>
                <w:lang w:val="ru-RU"/>
              </w:rPr>
              <w:t>Строка</w:t>
            </w:r>
          </w:p>
        </w:tc>
        <w:tc>
          <w:tcPr>
            <w:tcW w:w="1856" w:type="dxa"/>
          </w:tcPr>
          <w:p w14:paraId="67579451" w14:textId="47D6676B" w:rsidR="00384628" w:rsidRPr="00766FD6" w:rsidRDefault="00766FD6" w:rsidP="00766FD6">
            <w:pPr>
              <w:pStyle w:val="af8"/>
              <w:ind w:left="0"/>
            </w:pPr>
            <w:r w:rsidRPr="00766FD6">
              <w:rPr>
                <w:lang w:val="ru-RU"/>
              </w:rPr>
              <w:t xml:space="preserve">Формат </w:t>
            </w:r>
            <w:r w:rsidRPr="00766FD6">
              <w:t>URL</w:t>
            </w:r>
          </w:p>
        </w:tc>
        <w:tc>
          <w:tcPr>
            <w:tcW w:w="1914" w:type="dxa"/>
          </w:tcPr>
          <w:p w14:paraId="25E1DDBD" w14:textId="203C5157" w:rsidR="00384628" w:rsidRPr="00766FD6" w:rsidRDefault="00766FD6" w:rsidP="00A64DB2">
            <w:pPr>
              <w:pStyle w:val="af8"/>
              <w:ind w:left="0"/>
              <w:rPr>
                <w:lang w:val="ru-RU"/>
              </w:rPr>
            </w:pPr>
            <w:r w:rsidRPr="00766FD6">
              <w:rPr>
                <w:lang w:val="ru-RU"/>
              </w:rPr>
              <w:t>Добавляется Администратором 1С</w:t>
            </w:r>
          </w:p>
        </w:tc>
        <w:tc>
          <w:tcPr>
            <w:tcW w:w="1623" w:type="dxa"/>
          </w:tcPr>
          <w:p w14:paraId="65046E3B" w14:textId="101341C1" w:rsidR="00384628" w:rsidRPr="00766FD6" w:rsidRDefault="00766FD6" w:rsidP="00A64DB2">
            <w:pPr>
              <w:pStyle w:val="af8"/>
              <w:ind w:left="0"/>
              <w:rPr>
                <w:lang w:val="ru-RU"/>
              </w:rPr>
            </w:pPr>
            <w:r w:rsidRPr="00766FD6">
              <w:rPr>
                <w:lang w:val="ru-RU"/>
              </w:rPr>
              <w:t>Администратор 1С</w:t>
            </w:r>
            <w:r>
              <w:rPr>
                <w:lang w:val="ru-RU"/>
              </w:rPr>
              <w:t xml:space="preserve"> - редактирование</w:t>
            </w:r>
          </w:p>
        </w:tc>
      </w:tr>
      <w:tr w:rsidR="00384628" w:rsidRPr="006E298B" w14:paraId="708B42BD" w14:textId="77777777" w:rsidTr="00A64DB2">
        <w:tc>
          <w:tcPr>
            <w:tcW w:w="1817" w:type="dxa"/>
          </w:tcPr>
          <w:p w14:paraId="514D2168" w14:textId="5ABED362" w:rsidR="00384628" w:rsidRPr="00FE0760" w:rsidRDefault="009C186B" w:rsidP="00A64DB2">
            <w:pPr>
              <w:pStyle w:val="af8"/>
              <w:ind w:left="0"/>
              <w:rPr>
                <w:lang w:val="ru-RU"/>
              </w:rPr>
            </w:pPr>
            <w:r w:rsidRPr="00FE0760">
              <w:rPr>
                <w:lang w:val="ru-RU"/>
              </w:rPr>
              <w:t>Статус соединения</w:t>
            </w:r>
          </w:p>
        </w:tc>
        <w:tc>
          <w:tcPr>
            <w:tcW w:w="1710" w:type="dxa"/>
          </w:tcPr>
          <w:p w14:paraId="17076295" w14:textId="254D29EA" w:rsidR="00384628" w:rsidRPr="00FE0760" w:rsidRDefault="009C186B" w:rsidP="00A64DB2">
            <w:pPr>
              <w:pStyle w:val="af8"/>
              <w:ind w:left="0"/>
              <w:rPr>
                <w:lang w:val="ru-RU"/>
              </w:rPr>
            </w:pPr>
            <w:r w:rsidRPr="00FE0760">
              <w:rPr>
                <w:lang w:val="ru-RU"/>
              </w:rPr>
              <w:t>Перечисление</w:t>
            </w:r>
          </w:p>
        </w:tc>
        <w:tc>
          <w:tcPr>
            <w:tcW w:w="1856" w:type="dxa"/>
          </w:tcPr>
          <w:p w14:paraId="115DB2C4" w14:textId="77777777" w:rsidR="00384628" w:rsidRPr="00FE0760" w:rsidRDefault="00384628" w:rsidP="00A64DB2">
            <w:pPr>
              <w:pStyle w:val="af8"/>
              <w:ind w:left="0"/>
              <w:rPr>
                <w:lang w:val="ru-RU"/>
              </w:rPr>
            </w:pPr>
            <w:r w:rsidRPr="00FE0760">
              <w:rPr>
                <w:lang w:val="ru-RU"/>
              </w:rPr>
              <w:t>Всегда заполнено,</w:t>
            </w:r>
          </w:p>
          <w:p w14:paraId="5CBACB67" w14:textId="76AC4480" w:rsidR="009C186B" w:rsidRPr="00FE0760" w:rsidRDefault="009C186B" w:rsidP="00A64DB2">
            <w:pPr>
              <w:pStyle w:val="af8"/>
              <w:ind w:left="0"/>
              <w:rPr>
                <w:lang w:val="ru-RU"/>
              </w:rPr>
            </w:pPr>
            <w:r w:rsidRPr="00FE0760">
              <w:rPr>
                <w:lang w:val="ru-RU"/>
              </w:rPr>
              <w:t>Ограничено (15</w:t>
            </w:r>
            <w:r w:rsidR="00384628" w:rsidRPr="00FE0760">
              <w:rPr>
                <w:lang w:val="ru-RU"/>
              </w:rPr>
              <w:t>)</w:t>
            </w:r>
            <w:r w:rsidRPr="00FE0760">
              <w:rPr>
                <w:lang w:val="ru-RU"/>
              </w:rPr>
              <w:t>,</w:t>
            </w:r>
          </w:p>
          <w:p w14:paraId="1D808220" w14:textId="69805D1C" w:rsidR="009C186B" w:rsidRPr="00FE0760" w:rsidRDefault="009C186B" w:rsidP="00A64DB2">
            <w:pPr>
              <w:pStyle w:val="af8"/>
              <w:ind w:left="0"/>
              <w:rPr>
                <w:lang w:val="ru-RU"/>
              </w:rPr>
            </w:pPr>
            <w:r w:rsidRPr="00FE0760">
              <w:rPr>
                <w:lang w:val="ru-RU"/>
              </w:rPr>
              <w:t>«Соединено»,</w:t>
            </w:r>
          </w:p>
          <w:p w14:paraId="529FCB5D" w14:textId="12961E69" w:rsidR="00384628" w:rsidRPr="00FE0760" w:rsidRDefault="009C186B" w:rsidP="009C186B">
            <w:pPr>
              <w:pStyle w:val="af8"/>
              <w:ind w:left="0"/>
              <w:rPr>
                <w:lang w:val="ru-RU"/>
              </w:rPr>
            </w:pPr>
            <w:r w:rsidRPr="00FE0760">
              <w:rPr>
                <w:lang w:val="ru-RU"/>
              </w:rPr>
              <w:t>«Нет соединения»</w:t>
            </w:r>
            <w:r w:rsidR="00384628" w:rsidRPr="00FE0760">
              <w:rPr>
                <w:lang w:val="ru-RU"/>
              </w:rPr>
              <w:t xml:space="preserve"> </w:t>
            </w:r>
          </w:p>
        </w:tc>
        <w:tc>
          <w:tcPr>
            <w:tcW w:w="1914" w:type="dxa"/>
          </w:tcPr>
          <w:p w14:paraId="57499789" w14:textId="021B2049" w:rsidR="00384628" w:rsidRPr="00FE0760" w:rsidRDefault="009C186B" w:rsidP="00A64DB2">
            <w:pPr>
              <w:pStyle w:val="af8"/>
              <w:ind w:left="0"/>
              <w:rPr>
                <w:lang w:val="ru-RU"/>
              </w:rPr>
            </w:pPr>
            <w:r w:rsidRPr="00FE0760">
              <w:rPr>
                <w:lang w:val="ru-RU"/>
              </w:rPr>
              <w:t>Задается Администратором 1С</w:t>
            </w:r>
          </w:p>
        </w:tc>
        <w:tc>
          <w:tcPr>
            <w:tcW w:w="1623" w:type="dxa"/>
          </w:tcPr>
          <w:p w14:paraId="3D473A10" w14:textId="2682D38E" w:rsidR="00384628" w:rsidRPr="00FE0760" w:rsidRDefault="009C186B" w:rsidP="00A64DB2">
            <w:pPr>
              <w:pStyle w:val="af8"/>
              <w:ind w:left="0"/>
              <w:rPr>
                <w:lang w:val="ru-RU"/>
              </w:rPr>
            </w:pPr>
            <w:r w:rsidRPr="00FE0760">
              <w:rPr>
                <w:lang w:val="ru-RU"/>
              </w:rPr>
              <w:t xml:space="preserve">Администратор 1С – редактирование, Чтение </w:t>
            </w:r>
            <w:r w:rsidR="00FE0760">
              <w:rPr>
                <w:lang w:val="ru-RU"/>
              </w:rPr>
              <w:t xml:space="preserve">- </w:t>
            </w:r>
            <w:r w:rsidRPr="00FE0760">
              <w:rPr>
                <w:lang w:val="ru-RU"/>
              </w:rPr>
              <w:t>для всех</w:t>
            </w:r>
          </w:p>
        </w:tc>
      </w:tr>
      <w:tr w:rsidR="00384628" w:rsidRPr="00FB6AFA" w14:paraId="2101AC16" w14:textId="77777777" w:rsidTr="00A64DB2">
        <w:tc>
          <w:tcPr>
            <w:tcW w:w="1817" w:type="dxa"/>
          </w:tcPr>
          <w:p w14:paraId="0210E5B4" w14:textId="392DB9AD" w:rsidR="00384628" w:rsidRPr="00AB3586" w:rsidRDefault="00A56D91" w:rsidP="00A64DB2">
            <w:pPr>
              <w:pStyle w:val="af8"/>
              <w:ind w:left="0"/>
              <w:rPr>
                <w:lang w:val="ru-RU"/>
              </w:rPr>
            </w:pPr>
            <w:r w:rsidRPr="00AB3586">
              <w:rPr>
                <w:lang w:val="ru-RU"/>
              </w:rPr>
              <w:t>Дата последней выгрузки</w:t>
            </w:r>
          </w:p>
        </w:tc>
        <w:tc>
          <w:tcPr>
            <w:tcW w:w="1710" w:type="dxa"/>
          </w:tcPr>
          <w:p w14:paraId="5D48D8C5" w14:textId="2A296376" w:rsidR="00384628" w:rsidRPr="00AB3586" w:rsidRDefault="00A56D91" w:rsidP="00A64DB2">
            <w:pPr>
              <w:pStyle w:val="af8"/>
              <w:ind w:left="0"/>
              <w:rPr>
                <w:lang w:val="ru-RU"/>
              </w:rPr>
            </w:pPr>
            <w:proofErr w:type="spellStart"/>
            <w:r w:rsidRPr="00AB3586">
              <w:rPr>
                <w:lang w:val="ru-RU"/>
              </w:rPr>
              <w:t>timestamp</w:t>
            </w:r>
            <w:proofErr w:type="spellEnd"/>
            <w:r w:rsidR="00384628" w:rsidRPr="00AB3586">
              <w:rPr>
                <w:lang w:val="ru-RU"/>
              </w:rPr>
              <w:t xml:space="preserve"> в виде</w:t>
            </w:r>
          </w:p>
          <w:p w14:paraId="4EB0E81E" w14:textId="19640E53" w:rsidR="00384628" w:rsidRPr="00AB3586" w:rsidRDefault="00A56D91" w:rsidP="00A64DB2">
            <w:pPr>
              <w:pStyle w:val="af8"/>
              <w:ind w:left="0"/>
              <w:rPr>
                <w:b/>
                <w:lang w:val="ru-RU"/>
              </w:rPr>
            </w:pPr>
            <w:r w:rsidRPr="00AB3586">
              <w:rPr>
                <w:lang w:val="ru-RU"/>
              </w:rPr>
              <w:t>‘</w:t>
            </w:r>
            <w:r w:rsidR="00384628" w:rsidRPr="00AB3586">
              <w:rPr>
                <w:lang w:val="ru-RU"/>
              </w:rPr>
              <w:t>ДД.ММ.ГГГГ</w:t>
            </w:r>
            <w:r w:rsidRPr="00AB3586">
              <w:rPr>
                <w:lang w:val="ru-RU"/>
              </w:rPr>
              <w:t xml:space="preserve"> ЧЧ:ММ:СС’</w:t>
            </w:r>
          </w:p>
        </w:tc>
        <w:tc>
          <w:tcPr>
            <w:tcW w:w="1856" w:type="dxa"/>
          </w:tcPr>
          <w:p w14:paraId="73C59C9D" w14:textId="5D5ACB2A" w:rsidR="00384628" w:rsidRPr="00AB3586" w:rsidRDefault="00AB3586" w:rsidP="00A64DB2">
            <w:pPr>
              <w:pStyle w:val="af8"/>
              <w:ind w:left="0"/>
            </w:pPr>
            <w:r w:rsidRPr="00AB3586">
              <w:t>-</w:t>
            </w:r>
          </w:p>
        </w:tc>
        <w:tc>
          <w:tcPr>
            <w:tcW w:w="1914" w:type="dxa"/>
          </w:tcPr>
          <w:p w14:paraId="7F162B71" w14:textId="3BD7380D" w:rsidR="00384628" w:rsidRPr="00AB3586" w:rsidRDefault="00AB3586" w:rsidP="00AB3586">
            <w:pPr>
              <w:pStyle w:val="af8"/>
              <w:ind w:left="0"/>
              <w:rPr>
                <w:lang w:val="ru-RU"/>
              </w:rPr>
            </w:pPr>
            <w:r>
              <w:rPr>
                <w:lang w:val="ru-RU"/>
              </w:rPr>
              <w:t>Автоматическое заполнение во время успешного завершения выгрузки</w:t>
            </w:r>
          </w:p>
        </w:tc>
        <w:tc>
          <w:tcPr>
            <w:tcW w:w="1623" w:type="dxa"/>
          </w:tcPr>
          <w:p w14:paraId="108D8A5C" w14:textId="3C8EA6E0" w:rsidR="00384628" w:rsidRPr="00AB3586" w:rsidRDefault="00AB3586" w:rsidP="00A64DB2">
            <w:pPr>
              <w:pStyle w:val="af8"/>
              <w:ind w:left="0"/>
              <w:rPr>
                <w:lang w:val="ru-RU"/>
              </w:rPr>
            </w:pPr>
            <w:r w:rsidRPr="00AB3586">
              <w:rPr>
                <w:lang w:val="ru-RU"/>
              </w:rPr>
              <w:t>Чтение - для всех</w:t>
            </w:r>
          </w:p>
        </w:tc>
      </w:tr>
    </w:tbl>
    <w:p w14:paraId="58339877" w14:textId="5BF10E8D" w:rsidR="00384628" w:rsidRDefault="00384628" w:rsidP="00384628">
      <w:pPr>
        <w:pStyle w:val="af8"/>
        <w:ind w:left="1440"/>
        <w:rPr>
          <w:lang w:val="ru-RU"/>
        </w:rPr>
      </w:pPr>
    </w:p>
    <w:p w14:paraId="49C8285D" w14:textId="59B2C456" w:rsidR="00274061" w:rsidRDefault="00BD6F36" w:rsidP="00BD6F36">
      <w:pPr>
        <w:pStyle w:val="af8"/>
        <w:ind w:left="851"/>
        <w:rPr>
          <w:lang w:val="ru-RU"/>
        </w:rPr>
      </w:pPr>
      <w:r>
        <w:rPr>
          <w:lang w:val="ru-RU"/>
        </w:rPr>
        <w:t>5.1</w:t>
      </w:r>
      <w:r w:rsidR="00274061">
        <w:rPr>
          <w:lang w:val="ru-RU"/>
        </w:rPr>
        <w:t>.</w:t>
      </w:r>
      <w:r>
        <w:rPr>
          <w:lang w:val="ru-RU"/>
        </w:rPr>
        <w:t>5</w:t>
      </w:r>
      <w:r w:rsidR="00274061">
        <w:rPr>
          <w:lang w:val="ru-RU"/>
        </w:rPr>
        <w:t xml:space="preserve">. </w:t>
      </w:r>
      <w:proofErr w:type="spellStart"/>
      <w:r w:rsidR="00274061">
        <w:rPr>
          <w:lang w:val="ru-RU"/>
        </w:rPr>
        <w:t>Мапппинг</w:t>
      </w:r>
      <w:proofErr w:type="spellEnd"/>
    </w:p>
    <w:p w14:paraId="1769EA7C" w14:textId="0422DCA5" w:rsidR="00274061" w:rsidRPr="00113E32" w:rsidRDefault="00274061" w:rsidP="00274061">
      <w:pPr>
        <w:pStyle w:val="a"/>
        <w:numPr>
          <w:ilvl w:val="0"/>
          <w:numId w:val="9"/>
        </w:numPr>
        <w:ind w:left="1080"/>
        <w:jc w:val="both"/>
        <w:rPr>
          <w:i/>
          <w:lang w:val="ru-RU"/>
        </w:rPr>
      </w:pPr>
      <w:r w:rsidRPr="00113E32">
        <w:rPr>
          <w:i/>
          <w:lang w:val="ru-RU"/>
        </w:rPr>
        <w:t>Реализо</w:t>
      </w:r>
      <w:r w:rsidR="00C539E6">
        <w:rPr>
          <w:i/>
          <w:lang w:val="ru-RU"/>
        </w:rPr>
        <w:t xml:space="preserve">вать </w:t>
      </w:r>
      <w:r w:rsidRPr="00113E32">
        <w:rPr>
          <w:i/>
          <w:lang w:val="ru-RU"/>
        </w:rPr>
        <w:t>экспорт дан</w:t>
      </w:r>
      <w:r w:rsidR="00CE7D34">
        <w:rPr>
          <w:i/>
          <w:lang w:val="ru-RU"/>
        </w:rPr>
        <w:t>ных из</w:t>
      </w:r>
      <w:r w:rsidR="00C539E6">
        <w:rPr>
          <w:i/>
          <w:lang w:val="ru-RU"/>
        </w:rPr>
        <w:t xml:space="preserve"> </w:t>
      </w:r>
      <w:r w:rsidR="009C74B8" w:rsidRPr="009C74B8">
        <w:rPr>
          <w:i/>
          <w:lang w:val="ru-RU"/>
        </w:rPr>
        <w:t>1</w:t>
      </w:r>
      <w:r w:rsidR="009C74B8">
        <w:rPr>
          <w:i/>
        </w:rPr>
        <w:t>C</w:t>
      </w:r>
      <w:r w:rsidR="009C74B8" w:rsidRPr="009C74B8">
        <w:rPr>
          <w:i/>
          <w:lang w:val="ru-RU"/>
        </w:rPr>
        <w:t>-</w:t>
      </w:r>
      <w:r w:rsidR="00C539E6">
        <w:rPr>
          <w:i/>
          <w:lang w:val="ru-RU"/>
        </w:rPr>
        <w:t>системы</w:t>
      </w:r>
      <w:r w:rsidR="009C74B8">
        <w:rPr>
          <w:i/>
          <w:lang w:val="ru-RU"/>
        </w:rPr>
        <w:t xml:space="preserve"> в общее хранилище данных с еже</w:t>
      </w:r>
      <w:r w:rsidR="00C539E6">
        <w:rPr>
          <w:i/>
          <w:lang w:val="ru-RU"/>
        </w:rPr>
        <w:t>дневной периодичностью</w:t>
      </w:r>
    </w:p>
    <w:p w14:paraId="55554D5E" w14:textId="77777777" w:rsidR="00274061" w:rsidRPr="00113E32" w:rsidRDefault="00274061" w:rsidP="00274061">
      <w:pPr>
        <w:pStyle w:val="a"/>
        <w:numPr>
          <w:ilvl w:val="0"/>
          <w:numId w:val="9"/>
        </w:numPr>
        <w:ind w:left="1080"/>
        <w:jc w:val="both"/>
        <w:rPr>
          <w:i/>
          <w:lang w:val="ru-RU"/>
        </w:rPr>
      </w:pPr>
      <w:proofErr w:type="spellStart"/>
      <w:r w:rsidRPr="00113E32">
        <w:rPr>
          <w:i/>
          <w:lang w:val="ru-RU"/>
        </w:rPr>
        <w:t>Маппинг</w:t>
      </w:r>
      <w:proofErr w:type="spellEnd"/>
    </w:p>
    <w:tbl>
      <w:tblPr>
        <w:tblStyle w:val="afe"/>
        <w:tblW w:w="0" w:type="auto"/>
        <w:tblInd w:w="1129" w:type="dxa"/>
        <w:tblLook w:val="04A0" w:firstRow="1" w:lastRow="0" w:firstColumn="1" w:lastColumn="0" w:noHBand="0" w:noVBand="1"/>
      </w:tblPr>
      <w:tblGrid>
        <w:gridCol w:w="1525"/>
        <w:gridCol w:w="2293"/>
        <w:gridCol w:w="1691"/>
        <w:gridCol w:w="2293"/>
        <w:gridCol w:w="1526"/>
      </w:tblGrid>
      <w:tr w:rsidR="002637AB" w:rsidRPr="006E298B" w14:paraId="2C2C0C10" w14:textId="77777777" w:rsidTr="002637AB">
        <w:tc>
          <w:tcPr>
            <w:tcW w:w="1525" w:type="dxa"/>
          </w:tcPr>
          <w:p w14:paraId="44860370" w14:textId="77777777" w:rsidR="00274061" w:rsidRPr="00113E32" w:rsidRDefault="00274061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113E32">
              <w:rPr>
                <w:rFonts w:ascii="Arial" w:hAnsi="Arial" w:cs="Arial"/>
                <w:i/>
                <w:sz w:val="16"/>
                <w:szCs w:val="16"/>
                <w:lang w:val="ru-RU"/>
              </w:rPr>
              <w:t>Поле ИС источника в пользовательском наименовании</w:t>
            </w:r>
          </w:p>
        </w:tc>
        <w:tc>
          <w:tcPr>
            <w:tcW w:w="2293" w:type="dxa"/>
          </w:tcPr>
          <w:p w14:paraId="643EB5EE" w14:textId="77777777" w:rsidR="00274061" w:rsidRPr="00113E32" w:rsidRDefault="00274061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113E32">
              <w:rPr>
                <w:rFonts w:ascii="Arial" w:hAnsi="Arial" w:cs="Arial"/>
                <w:i/>
                <w:sz w:val="16"/>
                <w:szCs w:val="16"/>
                <w:lang w:val="ru-RU"/>
              </w:rPr>
              <w:t>Поле ИС источника в терминах системы</w:t>
            </w:r>
          </w:p>
        </w:tc>
        <w:tc>
          <w:tcPr>
            <w:tcW w:w="1691" w:type="dxa"/>
          </w:tcPr>
          <w:p w14:paraId="54D647EC" w14:textId="77777777" w:rsidR="00274061" w:rsidRPr="00113E32" w:rsidRDefault="00274061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113E32">
              <w:rPr>
                <w:rFonts w:ascii="Arial" w:hAnsi="Arial" w:cs="Arial"/>
                <w:i/>
                <w:sz w:val="16"/>
                <w:szCs w:val="16"/>
                <w:lang w:val="ru-RU"/>
              </w:rPr>
              <w:t>Поле в терминах шины</w:t>
            </w:r>
          </w:p>
          <w:p w14:paraId="3B92081E" w14:textId="77777777" w:rsidR="00274061" w:rsidRPr="00113E32" w:rsidRDefault="00274061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</w:p>
        </w:tc>
        <w:tc>
          <w:tcPr>
            <w:tcW w:w="2293" w:type="dxa"/>
          </w:tcPr>
          <w:p w14:paraId="6C4E4980" w14:textId="77777777" w:rsidR="00274061" w:rsidRPr="00113E32" w:rsidRDefault="00274061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113E32">
              <w:rPr>
                <w:rFonts w:ascii="Arial" w:hAnsi="Arial" w:cs="Arial"/>
                <w:i/>
                <w:sz w:val="16"/>
                <w:szCs w:val="16"/>
                <w:lang w:val="ru-RU"/>
              </w:rPr>
              <w:t>Поле ИС приемника в терминах системы</w:t>
            </w:r>
          </w:p>
          <w:p w14:paraId="1266B534" w14:textId="77777777" w:rsidR="00274061" w:rsidRPr="00113E32" w:rsidRDefault="00274061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</w:p>
        </w:tc>
        <w:tc>
          <w:tcPr>
            <w:tcW w:w="1526" w:type="dxa"/>
          </w:tcPr>
          <w:p w14:paraId="09424F8E" w14:textId="77777777" w:rsidR="00274061" w:rsidRPr="00113E32" w:rsidRDefault="00274061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113E32">
              <w:rPr>
                <w:rFonts w:ascii="Arial" w:hAnsi="Arial" w:cs="Arial"/>
                <w:i/>
                <w:sz w:val="16"/>
                <w:szCs w:val="16"/>
                <w:lang w:val="ru-RU"/>
              </w:rPr>
              <w:t>Поле ИС приемника в пользовательском наименовании</w:t>
            </w:r>
          </w:p>
          <w:p w14:paraId="4FF2AEE3" w14:textId="77777777" w:rsidR="00274061" w:rsidRPr="00113E32" w:rsidRDefault="00274061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</w:p>
        </w:tc>
      </w:tr>
      <w:tr w:rsidR="002637AB" w:rsidRPr="00766FD6" w14:paraId="1E3BD2E0" w14:textId="77777777" w:rsidTr="002637AB">
        <w:tc>
          <w:tcPr>
            <w:tcW w:w="1525" w:type="dxa"/>
          </w:tcPr>
          <w:p w14:paraId="30D7943C" w14:textId="05385D3C" w:rsidR="00274061" w:rsidRPr="00A64DB2" w:rsidRDefault="00A64DB2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Идентификатор сотрудника</w:t>
            </w:r>
          </w:p>
        </w:tc>
        <w:tc>
          <w:tcPr>
            <w:tcW w:w="2293" w:type="dxa"/>
          </w:tcPr>
          <w:p w14:paraId="595E9424" w14:textId="3028407C" w:rsidR="00274061" w:rsidRPr="00A64DB2" w:rsidRDefault="00A64DB2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employee_id</w:t>
            </w:r>
            <w:proofErr w:type="spellEnd"/>
          </w:p>
        </w:tc>
        <w:tc>
          <w:tcPr>
            <w:tcW w:w="1691" w:type="dxa"/>
          </w:tcPr>
          <w:p w14:paraId="1C661AD2" w14:textId="231BC7F1" w:rsidR="00274061" w:rsidRPr="002637AB" w:rsidRDefault="00A64DB2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color w:val="auto"/>
              </w:rPr>
            </w:pPr>
            <w:proofErr w:type="spellStart"/>
            <w:r w:rsidRPr="002637AB">
              <w:rPr>
                <w:rFonts w:ascii="Arial" w:hAnsi="Arial" w:cs="Arial"/>
                <w:color w:val="auto"/>
              </w:rPr>
              <w:t>employeeId</w:t>
            </w:r>
            <w:proofErr w:type="spellEnd"/>
          </w:p>
        </w:tc>
        <w:tc>
          <w:tcPr>
            <w:tcW w:w="2293" w:type="dxa"/>
          </w:tcPr>
          <w:p w14:paraId="141FB9CA" w14:textId="49C4773C" w:rsidR="00274061" w:rsidRPr="00113E32" w:rsidRDefault="00A64DB2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proofErr w:type="spellStart"/>
            <w:r>
              <w:rPr>
                <w:rFonts w:ascii="Arial" w:hAnsi="Arial" w:cs="Arial"/>
              </w:rPr>
              <w:t>employee_id</w:t>
            </w:r>
            <w:proofErr w:type="spellEnd"/>
          </w:p>
        </w:tc>
        <w:tc>
          <w:tcPr>
            <w:tcW w:w="1526" w:type="dxa"/>
          </w:tcPr>
          <w:p w14:paraId="20274982" w14:textId="3E0D5024" w:rsidR="00274061" w:rsidRPr="00A64DB2" w:rsidRDefault="00A64DB2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Идентификатор сотрудника</w:t>
            </w:r>
          </w:p>
        </w:tc>
      </w:tr>
      <w:tr w:rsidR="002637AB" w:rsidRPr="00766FD6" w14:paraId="617BAF0A" w14:textId="77777777" w:rsidTr="002637AB">
        <w:tc>
          <w:tcPr>
            <w:tcW w:w="1525" w:type="dxa"/>
          </w:tcPr>
          <w:p w14:paraId="78159C43" w14:textId="2DA1A76E" w:rsidR="00274061" w:rsidRPr="00113E32" w:rsidRDefault="00A64DB2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ФИО</w:t>
            </w:r>
          </w:p>
        </w:tc>
        <w:tc>
          <w:tcPr>
            <w:tcW w:w="2293" w:type="dxa"/>
          </w:tcPr>
          <w:p w14:paraId="70189BB7" w14:textId="387F1030" w:rsidR="00274061" w:rsidRPr="00A64DB2" w:rsidRDefault="00A64DB2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employee_fio</w:t>
            </w:r>
            <w:proofErr w:type="spellEnd"/>
          </w:p>
        </w:tc>
        <w:tc>
          <w:tcPr>
            <w:tcW w:w="1691" w:type="dxa"/>
          </w:tcPr>
          <w:p w14:paraId="7B1AB28A" w14:textId="670952AA" w:rsidR="00274061" w:rsidRPr="00A64DB2" w:rsidRDefault="00A64DB2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employeeFIO</w:t>
            </w:r>
            <w:proofErr w:type="spellEnd"/>
          </w:p>
        </w:tc>
        <w:tc>
          <w:tcPr>
            <w:tcW w:w="2293" w:type="dxa"/>
          </w:tcPr>
          <w:p w14:paraId="4A404A19" w14:textId="78CC90C2" w:rsidR="00274061" w:rsidRPr="00113E32" w:rsidRDefault="00A64DB2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proofErr w:type="spellStart"/>
            <w:r>
              <w:rPr>
                <w:rFonts w:ascii="Arial" w:hAnsi="Arial" w:cs="Arial"/>
              </w:rPr>
              <w:t>employee_fio</w:t>
            </w:r>
            <w:proofErr w:type="spellEnd"/>
          </w:p>
        </w:tc>
        <w:tc>
          <w:tcPr>
            <w:tcW w:w="1526" w:type="dxa"/>
          </w:tcPr>
          <w:p w14:paraId="1F678590" w14:textId="06CA66FF" w:rsidR="00274061" w:rsidRPr="00A64DB2" w:rsidRDefault="00A64DB2" w:rsidP="00C52513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ФИО </w:t>
            </w:r>
            <w:r w:rsidR="00C52513">
              <w:rPr>
                <w:rFonts w:ascii="Arial" w:hAnsi="Arial" w:cs="Arial"/>
                <w:lang w:val="ru-RU"/>
              </w:rPr>
              <w:t>сотрудника</w:t>
            </w:r>
          </w:p>
        </w:tc>
      </w:tr>
      <w:tr w:rsidR="002637AB" w:rsidRPr="00766FD6" w14:paraId="6F836E9C" w14:textId="77777777" w:rsidTr="002637AB">
        <w:tc>
          <w:tcPr>
            <w:tcW w:w="1525" w:type="dxa"/>
          </w:tcPr>
          <w:p w14:paraId="3C392952" w14:textId="5FFFD520" w:rsidR="002637AB" w:rsidRPr="00A64DB2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Серия паспорта</w:t>
            </w:r>
          </w:p>
        </w:tc>
        <w:tc>
          <w:tcPr>
            <w:tcW w:w="2293" w:type="dxa"/>
          </w:tcPr>
          <w:p w14:paraId="77F30926" w14:textId="5DD37D50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employee_</w:t>
            </w:r>
            <w:r w:rsidRPr="002637AB">
              <w:rPr>
                <w:rFonts w:ascii="Arial" w:hAnsi="Arial" w:cs="Arial"/>
              </w:rPr>
              <w:t>passport</w:t>
            </w:r>
            <w:r>
              <w:rPr>
                <w:rFonts w:ascii="Arial" w:hAnsi="Arial" w:cs="Arial"/>
              </w:rPr>
              <w:t>_s</w:t>
            </w:r>
            <w:r w:rsidRPr="002637AB">
              <w:rPr>
                <w:rFonts w:ascii="Arial" w:hAnsi="Arial" w:cs="Arial"/>
              </w:rPr>
              <w:t>eries</w:t>
            </w:r>
            <w:proofErr w:type="spellEnd"/>
          </w:p>
        </w:tc>
        <w:tc>
          <w:tcPr>
            <w:tcW w:w="1691" w:type="dxa"/>
          </w:tcPr>
          <w:p w14:paraId="41B2F941" w14:textId="61BDE289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employeePassportS</w:t>
            </w:r>
            <w:proofErr w:type="spellEnd"/>
          </w:p>
        </w:tc>
        <w:tc>
          <w:tcPr>
            <w:tcW w:w="2293" w:type="dxa"/>
          </w:tcPr>
          <w:p w14:paraId="0A111599" w14:textId="1D64EEB5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employee_</w:t>
            </w:r>
            <w:r w:rsidRPr="002637AB">
              <w:rPr>
                <w:rFonts w:ascii="Arial" w:hAnsi="Arial" w:cs="Arial"/>
              </w:rPr>
              <w:t>passport</w:t>
            </w:r>
            <w:r>
              <w:rPr>
                <w:rFonts w:ascii="Arial" w:hAnsi="Arial" w:cs="Arial"/>
              </w:rPr>
              <w:t>_s</w:t>
            </w:r>
            <w:r w:rsidRPr="002637AB">
              <w:rPr>
                <w:rFonts w:ascii="Arial" w:hAnsi="Arial" w:cs="Arial"/>
              </w:rPr>
              <w:t>eries</w:t>
            </w:r>
            <w:proofErr w:type="spellEnd"/>
          </w:p>
        </w:tc>
        <w:tc>
          <w:tcPr>
            <w:tcW w:w="1526" w:type="dxa"/>
          </w:tcPr>
          <w:p w14:paraId="4C764009" w14:textId="0F18E23D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Серия паспорта сотрудника</w:t>
            </w:r>
          </w:p>
        </w:tc>
      </w:tr>
      <w:tr w:rsidR="002637AB" w:rsidRPr="00766FD6" w14:paraId="2F20AB74" w14:textId="77777777" w:rsidTr="002637AB">
        <w:tc>
          <w:tcPr>
            <w:tcW w:w="1525" w:type="dxa"/>
          </w:tcPr>
          <w:p w14:paraId="2037529B" w14:textId="61EF20B8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Номер паспорта</w:t>
            </w:r>
          </w:p>
        </w:tc>
        <w:tc>
          <w:tcPr>
            <w:tcW w:w="2293" w:type="dxa"/>
          </w:tcPr>
          <w:p w14:paraId="0568C892" w14:textId="5143CFB8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employee_</w:t>
            </w:r>
            <w:r w:rsidRPr="002637AB">
              <w:rPr>
                <w:rFonts w:ascii="Arial" w:hAnsi="Arial" w:cs="Arial"/>
              </w:rPr>
              <w:t>passport</w:t>
            </w:r>
            <w:r>
              <w:rPr>
                <w:rFonts w:ascii="Arial" w:hAnsi="Arial" w:cs="Arial"/>
              </w:rPr>
              <w:t>_number</w:t>
            </w:r>
            <w:proofErr w:type="spellEnd"/>
          </w:p>
        </w:tc>
        <w:tc>
          <w:tcPr>
            <w:tcW w:w="1691" w:type="dxa"/>
          </w:tcPr>
          <w:p w14:paraId="1FE34EBA" w14:textId="2F2D8677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employeePassportN</w:t>
            </w:r>
            <w:proofErr w:type="spellEnd"/>
          </w:p>
        </w:tc>
        <w:tc>
          <w:tcPr>
            <w:tcW w:w="2293" w:type="dxa"/>
          </w:tcPr>
          <w:p w14:paraId="6E4FE632" w14:textId="44266A93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employee_</w:t>
            </w:r>
            <w:r w:rsidRPr="002637AB">
              <w:rPr>
                <w:rFonts w:ascii="Arial" w:hAnsi="Arial" w:cs="Arial"/>
              </w:rPr>
              <w:t>passport</w:t>
            </w:r>
            <w:r>
              <w:rPr>
                <w:rFonts w:ascii="Arial" w:hAnsi="Arial" w:cs="Arial"/>
              </w:rPr>
              <w:t>_number</w:t>
            </w:r>
            <w:proofErr w:type="spellEnd"/>
          </w:p>
        </w:tc>
        <w:tc>
          <w:tcPr>
            <w:tcW w:w="1526" w:type="dxa"/>
          </w:tcPr>
          <w:p w14:paraId="0A3F07F3" w14:textId="1680F209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Номер паспорта сотрудника</w:t>
            </w:r>
          </w:p>
        </w:tc>
      </w:tr>
      <w:tr w:rsidR="00BE57A7" w:rsidRPr="00766FD6" w14:paraId="7B278BB0" w14:textId="77777777" w:rsidTr="002637AB">
        <w:tc>
          <w:tcPr>
            <w:tcW w:w="1525" w:type="dxa"/>
          </w:tcPr>
          <w:p w14:paraId="2CE010B4" w14:textId="4A83BCC6" w:rsidR="00BE57A7" w:rsidRPr="00BE57A7" w:rsidRDefault="00BE57A7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 выдачи паспорта</w:t>
            </w:r>
          </w:p>
        </w:tc>
        <w:tc>
          <w:tcPr>
            <w:tcW w:w="2293" w:type="dxa"/>
          </w:tcPr>
          <w:p w14:paraId="2AEDA0C2" w14:textId="6CB9E4AA" w:rsidR="00BE57A7" w:rsidRPr="00BE57A7" w:rsidRDefault="00BE57A7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proofErr w:type="spellStart"/>
            <w:r>
              <w:rPr>
                <w:rFonts w:ascii="Arial" w:hAnsi="Arial" w:cs="Arial"/>
              </w:rPr>
              <w:t>passport_date_of_</w:t>
            </w:r>
            <w:r w:rsidRPr="00BE57A7">
              <w:rPr>
                <w:rFonts w:ascii="Arial" w:hAnsi="Arial" w:cs="Arial"/>
              </w:rPr>
              <w:t>issue</w:t>
            </w:r>
            <w:proofErr w:type="spellEnd"/>
          </w:p>
        </w:tc>
        <w:tc>
          <w:tcPr>
            <w:tcW w:w="1691" w:type="dxa"/>
          </w:tcPr>
          <w:p w14:paraId="793D045F" w14:textId="1E3C65D9" w:rsidR="00BE57A7" w:rsidRPr="00BE57A7" w:rsidRDefault="00BE57A7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dateOfIssue</w:t>
            </w:r>
            <w:proofErr w:type="spellEnd"/>
          </w:p>
        </w:tc>
        <w:tc>
          <w:tcPr>
            <w:tcW w:w="2293" w:type="dxa"/>
          </w:tcPr>
          <w:p w14:paraId="34DD9ECF" w14:textId="71A2521D" w:rsidR="00BE57A7" w:rsidRDefault="00BE57A7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passport_date_of_issue</w:t>
            </w:r>
            <w:proofErr w:type="spellEnd"/>
          </w:p>
        </w:tc>
        <w:tc>
          <w:tcPr>
            <w:tcW w:w="1526" w:type="dxa"/>
          </w:tcPr>
          <w:p w14:paraId="35222D10" w14:textId="328F6FE3" w:rsidR="00BE57A7" w:rsidRDefault="00BE57A7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 выдачи паспорта сотрудника</w:t>
            </w:r>
          </w:p>
        </w:tc>
      </w:tr>
      <w:tr w:rsidR="00BE57A7" w:rsidRPr="00766FD6" w14:paraId="1B169D34" w14:textId="77777777" w:rsidTr="002637AB">
        <w:tc>
          <w:tcPr>
            <w:tcW w:w="1525" w:type="dxa"/>
          </w:tcPr>
          <w:p w14:paraId="3726C6B7" w14:textId="097F8D2D" w:rsidR="00BE57A7" w:rsidRDefault="00BE57A7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Код подразделения</w:t>
            </w:r>
            <w:r w:rsidR="00A13308">
              <w:rPr>
                <w:rFonts w:ascii="Arial" w:hAnsi="Arial" w:cs="Arial"/>
                <w:lang w:val="ru-RU"/>
              </w:rPr>
              <w:t xml:space="preserve"> выдавшего паспорт</w:t>
            </w:r>
          </w:p>
        </w:tc>
        <w:tc>
          <w:tcPr>
            <w:tcW w:w="2293" w:type="dxa"/>
          </w:tcPr>
          <w:p w14:paraId="65A223FC" w14:textId="7554B91F" w:rsidR="00BE57A7" w:rsidRPr="00A13308" w:rsidRDefault="00A13308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passport_</w:t>
            </w:r>
            <w:r w:rsidRPr="00A13308">
              <w:rPr>
                <w:rFonts w:ascii="Arial" w:hAnsi="Arial" w:cs="Arial"/>
              </w:rPr>
              <w:t>division</w:t>
            </w:r>
            <w:r>
              <w:rPr>
                <w:rFonts w:ascii="Arial" w:hAnsi="Arial" w:cs="Arial"/>
              </w:rPr>
              <w:t>_code</w:t>
            </w:r>
            <w:proofErr w:type="spellEnd"/>
          </w:p>
        </w:tc>
        <w:tc>
          <w:tcPr>
            <w:tcW w:w="1691" w:type="dxa"/>
          </w:tcPr>
          <w:p w14:paraId="184B5BA8" w14:textId="6DAC9493" w:rsidR="00BE57A7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13308">
              <w:rPr>
                <w:rFonts w:ascii="Arial" w:hAnsi="Arial" w:cs="Arial"/>
              </w:rPr>
              <w:t>division</w:t>
            </w:r>
            <w:r>
              <w:rPr>
                <w:rFonts w:ascii="Arial" w:hAnsi="Arial" w:cs="Arial"/>
              </w:rPr>
              <w:t>Code</w:t>
            </w:r>
            <w:proofErr w:type="spellEnd"/>
          </w:p>
        </w:tc>
        <w:tc>
          <w:tcPr>
            <w:tcW w:w="2293" w:type="dxa"/>
          </w:tcPr>
          <w:p w14:paraId="1E07FF18" w14:textId="0BD309F0" w:rsidR="00BE57A7" w:rsidRDefault="00A13308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passport_</w:t>
            </w:r>
            <w:r w:rsidRPr="00A13308">
              <w:rPr>
                <w:rFonts w:ascii="Arial" w:hAnsi="Arial" w:cs="Arial"/>
              </w:rPr>
              <w:t>division</w:t>
            </w:r>
            <w:r>
              <w:rPr>
                <w:rFonts w:ascii="Arial" w:hAnsi="Arial" w:cs="Arial"/>
              </w:rPr>
              <w:t>_code</w:t>
            </w:r>
            <w:proofErr w:type="spellEnd"/>
          </w:p>
        </w:tc>
        <w:tc>
          <w:tcPr>
            <w:tcW w:w="1526" w:type="dxa"/>
          </w:tcPr>
          <w:p w14:paraId="33D20500" w14:textId="596F2670" w:rsidR="00BE57A7" w:rsidRDefault="00A13308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Код подразделения выдавшего паспорт</w:t>
            </w:r>
          </w:p>
        </w:tc>
      </w:tr>
      <w:tr w:rsidR="002637AB" w:rsidRPr="00766FD6" w14:paraId="388F8B16" w14:textId="77777777" w:rsidTr="002637AB">
        <w:tc>
          <w:tcPr>
            <w:tcW w:w="1525" w:type="dxa"/>
          </w:tcPr>
          <w:p w14:paraId="1D6BE1E3" w14:textId="4A58FB42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Номер </w:t>
            </w:r>
            <w:proofErr w:type="spellStart"/>
            <w:r>
              <w:rPr>
                <w:rFonts w:ascii="Arial" w:hAnsi="Arial" w:cs="Arial"/>
                <w:lang w:val="ru-RU"/>
              </w:rPr>
              <w:t>СНИЛСа</w:t>
            </w:r>
            <w:proofErr w:type="spellEnd"/>
          </w:p>
        </w:tc>
        <w:tc>
          <w:tcPr>
            <w:tcW w:w="2293" w:type="dxa"/>
          </w:tcPr>
          <w:p w14:paraId="4EC590E3" w14:textId="73286DA7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employee_snils</w:t>
            </w:r>
            <w:proofErr w:type="spellEnd"/>
          </w:p>
        </w:tc>
        <w:tc>
          <w:tcPr>
            <w:tcW w:w="1691" w:type="dxa"/>
          </w:tcPr>
          <w:p w14:paraId="0C5442FD" w14:textId="1ED34BCF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employeeSnils</w:t>
            </w:r>
            <w:proofErr w:type="spellEnd"/>
          </w:p>
        </w:tc>
        <w:tc>
          <w:tcPr>
            <w:tcW w:w="2293" w:type="dxa"/>
          </w:tcPr>
          <w:p w14:paraId="179A9451" w14:textId="75218BA6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employee_snils</w:t>
            </w:r>
            <w:proofErr w:type="spellEnd"/>
          </w:p>
        </w:tc>
        <w:tc>
          <w:tcPr>
            <w:tcW w:w="1526" w:type="dxa"/>
          </w:tcPr>
          <w:p w14:paraId="2038A7F1" w14:textId="5451DCD2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Номер </w:t>
            </w:r>
            <w:proofErr w:type="spellStart"/>
            <w:r>
              <w:rPr>
                <w:rFonts w:ascii="Arial" w:hAnsi="Arial" w:cs="Arial"/>
                <w:lang w:val="ru-RU"/>
              </w:rPr>
              <w:t>снилса</w:t>
            </w:r>
            <w:proofErr w:type="spellEnd"/>
            <w:r>
              <w:rPr>
                <w:rFonts w:ascii="Arial" w:hAnsi="Arial" w:cs="Arial"/>
                <w:lang w:val="ru-RU"/>
              </w:rPr>
              <w:t xml:space="preserve"> сотрудника</w:t>
            </w:r>
          </w:p>
        </w:tc>
      </w:tr>
      <w:tr w:rsidR="002637AB" w:rsidRPr="00766FD6" w14:paraId="6268BE45" w14:textId="77777777" w:rsidTr="002637AB">
        <w:tc>
          <w:tcPr>
            <w:tcW w:w="1525" w:type="dxa"/>
          </w:tcPr>
          <w:p w14:paraId="75D7B038" w14:textId="4244C399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Номер ИНН</w:t>
            </w:r>
          </w:p>
        </w:tc>
        <w:tc>
          <w:tcPr>
            <w:tcW w:w="2293" w:type="dxa"/>
          </w:tcPr>
          <w:p w14:paraId="6E903D64" w14:textId="6953D1BB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employee_inn</w:t>
            </w:r>
            <w:proofErr w:type="spellEnd"/>
          </w:p>
        </w:tc>
        <w:tc>
          <w:tcPr>
            <w:tcW w:w="1691" w:type="dxa"/>
          </w:tcPr>
          <w:p w14:paraId="2E9018A5" w14:textId="0CBA58AF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employeInn</w:t>
            </w:r>
            <w:proofErr w:type="spellEnd"/>
          </w:p>
        </w:tc>
        <w:tc>
          <w:tcPr>
            <w:tcW w:w="2293" w:type="dxa"/>
          </w:tcPr>
          <w:p w14:paraId="690E3A65" w14:textId="22F75159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employee_inn</w:t>
            </w:r>
            <w:proofErr w:type="spellEnd"/>
          </w:p>
        </w:tc>
        <w:tc>
          <w:tcPr>
            <w:tcW w:w="1526" w:type="dxa"/>
          </w:tcPr>
          <w:p w14:paraId="61E32754" w14:textId="14BE6D42" w:rsidR="002637AB" w:rsidRDefault="002637AB" w:rsidP="002637AB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Номер ИНН сотрудника</w:t>
            </w:r>
          </w:p>
        </w:tc>
      </w:tr>
      <w:tr w:rsidR="00A13308" w:rsidRPr="00766FD6" w14:paraId="53C97C75" w14:textId="77777777" w:rsidTr="002637AB">
        <w:tc>
          <w:tcPr>
            <w:tcW w:w="1525" w:type="dxa"/>
          </w:tcPr>
          <w:p w14:paraId="6F2F0C35" w14:textId="6A2C00EB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Код департамента</w:t>
            </w:r>
          </w:p>
        </w:tc>
        <w:tc>
          <w:tcPr>
            <w:tcW w:w="2293" w:type="dxa"/>
          </w:tcPr>
          <w:p w14:paraId="7AF4455C" w14:textId="106F43E0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department_code</w:t>
            </w:r>
            <w:proofErr w:type="spellEnd"/>
          </w:p>
        </w:tc>
        <w:tc>
          <w:tcPr>
            <w:tcW w:w="1691" w:type="dxa"/>
          </w:tcPr>
          <w:p w14:paraId="0815E139" w14:textId="1B3F73A5" w:rsidR="00A13308" w:rsidRP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department</w:t>
            </w:r>
            <w:r>
              <w:rPr>
                <w:rFonts w:ascii="Arial" w:hAnsi="Arial" w:cs="Arial"/>
                <w:lang w:val="ru-RU"/>
              </w:rPr>
              <w:t>С</w:t>
            </w:r>
            <w:r>
              <w:rPr>
                <w:rFonts w:ascii="Arial" w:hAnsi="Arial" w:cs="Arial"/>
              </w:rPr>
              <w:t>ode</w:t>
            </w:r>
          </w:p>
        </w:tc>
        <w:tc>
          <w:tcPr>
            <w:tcW w:w="2293" w:type="dxa"/>
          </w:tcPr>
          <w:p w14:paraId="4A6DF27E" w14:textId="47A2D35A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department_code</w:t>
            </w:r>
            <w:proofErr w:type="spellEnd"/>
          </w:p>
        </w:tc>
        <w:tc>
          <w:tcPr>
            <w:tcW w:w="1526" w:type="dxa"/>
          </w:tcPr>
          <w:p w14:paraId="76FC9ABF" w14:textId="53821C3C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Код департамента</w:t>
            </w:r>
          </w:p>
        </w:tc>
      </w:tr>
      <w:tr w:rsidR="00A13308" w:rsidRPr="00766FD6" w14:paraId="4BCA876A" w14:textId="77777777" w:rsidTr="002637AB">
        <w:tc>
          <w:tcPr>
            <w:tcW w:w="1525" w:type="dxa"/>
          </w:tcPr>
          <w:p w14:paraId="73B88412" w14:textId="33ABD484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Код должности</w:t>
            </w:r>
          </w:p>
        </w:tc>
        <w:tc>
          <w:tcPr>
            <w:tcW w:w="2293" w:type="dxa"/>
          </w:tcPr>
          <w:p w14:paraId="08AF9224" w14:textId="5FD5C994" w:rsidR="00A13308" w:rsidRPr="00BE57A7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post_code</w:t>
            </w:r>
            <w:proofErr w:type="spellEnd"/>
          </w:p>
        </w:tc>
        <w:tc>
          <w:tcPr>
            <w:tcW w:w="1691" w:type="dxa"/>
          </w:tcPr>
          <w:p w14:paraId="52861C42" w14:textId="3E4D59EC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post</w:t>
            </w:r>
            <w:r>
              <w:rPr>
                <w:rFonts w:ascii="Arial" w:hAnsi="Arial" w:cs="Arial"/>
                <w:lang w:val="ru-RU"/>
              </w:rPr>
              <w:t>С</w:t>
            </w:r>
            <w:r>
              <w:rPr>
                <w:rFonts w:ascii="Arial" w:hAnsi="Arial" w:cs="Arial"/>
              </w:rPr>
              <w:t>ode</w:t>
            </w:r>
          </w:p>
        </w:tc>
        <w:tc>
          <w:tcPr>
            <w:tcW w:w="2293" w:type="dxa"/>
          </w:tcPr>
          <w:p w14:paraId="7DF6FE1E" w14:textId="7B539420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post_code</w:t>
            </w:r>
            <w:proofErr w:type="spellEnd"/>
          </w:p>
        </w:tc>
        <w:tc>
          <w:tcPr>
            <w:tcW w:w="1526" w:type="dxa"/>
          </w:tcPr>
          <w:p w14:paraId="077FC58E" w14:textId="4181FE2B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Код должности</w:t>
            </w:r>
          </w:p>
        </w:tc>
      </w:tr>
      <w:tr w:rsidR="00A13308" w:rsidRPr="00766FD6" w14:paraId="6D71A4CA" w14:textId="77777777" w:rsidTr="002637AB">
        <w:tc>
          <w:tcPr>
            <w:tcW w:w="1525" w:type="dxa"/>
          </w:tcPr>
          <w:p w14:paraId="230C221B" w14:textId="2E191BA4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 приема на работу</w:t>
            </w:r>
          </w:p>
        </w:tc>
        <w:tc>
          <w:tcPr>
            <w:tcW w:w="2293" w:type="dxa"/>
          </w:tcPr>
          <w:p w14:paraId="238530BD" w14:textId="6C223B80" w:rsidR="00A13308" w:rsidRP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date</w:t>
            </w:r>
            <w:r>
              <w:rPr>
                <w:rFonts w:ascii="Arial" w:hAnsi="Arial" w:cs="Arial"/>
                <w:lang w:val="ru-RU"/>
              </w:rPr>
              <w:t>_</w:t>
            </w:r>
            <w:proofErr w:type="spellStart"/>
            <w:r>
              <w:rPr>
                <w:rFonts w:ascii="Arial" w:hAnsi="Arial" w:cs="Arial"/>
                <w:lang w:val="ru-RU"/>
              </w:rPr>
              <w:t>of_</w:t>
            </w:r>
            <w:r w:rsidRPr="00A13308">
              <w:rPr>
                <w:rFonts w:ascii="Arial" w:hAnsi="Arial" w:cs="Arial"/>
                <w:lang w:val="ru-RU"/>
              </w:rPr>
              <w:t>admission</w:t>
            </w:r>
            <w:proofErr w:type="spellEnd"/>
          </w:p>
        </w:tc>
        <w:tc>
          <w:tcPr>
            <w:tcW w:w="1691" w:type="dxa"/>
          </w:tcPr>
          <w:p w14:paraId="47AB8EB6" w14:textId="722A8118" w:rsidR="00A13308" w:rsidRP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admissionDate</w:t>
            </w:r>
            <w:proofErr w:type="spellEnd"/>
          </w:p>
        </w:tc>
        <w:tc>
          <w:tcPr>
            <w:tcW w:w="2293" w:type="dxa"/>
          </w:tcPr>
          <w:p w14:paraId="1B8EC3F8" w14:textId="0A3D02CF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  <w:r>
              <w:rPr>
                <w:rFonts w:ascii="Arial" w:hAnsi="Arial" w:cs="Arial"/>
                <w:lang w:val="ru-RU"/>
              </w:rPr>
              <w:t>_</w:t>
            </w:r>
            <w:proofErr w:type="spellStart"/>
            <w:r>
              <w:rPr>
                <w:rFonts w:ascii="Arial" w:hAnsi="Arial" w:cs="Arial"/>
                <w:lang w:val="ru-RU"/>
              </w:rPr>
              <w:t>of_</w:t>
            </w:r>
            <w:r w:rsidRPr="00A13308">
              <w:rPr>
                <w:rFonts w:ascii="Arial" w:hAnsi="Arial" w:cs="Arial"/>
                <w:lang w:val="ru-RU"/>
              </w:rPr>
              <w:t>admission</w:t>
            </w:r>
            <w:proofErr w:type="spellEnd"/>
          </w:p>
        </w:tc>
        <w:tc>
          <w:tcPr>
            <w:tcW w:w="1526" w:type="dxa"/>
          </w:tcPr>
          <w:p w14:paraId="4F00D17E" w14:textId="09C9619A" w:rsidR="00A13308" w:rsidRDefault="00A13308" w:rsidP="00A13308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 приема на работу</w:t>
            </w:r>
          </w:p>
        </w:tc>
      </w:tr>
      <w:tr w:rsidR="002637AB" w:rsidRPr="00766FD6" w14:paraId="6BFE7F03" w14:textId="77777777" w:rsidTr="002637AB">
        <w:tc>
          <w:tcPr>
            <w:tcW w:w="1525" w:type="dxa"/>
          </w:tcPr>
          <w:p w14:paraId="3BCBC74E" w14:textId="71C19479" w:rsidR="00A64DB2" w:rsidRDefault="00BE57A7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 увольнения</w:t>
            </w:r>
          </w:p>
        </w:tc>
        <w:tc>
          <w:tcPr>
            <w:tcW w:w="2293" w:type="dxa"/>
          </w:tcPr>
          <w:p w14:paraId="13A9C0CC" w14:textId="606D7AA1" w:rsidR="00A64DB2" w:rsidRPr="00A13308" w:rsidRDefault="00A13308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proofErr w:type="spellStart"/>
            <w:r>
              <w:rPr>
                <w:rFonts w:ascii="Arial" w:hAnsi="Arial" w:cs="Arial"/>
              </w:rPr>
              <w:t>date_of_</w:t>
            </w:r>
            <w:r w:rsidRPr="00A13308">
              <w:rPr>
                <w:rFonts w:ascii="Arial" w:hAnsi="Arial" w:cs="Arial"/>
              </w:rPr>
              <w:t>dismissal</w:t>
            </w:r>
            <w:proofErr w:type="spellEnd"/>
          </w:p>
        </w:tc>
        <w:tc>
          <w:tcPr>
            <w:tcW w:w="1691" w:type="dxa"/>
          </w:tcPr>
          <w:p w14:paraId="72561432" w14:textId="2E32F36A" w:rsidR="00A64DB2" w:rsidRPr="00A13308" w:rsidRDefault="00A13308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 w:rsidRPr="00A13308">
              <w:rPr>
                <w:rFonts w:ascii="Arial" w:hAnsi="Arial" w:cs="Arial"/>
              </w:rPr>
              <w:t>dismissal</w:t>
            </w:r>
            <w:r>
              <w:rPr>
                <w:rFonts w:ascii="Arial" w:hAnsi="Arial" w:cs="Arial"/>
              </w:rPr>
              <w:t>Date</w:t>
            </w:r>
            <w:proofErr w:type="spellEnd"/>
          </w:p>
        </w:tc>
        <w:tc>
          <w:tcPr>
            <w:tcW w:w="2293" w:type="dxa"/>
          </w:tcPr>
          <w:p w14:paraId="6B51A3F1" w14:textId="1DA2592C" w:rsidR="00A64DB2" w:rsidRDefault="00A13308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date_of_</w:t>
            </w:r>
            <w:r w:rsidRPr="00A13308">
              <w:rPr>
                <w:rFonts w:ascii="Arial" w:hAnsi="Arial" w:cs="Arial"/>
              </w:rPr>
              <w:t>dismissal</w:t>
            </w:r>
            <w:proofErr w:type="spellEnd"/>
          </w:p>
        </w:tc>
        <w:tc>
          <w:tcPr>
            <w:tcW w:w="1526" w:type="dxa"/>
          </w:tcPr>
          <w:p w14:paraId="360B5667" w14:textId="67372361" w:rsidR="00A64DB2" w:rsidRDefault="00A13308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 увольнения</w:t>
            </w:r>
          </w:p>
        </w:tc>
      </w:tr>
      <w:tr w:rsidR="002637AB" w:rsidRPr="00766FD6" w14:paraId="49C8A9DE" w14:textId="77777777" w:rsidTr="002637AB">
        <w:tc>
          <w:tcPr>
            <w:tcW w:w="1525" w:type="dxa"/>
          </w:tcPr>
          <w:p w14:paraId="33DE02B0" w14:textId="27D40E1B" w:rsidR="00A64DB2" w:rsidRDefault="00BE57A7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 последнего обновления информации в системе</w:t>
            </w:r>
          </w:p>
        </w:tc>
        <w:tc>
          <w:tcPr>
            <w:tcW w:w="2293" w:type="dxa"/>
          </w:tcPr>
          <w:p w14:paraId="6719E9BC" w14:textId="0B9372F7" w:rsidR="00A64DB2" w:rsidRPr="00A13308" w:rsidRDefault="00A13308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date_of</w:t>
            </w:r>
            <w:proofErr w:type="spellEnd"/>
            <w:r>
              <w:rPr>
                <w:rFonts w:ascii="Arial" w:hAnsi="Arial" w:cs="Arial"/>
                <w:lang w:val="ru-RU"/>
              </w:rPr>
              <w:t>_</w:t>
            </w:r>
            <w:proofErr w:type="spellStart"/>
            <w:r>
              <w:rPr>
                <w:rFonts w:ascii="Arial" w:hAnsi="Arial" w:cs="Arial"/>
              </w:rPr>
              <w:t>last_update</w:t>
            </w:r>
            <w:proofErr w:type="spellEnd"/>
          </w:p>
        </w:tc>
        <w:tc>
          <w:tcPr>
            <w:tcW w:w="1691" w:type="dxa"/>
          </w:tcPr>
          <w:p w14:paraId="6828BC4B" w14:textId="74014AB0" w:rsidR="00A64DB2" w:rsidRPr="00A13308" w:rsidRDefault="00A13308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lastUpdateDate</w:t>
            </w:r>
            <w:proofErr w:type="spellEnd"/>
          </w:p>
        </w:tc>
        <w:tc>
          <w:tcPr>
            <w:tcW w:w="2293" w:type="dxa"/>
          </w:tcPr>
          <w:p w14:paraId="7DCC71C5" w14:textId="46EA9615" w:rsidR="00A64DB2" w:rsidRPr="00BE57A7" w:rsidRDefault="00A13308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proofErr w:type="spellStart"/>
            <w:r>
              <w:rPr>
                <w:rFonts w:ascii="Arial" w:hAnsi="Arial" w:cs="Arial"/>
              </w:rPr>
              <w:t>date_of</w:t>
            </w:r>
            <w:proofErr w:type="spellEnd"/>
            <w:r>
              <w:rPr>
                <w:rFonts w:ascii="Arial" w:hAnsi="Arial" w:cs="Arial"/>
                <w:lang w:val="ru-RU"/>
              </w:rPr>
              <w:t>_</w:t>
            </w:r>
            <w:proofErr w:type="spellStart"/>
            <w:r>
              <w:rPr>
                <w:rFonts w:ascii="Arial" w:hAnsi="Arial" w:cs="Arial"/>
              </w:rPr>
              <w:t>last_update</w:t>
            </w:r>
            <w:proofErr w:type="spellEnd"/>
          </w:p>
        </w:tc>
        <w:tc>
          <w:tcPr>
            <w:tcW w:w="1526" w:type="dxa"/>
          </w:tcPr>
          <w:p w14:paraId="27357B51" w14:textId="73C2519D" w:rsidR="00A64DB2" w:rsidRDefault="00A13308" w:rsidP="00A64DB2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 последнего обновления</w:t>
            </w:r>
          </w:p>
        </w:tc>
      </w:tr>
    </w:tbl>
    <w:p w14:paraId="7A758F96" w14:textId="308B76EB" w:rsidR="00274061" w:rsidRDefault="00274061" w:rsidP="00384628">
      <w:pPr>
        <w:pStyle w:val="af8"/>
        <w:ind w:left="1440"/>
        <w:rPr>
          <w:lang w:val="ru-RU"/>
        </w:rPr>
      </w:pPr>
    </w:p>
    <w:p w14:paraId="373CB5AC" w14:textId="0EA0F473" w:rsidR="00F7162C" w:rsidRDefault="002D44E3" w:rsidP="009B0DCA">
      <w:pPr>
        <w:pStyle w:val="af8"/>
        <w:ind w:left="1440"/>
        <w:rPr>
          <w:lang w:val="ru-RU"/>
        </w:rPr>
      </w:pPr>
      <w:r>
        <w:rPr>
          <w:lang w:val="ru-RU"/>
        </w:rPr>
        <w:t>Все запросы</w:t>
      </w:r>
      <w:r w:rsidR="00245F4B">
        <w:rPr>
          <w:lang w:val="ru-RU"/>
        </w:rPr>
        <w:t>,</w:t>
      </w:r>
      <w:r>
        <w:rPr>
          <w:lang w:val="ru-RU"/>
        </w:rPr>
        <w:t xml:space="preserve"> касающиеся</w:t>
      </w:r>
      <w:r w:rsidR="009B0DCA">
        <w:rPr>
          <w:lang w:val="ru-RU"/>
        </w:rPr>
        <w:t xml:space="preserve"> полей</w:t>
      </w:r>
      <w:r>
        <w:rPr>
          <w:lang w:val="ru-RU"/>
        </w:rPr>
        <w:t>:</w:t>
      </w:r>
      <w:r w:rsidR="009B0DCA">
        <w:rPr>
          <w:lang w:val="ru-RU"/>
        </w:rPr>
        <w:t xml:space="preserve"> </w:t>
      </w:r>
      <w:r>
        <w:rPr>
          <w:lang w:val="ru-RU"/>
        </w:rPr>
        <w:t>«</w:t>
      </w:r>
      <w:r w:rsidR="009B0DCA" w:rsidRPr="009B0DCA">
        <w:rPr>
          <w:lang w:val="ru-RU"/>
        </w:rPr>
        <w:t>Серия паспорта</w:t>
      </w:r>
      <w:r>
        <w:rPr>
          <w:lang w:val="ru-RU"/>
        </w:rPr>
        <w:t>»</w:t>
      </w:r>
      <w:r w:rsidR="009B0DCA">
        <w:rPr>
          <w:lang w:val="ru-RU"/>
        </w:rPr>
        <w:t xml:space="preserve">, </w:t>
      </w:r>
      <w:r>
        <w:rPr>
          <w:lang w:val="ru-RU"/>
        </w:rPr>
        <w:t>«</w:t>
      </w:r>
      <w:r w:rsidR="009B0DCA" w:rsidRPr="009B0DCA">
        <w:rPr>
          <w:lang w:val="ru-RU"/>
        </w:rPr>
        <w:t>Номер паспорта</w:t>
      </w:r>
      <w:r>
        <w:rPr>
          <w:lang w:val="ru-RU"/>
        </w:rPr>
        <w:t>», «</w:t>
      </w:r>
      <w:r w:rsidR="009B0DCA" w:rsidRPr="009B0DCA">
        <w:rPr>
          <w:lang w:val="ru-RU"/>
        </w:rPr>
        <w:t>Дата выдачи паспорта</w:t>
      </w:r>
      <w:r>
        <w:rPr>
          <w:lang w:val="ru-RU"/>
        </w:rPr>
        <w:t>», «К</w:t>
      </w:r>
      <w:r w:rsidR="009B0DCA" w:rsidRPr="009B0DCA">
        <w:rPr>
          <w:lang w:val="ru-RU"/>
        </w:rPr>
        <w:t xml:space="preserve">од </w:t>
      </w:r>
      <w:proofErr w:type="gramStart"/>
      <w:r w:rsidR="009B0DCA" w:rsidRPr="009B0DCA">
        <w:rPr>
          <w:lang w:val="ru-RU"/>
        </w:rPr>
        <w:t>подразделения</w:t>
      </w:r>
      <w:proofErr w:type="gramEnd"/>
      <w:r w:rsidR="009B0DCA" w:rsidRPr="009B0DCA">
        <w:rPr>
          <w:lang w:val="ru-RU"/>
        </w:rPr>
        <w:t xml:space="preserve"> выдавшего паспорт</w:t>
      </w:r>
      <w:r>
        <w:rPr>
          <w:lang w:val="ru-RU"/>
        </w:rPr>
        <w:t>», «</w:t>
      </w:r>
      <w:r w:rsidR="009B0DCA" w:rsidRPr="009B0DCA">
        <w:rPr>
          <w:lang w:val="ru-RU"/>
        </w:rPr>
        <w:t xml:space="preserve">Номер </w:t>
      </w:r>
      <w:proofErr w:type="spellStart"/>
      <w:r w:rsidR="009B0DCA" w:rsidRPr="009B0DCA">
        <w:rPr>
          <w:lang w:val="ru-RU"/>
        </w:rPr>
        <w:t>СНИЛСа</w:t>
      </w:r>
      <w:proofErr w:type="spellEnd"/>
      <w:r>
        <w:rPr>
          <w:lang w:val="ru-RU"/>
        </w:rPr>
        <w:t>», «</w:t>
      </w:r>
      <w:r w:rsidR="009B0DCA" w:rsidRPr="009B0DCA">
        <w:rPr>
          <w:lang w:val="ru-RU"/>
        </w:rPr>
        <w:t>Номер ИНН</w:t>
      </w:r>
      <w:r>
        <w:rPr>
          <w:lang w:val="ru-RU"/>
        </w:rPr>
        <w:t xml:space="preserve">» должны проходить по </w:t>
      </w:r>
      <w:r w:rsidRPr="002D44E3">
        <w:rPr>
          <w:lang w:val="ru-RU"/>
        </w:rPr>
        <w:t>HTTPS</w:t>
      </w:r>
      <w:r>
        <w:rPr>
          <w:lang w:val="ru-RU"/>
        </w:rPr>
        <w:t xml:space="preserve">-протоколу с проверкой сертификата. </w:t>
      </w:r>
    </w:p>
    <w:p w14:paraId="715DE8C3" w14:textId="15D98D36" w:rsidR="009B0DCA" w:rsidRPr="00D43A41" w:rsidRDefault="002D44E3" w:rsidP="009B0DCA">
      <w:pPr>
        <w:pStyle w:val="af8"/>
        <w:ind w:left="1440"/>
        <w:rPr>
          <w:lang w:val="ru-RU"/>
        </w:rPr>
      </w:pPr>
      <w:r>
        <w:rPr>
          <w:lang w:val="ru-RU"/>
        </w:rPr>
        <w:t>Поля: «</w:t>
      </w:r>
      <w:r w:rsidRPr="009B0DCA">
        <w:rPr>
          <w:lang w:val="ru-RU"/>
        </w:rPr>
        <w:t>Серия паспорта</w:t>
      </w:r>
      <w:r>
        <w:rPr>
          <w:lang w:val="ru-RU"/>
        </w:rPr>
        <w:t>», «</w:t>
      </w:r>
      <w:r w:rsidRPr="009B0DCA">
        <w:rPr>
          <w:lang w:val="ru-RU"/>
        </w:rPr>
        <w:t>Номер паспорта</w:t>
      </w:r>
      <w:r>
        <w:rPr>
          <w:lang w:val="ru-RU"/>
        </w:rPr>
        <w:t>», «</w:t>
      </w:r>
      <w:r w:rsidRPr="009B0DCA">
        <w:rPr>
          <w:lang w:val="ru-RU"/>
        </w:rPr>
        <w:t>Дата выдачи паспорта</w:t>
      </w:r>
      <w:r>
        <w:rPr>
          <w:lang w:val="ru-RU"/>
        </w:rPr>
        <w:t>», «К</w:t>
      </w:r>
      <w:r w:rsidRPr="009B0DCA">
        <w:rPr>
          <w:lang w:val="ru-RU"/>
        </w:rPr>
        <w:t>од подразделения выдавшего паспорт</w:t>
      </w:r>
      <w:r>
        <w:rPr>
          <w:lang w:val="ru-RU"/>
        </w:rPr>
        <w:t>», «</w:t>
      </w:r>
      <w:r w:rsidRPr="009B0DCA">
        <w:rPr>
          <w:lang w:val="ru-RU"/>
        </w:rPr>
        <w:t xml:space="preserve">Номер </w:t>
      </w:r>
      <w:proofErr w:type="spellStart"/>
      <w:r w:rsidRPr="009B0DCA">
        <w:rPr>
          <w:lang w:val="ru-RU"/>
        </w:rPr>
        <w:t>СНИЛСа</w:t>
      </w:r>
      <w:proofErr w:type="spellEnd"/>
      <w:r>
        <w:rPr>
          <w:lang w:val="ru-RU"/>
        </w:rPr>
        <w:t>», «</w:t>
      </w:r>
      <w:r w:rsidRPr="009B0DCA">
        <w:rPr>
          <w:lang w:val="ru-RU"/>
        </w:rPr>
        <w:t>Номер ИНН</w:t>
      </w:r>
      <w:r>
        <w:rPr>
          <w:lang w:val="ru-RU"/>
        </w:rPr>
        <w:t xml:space="preserve">» </w:t>
      </w:r>
      <w:r w:rsidR="00D43A41" w:rsidRPr="00D43A41">
        <w:rPr>
          <w:lang w:val="ru-RU"/>
        </w:rPr>
        <w:t>исходные значения не записываются, вместо них записывается маска</w:t>
      </w:r>
      <w:r w:rsidR="00D43A41">
        <w:rPr>
          <w:lang w:val="ru-RU"/>
        </w:rPr>
        <w:t>.</w:t>
      </w:r>
      <w:bookmarkStart w:id="0" w:name="_GoBack"/>
      <w:bookmarkEnd w:id="0"/>
    </w:p>
    <w:p w14:paraId="2B26DB18" w14:textId="77777777" w:rsidR="006E298B" w:rsidRPr="00361627" w:rsidRDefault="006E298B" w:rsidP="006E298B">
      <w:pPr>
        <w:pStyle w:val="1"/>
        <w:numPr>
          <w:ilvl w:val="0"/>
          <w:numId w:val="28"/>
        </w:numPr>
        <w:rPr>
          <w:lang w:val="ru-RU"/>
        </w:rPr>
      </w:pPr>
      <w:r w:rsidRPr="00361627">
        <w:rPr>
          <w:lang w:val="ru-RU"/>
        </w:rPr>
        <w:t>сценарии и функциональные требования (не обязательные)</w:t>
      </w:r>
    </w:p>
    <w:p w14:paraId="0CAFFF77" w14:textId="77777777" w:rsidR="006E298B" w:rsidRPr="00C46874" w:rsidRDefault="006E298B" w:rsidP="006E298B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56E8203E" w14:textId="77777777" w:rsidR="006E298B" w:rsidRPr="00361627" w:rsidRDefault="006E298B" w:rsidP="006E298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СХЕМА ОБМЕНА</w:t>
      </w:r>
    </w:p>
    <w:p w14:paraId="2229C437" w14:textId="77777777" w:rsidR="006E298B" w:rsidRPr="00361627" w:rsidRDefault="006E298B" w:rsidP="006E298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375935B7" w14:textId="77777777" w:rsidR="006E298B" w:rsidRPr="00361627" w:rsidRDefault="006E298B" w:rsidP="006E298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 xml:space="preserve">Количество пользователей в системе </w:t>
      </w:r>
    </w:p>
    <w:p w14:paraId="746E8F1C" w14:textId="77777777" w:rsidR="006E298B" w:rsidRPr="00C46874" w:rsidRDefault="006E298B" w:rsidP="006E298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3447"/>
        <w:gridCol w:w="3618"/>
        <w:gridCol w:w="3392"/>
      </w:tblGrid>
      <w:tr w:rsidR="006E298B" w:rsidRPr="00361627" w14:paraId="374D5B09" w14:textId="77777777" w:rsidTr="00F3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50751903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Количество</w:t>
            </w:r>
          </w:p>
        </w:tc>
      </w:tr>
      <w:tr w:rsidR="006E298B" w:rsidRPr="00361627" w14:paraId="0BDA9E0F" w14:textId="77777777" w:rsidTr="00F3005F">
        <w:tc>
          <w:tcPr>
            <w:tcW w:w="1648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2DAA4508" w14:textId="77777777" w:rsidR="006E298B" w:rsidRPr="00361627" w:rsidRDefault="006E298B" w:rsidP="00F3005F">
            <w:pPr>
              <w:jc w:val="center"/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Планируемое</w:t>
            </w:r>
          </w:p>
        </w:tc>
        <w:tc>
          <w:tcPr>
            <w:tcW w:w="1730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782718CC" w14:textId="77777777" w:rsidR="006E298B" w:rsidRPr="00361627" w:rsidRDefault="006E298B" w:rsidP="00F3005F">
            <w:pPr>
              <w:jc w:val="center"/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Максимальное</w:t>
            </w:r>
          </w:p>
        </w:tc>
        <w:tc>
          <w:tcPr>
            <w:tcW w:w="1622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  <w:hideMark/>
          </w:tcPr>
          <w:p w14:paraId="0EEF4299" w14:textId="77777777" w:rsidR="006E298B" w:rsidRPr="00361627" w:rsidRDefault="006E298B" w:rsidP="00F3005F">
            <w:pPr>
              <w:jc w:val="center"/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Одновременное</w:t>
            </w:r>
          </w:p>
        </w:tc>
      </w:tr>
      <w:tr w:rsidR="006E298B" w:rsidRPr="00361627" w14:paraId="1CB195B5" w14:textId="77777777" w:rsidTr="00F3005F">
        <w:tc>
          <w:tcPr>
            <w:tcW w:w="1648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5CEE5AF2" w14:textId="77777777" w:rsidR="006E298B" w:rsidRPr="00361627" w:rsidRDefault="006E298B" w:rsidP="00F3005F">
            <w:pPr>
              <w:rPr>
                <w:lang w:val="ru-RU"/>
              </w:rPr>
            </w:pPr>
          </w:p>
        </w:tc>
        <w:tc>
          <w:tcPr>
            <w:tcW w:w="1730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3F23EA47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  <w:tc>
          <w:tcPr>
            <w:tcW w:w="1622" w:type="pct"/>
            <w:tcBorders>
              <w:top w:val="single" w:sz="4" w:space="0" w:color="5B9BD5" w:themeColor="accent1"/>
              <w:left w:val="single" w:sz="4" w:space="0" w:color="5B9BD5" w:themeColor="accent1"/>
              <w:bottom w:val="single" w:sz="4" w:space="0" w:color="5B9BD5" w:themeColor="accent1"/>
              <w:right w:val="single" w:sz="4" w:space="0" w:color="5B9BD5" w:themeColor="accent1"/>
            </w:tcBorders>
          </w:tcPr>
          <w:p w14:paraId="5FDF8301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</w:tr>
    </w:tbl>
    <w:p w14:paraId="63C8FA26" w14:textId="77777777" w:rsidR="006E298B" w:rsidRPr="00361627" w:rsidRDefault="006E298B" w:rsidP="006E298B">
      <w:pPr>
        <w:rPr>
          <w:lang w:val="ru-RU"/>
        </w:rPr>
      </w:pPr>
    </w:p>
    <w:p w14:paraId="303162E4" w14:textId="77777777" w:rsidR="006E298B" w:rsidRPr="00361627" w:rsidRDefault="006E298B" w:rsidP="006E298B">
      <w:pPr>
        <w:rPr>
          <w:lang w:val="ru-RU"/>
        </w:rPr>
      </w:pPr>
    </w:p>
    <w:p w14:paraId="71AB8B8F" w14:textId="77777777" w:rsidR="006E298B" w:rsidRPr="00361627" w:rsidRDefault="006E298B" w:rsidP="006E298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Доступ к информационной системе</w:t>
      </w:r>
    </w:p>
    <w:p w14:paraId="5D15D8C5" w14:textId="77777777" w:rsidR="006E298B" w:rsidRPr="00C46874" w:rsidRDefault="006E298B" w:rsidP="006E298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6E298B" w:rsidRPr="00874E5A" w14:paraId="4A6D1860" w14:textId="77777777" w:rsidTr="00F3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2A29E618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246CE91B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 xml:space="preserve">Функциональная возможность системы </w:t>
            </w:r>
          </w:p>
        </w:tc>
        <w:tc>
          <w:tcPr>
            <w:tcW w:w="2105" w:type="pct"/>
          </w:tcPr>
          <w:p w14:paraId="0137881B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Перечень ролей, у которых есть доступ</w:t>
            </w:r>
          </w:p>
        </w:tc>
      </w:tr>
      <w:tr w:rsidR="006E298B" w:rsidRPr="00361627" w14:paraId="74ED9F22" w14:textId="77777777" w:rsidTr="00F3005F">
        <w:tc>
          <w:tcPr>
            <w:tcW w:w="307" w:type="pct"/>
          </w:tcPr>
          <w:p w14:paraId="564CE6ED" w14:textId="77777777" w:rsidR="006E298B" w:rsidRPr="00361627" w:rsidRDefault="006E298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1</w:t>
            </w:r>
          </w:p>
        </w:tc>
        <w:tc>
          <w:tcPr>
            <w:tcW w:w="2588" w:type="pct"/>
          </w:tcPr>
          <w:p w14:paraId="5F440569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4F907BE3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</w:tr>
      <w:tr w:rsidR="006E298B" w:rsidRPr="00361627" w14:paraId="74674758" w14:textId="77777777" w:rsidTr="00F3005F">
        <w:tc>
          <w:tcPr>
            <w:tcW w:w="307" w:type="pct"/>
          </w:tcPr>
          <w:p w14:paraId="5AFEDC3A" w14:textId="77777777" w:rsidR="006E298B" w:rsidRPr="00361627" w:rsidRDefault="006E298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2</w:t>
            </w:r>
          </w:p>
        </w:tc>
        <w:tc>
          <w:tcPr>
            <w:tcW w:w="2588" w:type="pct"/>
          </w:tcPr>
          <w:p w14:paraId="7E538717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65727E61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</w:tr>
      <w:tr w:rsidR="006E298B" w:rsidRPr="00361627" w14:paraId="08F49909" w14:textId="77777777" w:rsidTr="00F3005F">
        <w:tc>
          <w:tcPr>
            <w:tcW w:w="307" w:type="pct"/>
          </w:tcPr>
          <w:p w14:paraId="392901B1" w14:textId="77777777" w:rsidR="006E298B" w:rsidRPr="00361627" w:rsidRDefault="006E298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3</w:t>
            </w:r>
          </w:p>
        </w:tc>
        <w:tc>
          <w:tcPr>
            <w:tcW w:w="2588" w:type="pct"/>
          </w:tcPr>
          <w:p w14:paraId="7532AD8D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3438FAA7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</w:tr>
    </w:tbl>
    <w:p w14:paraId="2A9FA2DF" w14:textId="77777777" w:rsidR="006E298B" w:rsidRPr="00361627" w:rsidRDefault="006E298B" w:rsidP="006E298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Требования к пользовательской документации</w:t>
      </w:r>
    </w:p>
    <w:p w14:paraId="49380C1E" w14:textId="77777777" w:rsidR="006E298B" w:rsidRPr="00C46874" w:rsidRDefault="006E298B" w:rsidP="006E298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6E298B" w:rsidRPr="00361627" w14:paraId="3ABCE26D" w14:textId="77777777" w:rsidTr="00F3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0635C334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578E4F5F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Вариант</w:t>
            </w:r>
          </w:p>
        </w:tc>
        <w:tc>
          <w:tcPr>
            <w:tcW w:w="2105" w:type="pct"/>
          </w:tcPr>
          <w:p w14:paraId="0987D32C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Выбор</w:t>
            </w:r>
          </w:p>
        </w:tc>
      </w:tr>
      <w:tr w:rsidR="006E298B" w:rsidRPr="00361627" w14:paraId="29729204" w14:textId="77777777" w:rsidTr="00F3005F">
        <w:tc>
          <w:tcPr>
            <w:tcW w:w="307" w:type="pct"/>
          </w:tcPr>
          <w:p w14:paraId="7B474636" w14:textId="77777777" w:rsidR="006E298B" w:rsidRPr="00361627" w:rsidRDefault="006E298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1</w:t>
            </w:r>
          </w:p>
        </w:tc>
        <w:tc>
          <w:tcPr>
            <w:tcW w:w="2588" w:type="pct"/>
          </w:tcPr>
          <w:p w14:paraId="785D84EB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Не требуется Руководство пользователя</w:t>
            </w:r>
          </w:p>
        </w:tc>
        <w:tc>
          <w:tcPr>
            <w:tcW w:w="2105" w:type="pct"/>
          </w:tcPr>
          <w:p w14:paraId="36C11C97" w14:textId="23D6E976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object w:dxaOrig="225" w:dyaOrig="225" w14:anchorId="25D3BD6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0" type="#_x0000_t75" style="width:10.3pt;height:18.45pt" o:ole="">
                  <v:imagedata r:id="rId12" o:title=""/>
                </v:shape>
                <w:control r:id="rId13" w:name="OptionButton1" w:shapeid="_x0000_i1060"/>
              </w:object>
            </w:r>
          </w:p>
        </w:tc>
      </w:tr>
      <w:tr w:rsidR="006E298B" w:rsidRPr="00361627" w14:paraId="51D7D22D" w14:textId="77777777" w:rsidTr="00F3005F">
        <w:tc>
          <w:tcPr>
            <w:tcW w:w="307" w:type="pct"/>
          </w:tcPr>
          <w:p w14:paraId="2B587008" w14:textId="77777777" w:rsidR="006E298B" w:rsidRPr="00361627" w:rsidRDefault="006E298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2</w:t>
            </w:r>
          </w:p>
        </w:tc>
        <w:tc>
          <w:tcPr>
            <w:tcW w:w="2588" w:type="pct"/>
          </w:tcPr>
          <w:p w14:paraId="7ACEAECE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Требуется Руководство пользователя (без методической части для консультанта)</w:t>
            </w:r>
          </w:p>
        </w:tc>
        <w:tc>
          <w:tcPr>
            <w:tcW w:w="2105" w:type="pct"/>
          </w:tcPr>
          <w:p w14:paraId="6615151C" w14:textId="264B92BD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object w:dxaOrig="225" w:dyaOrig="225" w14:anchorId="4715C620">
                <v:shape id="_x0000_i1059" type="#_x0000_t75" style="width:10.3pt;height:18.45pt" o:ole="">
                  <v:imagedata r:id="rId14" o:title=""/>
                </v:shape>
                <w:control r:id="rId15" w:name="OptionButton2" w:shapeid="_x0000_i1059"/>
              </w:object>
            </w:r>
          </w:p>
        </w:tc>
      </w:tr>
      <w:tr w:rsidR="006E298B" w:rsidRPr="00361627" w14:paraId="79860A2A" w14:textId="77777777" w:rsidTr="00F3005F">
        <w:tc>
          <w:tcPr>
            <w:tcW w:w="307" w:type="pct"/>
          </w:tcPr>
          <w:p w14:paraId="5FA6DD9D" w14:textId="77777777" w:rsidR="006E298B" w:rsidRPr="00361627" w:rsidRDefault="006E298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3</w:t>
            </w:r>
          </w:p>
        </w:tc>
        <w:tc>
          <w:tcPr>
            <w:tcW w:w="2588" w:type="pct"/>
          </w:tcPr>
          <w:p w14:paraId="1F90C500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Требуется Руководство пользователя (с методической частью для консультанта)</w:t>
            </w:r>
          </w:p>
        </w:tc>
        <w:tc>
          <w:tcPr>
            <w:tcW w:w="2105" w:type="pct"/>
          </w:tcPr>
          <w:p w14:paraId="0FE2593C" w14:textId="1B590CB3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object w:dxaOrig="225" w:dyaOrig="225" w14:anchorId="295E8BD3">
                <v:shape id="_x0000_i1058" type="#_x0000_t75" style="width:10.3pt;height:18pt" o:ole="">
                  <v:imagedata r:id="rId16" o:title=""/>
                </v:shape>
                <w:control r:id="rId17" w:name="OptionButton3" w:shapeid="_x0000_i1058"/>
              </w:object>
            </w:r>
          </w:p>
        </w:tc>
      </w:tr>
    </w:tbl>
    <w:p w14:paraId="2640F661" w14:textId="77777777" w:rsidR="006E298B" w:rsidRPr="00361627" w:rsidRDefault="006E298B" w:rsidP="006E298B">
      <w:pPr>
        <w:rPr>
          <w:lang w:val="ru-RU"/>
        </w:rPr>
      </w:pPr>
    </w:p>
    <w:p w14:paraId="2538AA4D" w14:textId="77777777" w:rsidR="006E298B" w:rsidRPr="00361627" w:rsidRDefault="006E298B" w:rsidP="006E298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Регламенты для изменения</w:t>
      </w:r>
    </w:p>
    <w:p w14:paraId="09EA1542" w14:textId="77777777" w:rsidR="006E298B" w:rsidRPr="00C46874" w:rsidRDefault="006E298B" w:rsidP="006E298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4"/>
        <w:gridCol w:w="5413"/>
        <w:gridCol w:w="4400"/>
      </w:tblGrid>
      <w:tr w:rsidR="006E298B" w:rsidRPr="00361627" w14:paraId="56D9F0F6" w14:textId="77777777" w:rsidTr="00F3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8" w:type="pct"/>
          </w:tcPr>
          <w:p w14:paraId="743E2AD0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7" w:type="pct"/>
          </w:tcPr>
          <w:p w14:paraId="0FFD635A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Наименование регламента</w:t>
            </w:r>
          </w:p>
        </w:tc>
        <w:tc>
          <w:tcPr>
            <w:tcW w:w="2104" w:type="pct"/>
          </w:tcPr>
          <w:p w14:paraId="06D93BDB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 xml:space="preserve">Ответственный за изменение </w:t>
            </w:r>
          </w:p>
        </w:tc>
      </w:tr>
      <w:tr w:rsidR="006E298B" w:rsidRPr="00361627" w14:paraId="0751C1EA" w14:textId="77777777" w:rsidTr="00F3005F">
        <w:tc>
          <w:tcPr>
            <w:tcW w:w="308" w:type="pct"/>
          </w:tcPr>
          <w:p w14:paraId="01FDF43F" w14:textId="77777777" w:rsidR="006E298B" w:rsidRPr="00361627" w:rsidRDefault="006E298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1</w:t>
            </w:r>
          </w:p>
        </w:tc>
        <w:tc>
          <w:tcPr>
            <w:tcW w:w="2587" w:type="pct"/>
          </w:tcPr>
          <w:p w14:paraId="068FD76D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4" w:type="pct"/>
          </w:tcPr>
          <w:p w14:paraId="57482F77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</w:tr>
      <w:tr w:rsidR="006E298B" w:rsidRPr="00361627" w14:paraId="1B1695A9" w14:textId="77777777" w:rsidTr="00F3005F">
        <w:tc>
          <w:tcPr>
            <w:tcW w:w="308" w:type="pct"/>
          </w:tcPr>
          <w:p w14:paraId="6688E275" w14:textId="77777777" w:rsidR="006E298B" w:rsidRPr="00361627" w:rsidRDefault="006E298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2</w:t>
            </w:r>
          </w:p>
        </w:tc>
        <w:tc>
          <w:tcPr>
            <w:tcW w:w="2587" w:type="pct"/>
          </w:tcPr>
          <w:p w14:paraId="2C64820A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4" w:type="pct"/>
          </w:tcPr>
          <w:p w14:paraId="26DD83D0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</w:tr>
      <w:tr w:rsidR="006E298B" w:rsidRPr="00361627" w14:paraId="6A8BB893" w14:textId="77777777" w:rsidTr="00F3005F">
        <w:tc>
          <w:tcPr>
            <w:tcW w:w="308" w:type="pct"/>
          </w:tcPr>
          <w:p w14:paraId="4C7838BB" w14:textId="77777777" w:rsidR="006E298B" w:rsidRPr="00361627" w:rsidRDefault="006E298B" w:rsidP="00F3005F">
            <w:pPr>
              <w:rPr>
                <w:b/>
                <w:lang w:val="ru-RU"/>
              </w:rPr>
            </w:pPr>
            <w:r w:rsidRPr="00361627">
              <w:rPr>
                <w:b/>
                <w:lang w:val="ru-RU"/>
              </w:rPr>
              <w:t>3</w:t>
            </w:r>
          </w:p>
        </w:tc>
        <w:tc>
          <w:tcPr>
            <w:tcW w:w="2587" w:type="pct"/>
          </w:tcPr>
          <w:p w14:paraId="3B252A96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4" w:type="pct"/>
          </w:tcPr>
          <w:p w14:paraId="1BDF8F5E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</w:tr>
    </w:tbl>
    <w:p w14:paraId="0D34DEC9" w14:textId="77777777" w:rsidR="006E298B" w:rsidRPr="00361627" w:rsidRDefault="006E298B" w:rsidP="006E298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Требования к пилотному внедрению</w:t>
      </w:r>
    </w:p>
    <w:p w14:paraId="40537067" w14:textId="77777777" w:rsidR="006E298B" w:rsidRPr="00C46874" w:rsidRDefault="006E298B" w:rsidP="006E298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5C0BFFC6" w14:textId="77777777" w:rsidR="006E298B" w:rsidRPr="00361627" w:rsidRDefault="006E298B" w:rsidP="006E298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Требования к срокам опытно-промышленной эксплуатации</w:t>
      </w:r>
    </w:p>
    <w:p w14:paraId="53603F65" w14:textId="77777777" w:rsidR="006E298B" w:rsidRPr="00C46874" w:rsidRDefault="006E298B" w:rsidP="006E298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p w14:paraId="2E6CF82F" w14:textId="77777777" w:rsidR="006E298B" w:rsidRPr="00361627" w:rsidRDefault="006E298B" w:rsidP="006E298B">
      <w:pPr>
        <w:pStyle w:val="1"/>
        <w:numPr>
          <w:ilvl w:val="0"/>
          <w:numId w:val="2"/>
        </w:numPr>
        <w:rPr>
          <w:lang w:val="ru-RU"/>
        </w:rPr>
      </w:pPr>
      <w:r w:rsidRPr="00361627">
        <w:rPr>
          <w:lang w:val="ru-RU"/>
        </w:rPr>
        <w:t>Список подразделений / служб, согласующих ФТ</w:t>
      </w:r>
    </w:p>
    <w:p w14:paraId="2579EB88" w14:textId="77777777" w:rsidR="006E298B" w:rsidRPr="00C46874" w:rsidRDefault="006E298B" w:rsidP="006E298B">
      <w:pPr>
        <w:rPr>
          <w:lang w:val="ru-RU"/>
        </w:rPr>
      </w:pPr>
      <w:r w:rsidRPr="00C46874">
        <w:rPr>
          <w:lang w:val="ru-RU"/>
        </w:rPr>
        <w:t>Не входит в объём данного учебного задания</w:t>
      </w:r>
    </w:p>
    <w:tbl>
      <w:tblPr>
        <w:tblStyle w:val="ad"/>
        <w:tblW w:w="5000" w:type="pct"/>
        <w:tblLook w:val="06A0" w:firstRow="1" w:lastRow="0" w:firstColumn="1" w:lastColumn="0" w:noHBand="1" w:noVBand="1"/>
      </w:tblPr>
      <w:tblGrid>
        <w:gridCol w:w="642"/>
        <w:gridCol w:w="5413"/>
        <w:gridCol w:w="4402"/>
      </w:tblGrid>
      <w:tr w:rsidR="006E298B" w:rsidRPr="00361627" w14:paraId="4E2AC221" w14:textId="77777777" w:rsidTr="00F300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7" w:type="pct"/>
          </w:tcPr>
          <w:p w14:paraId="514D8CAF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п/п</w:t>
            </w:r>
          </w:p>
        </w:tc>
        <w:tc>
          <w:tcPr>
            <w:tcW w:w="2588" w:type="pct"/>
          </w:tcPr>
          <w:p w14:paraId="271AEBF8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 xml:space="preserve">Подразделение / служба </w:t>
            </w:r>
          </w:p>
        </w:tc>
        <w:tc>
          <w:tcPr>
            <w:tcW w:w="2105" w:type="pct"/>
          </w:tcPr>
          <w:p w14:paraId="4EDB4D21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  <w:r w:rsidRPr="00361627">
              <w:rPr>
                <w:lang w:val="ru-RU"/>
              </w:rPr>
              <w:t>Согласующий</w:t>
            </w:r>
          </w:p>
        </w:tc>
      </w:tr>
      <w:tr w:rsidR="006E298B" w:rsidRPr="00361627" w14:paraId="1C52027F" w14:textId="77777777" w:rsidTr="00F3005F">
        <w:tc>
          <w:tcPr>
            <w:tcW w:w="307" w:type="pct"/>
          </w:tcPr>
          <w:p w14:paraId="59664F58" w14:textId="77777777" w:rsidR="006E298B" w:rsidRPr="00361627" w:rsidRDefault="006E298B" w:rsidP="006E298B">
            <w:pPr>
              <w:pStyle w:val="af8"/>
              <w:numPr>
                <w:ilvl w:val="0"/>
                <w:numId w:val="5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44FEB743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7AC96C70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</w:tr>
      <w:tr w:rsidR="006E298B" w:rsidRPr="00361627" w14:paraId="5CF36D4F" w14:textId="77777777" w:rsidTr="00F3005F">
        <w:tc>
          <w:tcPr>
            <w:tcW w:w="307" w:type="pct"/>
          </w:tcPr>
          <w:p w14:paraId="113674B7" w14:textId="77777777" w:rsidR="006E298B" w:rsidRPr="00361627" w:rsidRDefault="006E298B" w:rsidP="006E298B">
            <w:pPr>
              <w:pStyle w:val="af8"/>
              <w:numPr>
                <w:ilvl w:val="0"/>
                <w:numId w:val="2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71285B42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3441D775" w14:textId="77777777" w:rsidR="006E298B" w:rsidRPr="00361627" w:rsidRDefault="006E298B" w:rsidP="00F3005F">
            <w:pPr>
              <w:jc w:val="center"/>
              <w:rPr>
                <w:lang w:val="ru-RU"/>
              </w:rPr>
            </w:pPr>
          </w:p>
        </w:tc>
      </w:tr>
      <w:tr w:rsidR="006E298B" w:rsidRPr="00C67E8E" w14:paraId="07181995" w14:textId="77777777" w:rsidTr="00F3005F">
        <w:tc>
          <w:tcPr>
            <w:tcW w:w="307" w:type="pct"/>
          </w:tcPr>
          <w:p w14:paraId="01B54652" w14:textId="77777777" w:rsidR="006E298B" w:rsidRPr="00361627" w:rsidRDefault="006E298B" w:rsidP="006E298B">
            <w:pPr>
              <w:pStyle w:val="af8"/>
              <w:numPr>
                <w:ilvl w:val="0"/>
                <w:numId w:val="2"/>
              </w:numPr>
              <w:rPr>
                <w:b/>
                <w:lang w:val="ru-RU"/>
              </w:rPr>
            </w:pPr>
          </w:p>
        </w:tc>
        <w:tc>
          <w:tcPr>
            <w:tcW w:w="2588" w:type="pct"/>
          </w:tcPr>
          <w:p w14:paraId="22576A5E" w14:textId="77777777" w:rsidR="006E298B" w:rsidRPr="00C67E8E" w:rsidRDefault="006E298B" w:rsidP="00F3005F">
            <w:pPr>
              <w:jc w:val="center"/>
              <w:rPr>
                <w:lang w:val="ru-RU"/>
              </w:rPr>
            </w:pPr>
          </w:p>
        </w:tc>
        <w:tc>
          <w:tcPr>
            <w:tcW w:w="2105" w:type="pct"/>
          </w:tcPr>
          <w:p w14:paraId="0E9862EF" w14:textId="77777777" w:rsidR="006E298B" w:rsidRPr="00C67E8E" w:rsidRDefault="006E298B" w:rsidP="00F3005F">
            <w:pPr>
              <w:jc w:val="center"/>
              <w:rPr>
                <w:lang w:val="ru-RU"/>
              </w:rPr>
            </w:pPr>
          </w:p>
        </w:tc>
      </w:tr>
    </w:tbl>
    <w:p w14:paraId="2E6366A2" w14:textId="3204229C" w:rsidR="00955701" w:rsidRPr="000E0930" w:rsidRDefault="00955701" w:rsidP="006E298B">
      <w:pPr>
        <w:autoSpaceDE w:val="0"/>
        <w:autoSpaceDN w:val="0"/>
        <w:adjustRightInd w:val="0"/>
        <w:spacing w:after="0" w:line="360" w:lineRule="auto"/>
        <w:jc w:val="both"/>
        <w:rPr>
          <w:lang w:val="ru-RU"/>
        </w:rPr>
      </w:pPr>
    </w:p>
    <w:sectPr w:rsidR="00955701" w:rsidRPr="000E0930" w:rsidSect="004A7B84">
      <w:footerReference w:type="default" r:id="rId18"/>
      <w:pgSz w:w="11907" w:h="16839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A1B79" w14:textId="77777777" w:rsidR="00E4305F" w:rsidRDefault="00E4305F">
      <w:pPr>
        <w:spacing w:after="0" w:line="240" w:lineRule="auto"/>
      </w:pPr>
      <w:r>
        <w:separator/>
      </w:r>
    </w:p>
  </w:endnote>
  <w:endnote w:type="continuationSeparator" w:id="0">
    <w:p w14:paraId="4FE0266E" w14:textId="77777777" w:rsidR="00E4305F" w:rsidRDefault="00E43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ouYuan">
    <w:altName w:val="SimSun"/>
    <w:panose1 w:val="00000000000000000000"/>
    <w:charset w:val="86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47E4F4" w14:textId="77777777" w:rsidR="00E4305F" w:rsidRPr="000E0930" w:rsidRDefault="00E4305F" w:rsidP="000E0930">
    <w:pPr>
      <w:pStyle w:val="af3"/>
      <w:rPr>
        <w:i/>
        <w:lang w:val="ru-RU"/>
      </w:rPr>
    </w:pPr>
    <w:r w:rsidRPr="000E0930">
      <w:rPr>
        <w:i/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677BF5" wp14:editId="3A0B3069">
              <wp:simplePos x="0" y="0"/>
              <wp:positionH relativeFrom="leftMargin">
                <wp:posOffset>6896100</wp:posOffset>
              </wp:positionH>
              <wp:positionV relativeFrom="bottomMargin">
                <wp:posOffset>0</wp:posOffset>
              </wp:positionV>
              <wp:extent cx="339090" cy="310896"/>
              <wp:effectExtent l="0" t="0" r="3810" b="13335"/>
              <wp:wrapNone/>
              <wp:docPr id="22" name="Надпись 22" descr="Номер страницы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9090" cy="31089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4CEDC8" w14:textId="0B8E28FE" w:rsidR="00E4305F" w:rsidRDefault="00E4305F">
                          <w:pPr>
                            <w:pStyle w:val="aa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D43A41" w:rsidRPr="00D43A41">
                            <w:rPr>
                              <w:lang w:val="ru-RU"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677BF5" id="_x0000_t202" coordsize="21600,21600" o:spt="202" path="m,l,21600r21600,l21600,xe">
              <v:stroke joinstyle="miter"/>
              <v:path gradientshapeok="t" o:connecttype="rect"/>
            </v:shapetype>
            <v:shape id="Надпись 22" o:spid="_x0000_s1026" type="#_x0000_t202" alt="Номер страницы" style="position:absolute;margin-left:543pt;margin-top:0;width:26.7pt;height:24.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" filled="f" stroked="f" strokeweight=".5pt">
              <v:textbox inset="0,0,0,0">
                <w:txbxContent>
                  <w:p w14:paraId="5A4CEDC8" w14:textId="0B8E28FE" w:rsidR="00E4305F" w:rsidRDefault="00E4305F">
                    <w:pPr>
                      <w:pStyle w:val="aa"/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D43A41" w:rsidRPr="00D43A41">
                      <w:rPr>
                        <w:lang w:val="ru-RU"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Pr="000E0930">
      <w:rPr>
        <w:i/>
        <w:lang w:val="ru-RU"/>
      </w:rPr>
      <w:t xml:space="preserve">Управление информационных технологий. </w:t>
    </w:r>
    <w:r>
      <w:rPr>
        <w:i/>
        <w:lang w:val="ru-RU"/>
      </w:rPr>
      <w:t>Функциональные требования к проекту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462F37" w14:textId="77777777" w:rsidR="00E4305F" w:rsidRDefault="00E4305F">
      <w:pPr>
        <w:spacing w:after="0" w:line="240" w:lineRule="auto"/>
      </w:pPr>
      <w:r>
        <w:separator/>
      </w:r>
    </w:p>
  </w:footnote>
  <w:footnote w:type="continuationSeparator" w:id="0">
    <w:p w14:paraId="58566AAD" w14:textId="77777777" w:rsidR="00E4305F" w:rsidRDefault="00E430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E7D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C00E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ECE51E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033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55C3E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6C67B8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CAE1487"/>
    <w:multiLevelType w:val="multilevel"/>
    <w:tmpl w:val="582286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6" w15:restartNumberingAfterBreak="0">
    <w:nsid w:val="443D1110"/>
    <w:multiLevelType w:val="hybridMultilevel"/>
    <w:tmpl w:val="AA34FFB0"/>
    <w:lvl w:ilvl="0" w:tplc="041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4475106D"/>
    <w:multiLevelType w:val="hybridMultilevel"/>
    <w:tmpl w:val="CDB633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B7F2C"/>
    <w:multiLevelType w:val="hybridMultilevel"/>
    <w:tmpl w:val="E7B0F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131BA2"/>
    <w:multiLevelType w:val="hybridMultilevel"/>
    <w:tmpl w:val="213697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8870C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B9853A9"/>
    <w:multiLevelType w:val="hybridMultilevel"/>
    <w:tmpl w:val="2A94B3F2"/>
    <w:lvl w:ilvl="0" w:tplc="3E5EF492">
      <w:start w:val="1"/>
      <w:numFmt w:val="decimal"/>
      <w:lvlText w:val="%1."/>
      <w:lvlJc w:val="left"/>
      <w:pPr>
        <w:ind w:left="4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9" w:hanging="360"/>
      </w:pPr>
    </w:lvl>
    <w:lvl w:ilvl="2" w:tplc="0419001B" w:tentative="1">
      <w:start w:val="1"/>
      <w:numFmt w:val="lowerRoman"/>
      <w:lvlText w:val="%3."/>
      <w:lvlJc w:val="right"/>
      <w:pPr>
        <w:ind w:left="1899" w:hanging="180"/>
      </w:pPr>
    </w:lvl>
    <w:lvl w:ilvl="3" w:tplc="0419000F" w:tentative="1">
      <w:start w:val="1"/>
      <w:numFmt w:val="decimal"/>
      <w:lvlText w:val="%4."/>
      <w:lvlJc w:val="left"/>
      <w:pPr>
        <w:ind w:left="2619" w:hanging="360"/>
      </w:pPr>
    </w:lvl>
    <w:lvl w:ilvl="4" w:tplc="04190019" w:tentative="1">
      <w:start w:val="1"/>
      <w:numFmt w:val="lowerLetter"/>
      <w:lvlText w:val="%5."/>
      <w:lvlJc w:val="left"/>
      <w:pPr>
        <w:ind w:left="3339" w:hanging="360"/>
      </w:pPr>
    </w:lvl>
    <w:lvl w:ilvl="5" w:tplc="0419001B" w:tentative="1">
      <w:start w:val="1"/>
      <w:numFmt w:val="lowerRoman"/>
      <w:lvlText w:val="%6."/>
      <w:lvlJc w:val="right"/>
      <w:pPr>
        <w:ind w:left="4059" w:hanging="180"/>
      </w:pPr>
    </w:lvl>
    <w:lvl w:ilvl="6" w:tplc="0419000F" w:tentative="1">
      <w:start w:val="1"/>
      <w:numFmt w:val="decimal"/>
      <w:lvlText w:val="%7."/>
      <w:lvlJc w:val="left"/>
      <w:pPr>
        <w:ind w:left="4779" w:hanging="360"/>
      </w:pPr>
    </w:lvl>
    <w:lvl w:ilvl="7" w:tplc="04190019" w:tentative="1">
      <w:start w:val="1"/>
      <w:numFmt w:val="lowerLetter"/>
      <w:lvlText w:val="%8."/>
      <w:lvlJc w:val="left"/>
      <w:pPr>
        <w:ind w:left="5499" w:hanging="360"/>
      </w:pPr>
    </w:lvl>
    <w:lvl w:ilvl="8" w:tplc="041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12" w15:restartNumberingAfterBreak="0">
    <w:nsid w:val="4C6339F7"/>
    <w:multiLevelType w:val="hybridMultilevel"/>
    <w:tmpl w:val="E5DCB9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E10610"/>
    <w:multiLevelType w:val="hybridMultilevel"/>
    <w:tmpl w:val="8BC6AB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6C0146"/>
    <w:multiLevelType w:val="hybridMultilevel"/>
    <w:tmpl w:val="EF9E1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B30B80"/>
    <w:multiLevelType w:val="hybridMultilevel"/>
    <w:tmpl w:val="A80A179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7E5D71"/>
    <w:multiLevelType w:val="hybridMultilevel"/>
    <w:tmpl w:val="BFBE56B6"/>
    <w:lvl w:ilvl="0" w:tplc="DF622CE6">
      <w:start w:val="1"/>
      <w:numFmt w:val="bullet"/>
      <w:pStyle w:val="a"/>
      <w:lvlText w:val=""/>
      <w:lvlJc w:val="left"/>
      <w:pPr>
        <w:tabs>
          <w:tab w:val="num" w:pos="2628"/>
        </w:tabs>
        <w:ind w:left="2700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7" w15:restartNumberingAfterBreak="0">
    <w:nsid w:val="66AF0685"/>
    <w:multiLevelType w:val="multilevel"/>
    <w:tmpl w:val="B808A75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3551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6A2C6CEB"/>
    <w:multiLevelType w:val="hybridMultilevel"/>
    <w:tmpl w:val="EEAE2C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3169C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13C4D31"/>
    <w:multiLevelType w:val="hybridMultilevel"/>
    <w:tmpl w:val="75E41E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8D0D31"/>
    <w:multiLevelType w:val="hybridMultilevel"/>
    <w:tmpl w:val="9F5E4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461D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85938D0"/>
    <w:multiLevelType w:val="multilevel"/>
    <w:tmpl w:val="97123B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24" w15:restartNumberingAfterBreak="0">
    <w:nsid w:val="7F496C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6"/>
  </w:num>
  <w:num w:numId="2">
    <w:abstractNumId w:val="17"/>
  </w:num>
  <w:num w:numId="3">
    <w:abstractNumId w:val="17"/>
  </w:num>
  <w:num w:numId="4">
    <w:abstractNumId w:val="17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</w:num>
  <w:num w:numId="10">
    <w:abstractNumId w:val="0"/>
  </w:num>
  <w:num w:numId="11">
    <w:abstractNumId w:val="1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17"/>
  </w:num>
  <w:num w:numId="16">
    <w:abstractNumId w:val="1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</w:num>
  <w:num w:numId="19">
    <w:abstractNumId w:val="4"/>
  </w:num>
  <w:num w:numId="20">
    <w:abstractNumId w:val="2"/>
  </w:num>
  <w:num w:numId="21">
    <w:abstractNumId w:val="1"/>
  </w:num>
  <w:num w:numId="22">
    <w:abstractNumId w:val="19"/>
  </w:num>
  <w:num w:numId="23">
    <w:abstractNumId w:val="24"/>
  </w:num>
  <w:num w:numId="24">
    <w:abstractNumId w:val="16"/>
  </w:num>
  <w:num w:numId="25">
    <w:abstractNumId w:val="11"/>
  </w:num>
  <w:num w:numId="26">
    <w:abstractNumId w:val="3"/>
  </w:num>
  <w:num w:numId="27">
    <w:abstractNumId w:val="22"/>
  </w:num>
  <w:num w:numId="28">
    <w:abstractNumId w:val="17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7"/>
  </w:num>
  <w:num w:numId="30">
    <w:abstractNumId w:val="1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3"/>
  </w:num>
  <w:num w:numId="32">
    <w:abstractNumId w:val="5"/>
  </w:num>
  <w:num w:numId="33">
    <w:abstractNumId w:val="15"/>
  </w:num>
  <w:num w:numId="34">
    <w:abstractNumId w:val="12"/>
  </w:num>
  <w:num w:numId="35">
    <w:abstractNumId w:val="7"/>
  </w:num>
  <w:num w:numId="36">
    <w:abstractNumId w:val="6"/>
  </w:num>
  <w:num w:numId="37">
    <w:abstractNumId w:val="14"/>
  </w:num>
  <w:num w:numId="38">
    <w:abstractNumId w:val="8"/>
  </w:num>
  <w:num w:numId="39">
    <w:abstractNumId w:val="18"/>
  </w:num>
  <w:num w:numId="40">
    <w:abstractNumId w:val="21"/>
  </w:num>
  <w:num w:numId="41">
    <w:abstractNumId w:val="13"/>
  </w:num>
  <w:num w:numId="42">
    <w:abstractNumId w:val="20"/>
  </w:num>
  <w:num w:numId="43">
    <w:abstractNumId w:val="17"/>
    <w:lvlOverride w:ilvl="0">
      <w:startOverride w:val="5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</w:num>
  <w:num w:numId="4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defaultTabStop w:val="720"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682"/>
    <w:rsid w:val="00002B5E"/>
    <w:rsid w:val="00005F9A"/>
    <w:rsid w:val="0001302A"/>
    <w:rsid w:val="000138F5"/>
    <w:rsid w:val="00014828"/>
    <w:rsid w:val="00015152"/>
    <w:rsid w:val="0001715A"/>
    <w:rsid w:val="0002446E"/>
    <w:rsid w:val="00030CF5"/>
    <w:rsid w:val="00030D7B"/>
    <w:rsid w:val="00033468"/>
    <w:rsid w:val="000349B8"/>
    <w:rsid w:val="000406E1"/>
    <w:rsid w:val="0004223E"/>
    <w:rsid w:val="000505FA"/>
    <w:rsid w:val="00051D76"/>
    <w:rsid w:val="00056974"/>
    <w:rsid w:val="00056B24"/>
    <w:rsid w:val="00062737"/>
    <w:rsid w:val="0006355B"/>
    <w:rsid w:val="000644E5"/>
    <w:rsid w:val="000650D2"/>
    <w:rsid w:val="0006644F"/>
    <w:rsid w:val="0006659F"/>
    <w:rsid w:val="00073ECC"/>
    <w:rsid w:val="00074ABD"/>
    <w:rsid w:val="00075D75"/>
    <w:rsid w:val="00081148"/>
    <w:rsid w:val="00086F24"/>
    <w:rsid w:val="000913D9"/>
    <w:rsid w:val="00097F02"/>
    <w:rsid w:val="000A4E13"/>
    <w:rsid w:val="000A5DC8"/>
    <w:rsid w:val="000B13A9"/>
    <w:rsid w:val="000B37EF"/>
    <w:rsid w:val="000B3AD9"/>
    <w:rsid w:val="000C6CEB"/>
    <w:rsid w:val="000D2DA2"/>
    <w:rsid w:val="000E0930"/>
    <w:rsid w:val="000E1590"/>
    <w:rsid w:val="000F7475"/>
    <w:rsid w:val="001001BE"/>
    <w:rsid w:val="001003EF"/>
    <w:rsid w:val="00101E49"/>
    <w:rsid w:val="001041E5"/>
    <w:rsid w:val="00104C7A"/>
    <w:rsid w:val="001057A0"/>
    <w:rsid w:val="00113E32"/>
    <w:rsid w:val="001163E4"/>
    <w:rsid w:val="00116D77"/>
    <w:rsid w:val="001304A4"/>
    <w:rsid w:val="00132410"/>
    <w:rsid w:val="00133924"/>
    <w:rsid w:val="001601E9"/>
    <w:rsid w:val="00162928"/>
    <w:rsid w:val="00164883"/>
    <w:rsid w:val="00164D90"/>
    <w:rsid w:val="00165E65"/>
    <w:rsid w:val="00166EB6"/>
    <w:rsid w:val="00170926"/>
    <w:rsid w:val="001714CD"/>
    <w:rsid w:val="00172EA3"/>
    <w:rsid w:val="001803AD"/>
    <w:rsid w:val="00182824"/>
    <w:rsid w:val="00183020"/>
    <w:rsid w:val="00184820"/>
    <w:rsid w:val="0019000C"/>
    <w:rsid w:val="0019164E"/>
    <w:rsid w:val="001956B0"/>
    <w:rsid w:val="001966ED"/>
    <w:rsid w:val="001B063E"/>
    <w:rsid w:val="001B4E29"/>
    <w:rsid w:val="001C32AF"/>
    <w:rsid w:val="001C4DFB"/>
    <w:rsid w:val="001C7225"/>
    <w:rsid w:val="001D3030"/>
    <w:rsid w:val="001D5616"/>
    <w:rsid w:val="001E5D9B"/>
    <w:rsid w:val="001F4DDB"/>
    <w:rsid w:val="001F6077"/>
    <w:rsid w:val="001F6C9C"/>
    <w:rsid w:val="00200284"/>
    <w:rsid w:val="0020391E"/>
    <w:rsid w:val="002074AE"/>
    <w:rsid w:val="002113FF"/>
    <w:rsid w:val="00214524"/>
    <w:rsid w:val="00215F53"/>
    <w:rsid w:val="00215F87"/>
    <w:rsid w:val="00220CD0"/>
    <w:rsid w:val="0022100B"/>
    <w:rsid w:val="00225F2A"/>
    <w:rsid w:val="00225FD6"/>
    <w:rsid w:val="002265B3"/>
    <w:rsid w:val="00242C98"/>
    <w:rsid w:val="00245F4B"/>
    <w:rsid w:val="00250EC7"/>
    <w:rsid w:val="00254C4C"/>
    <w:rsid w:val="0025510F"/>
    <w:rsid w:val="00262F45"/>
    <w:rsid w:val="002637AB"/>
    <w:rsid w:val="00270621"/>
    <w:rsid w:val="00270647"/>
    <w:rsid w:val="002726FE"/>
    <w:rsid w:val="00274061"/>
    <w:rsid w:val="00275281"/>
    <w:rsid w:val="00280595"/>
    <w:rsid w:val="002823AD"/>
    <w:rsid w:val="00282FCD"/>
    <w:rsid w:val="00284E2B"/>
    <w:rsid w:val="00287873"/>
    <w:rsid w:val="0028789E"/>
    <w:rsid w:val="00296030"/>
    <w:rsid w:val="00296327"/>
    <w:rsid w:val="00297002"/>
    <w:rsid w:val="002C14AA"/>
    <w:rsid w:val="002C414A"/>
    <w:rsid w:val="002C7A86"/>
    <w:rsid w:val="002D06D1"/>
    <w:rsid w:val="002D16D3"/>
    <w:rsid w:val="002D44E3"/>
    <w:rsid w:val="002D5B46"/>
    <w:rsid w:val="002D6C86"/>
    <w:rsid w:val="002E0BAA"/>
    <w:rsid w:val="002F216A"/>
    <w:rsid w:val="002F51BE"/>
    <w:rsid w:val="00304255"/>
    <w:rsid w:val="00305ECA"/>
    <w:rsid w:val="0032185D"/>
    <w:rsid w:val="0032392D"/>
    <w:rsid w:val="00331930"/>
    <w:rsid w:val="00331DD7"/>
    <w:rsid w:val="00333202"/>
    <w:rsid w:val="00337442"/>
    <w:rsid w:val="00360F03"/>
    <w:rsid w:val="00361627"/>
    <w:rsid w:val="00363D7D"/>
    <w:rsid w:val="003642F9"/>
    <w:rsid w:val="00366443"/>
    <w:rsid w:val="003777F7"/>
    <w:rsid w:val="0038029B"/>
    <w:rsid w:val="00384628"/>
    <w:rsid w:val="00384C05"/>
    <w:rsid w:val="00386B0C"/>
    <w:rsid w:val="003A0612"/>
    <w:rsid w:val="003B0DDF"/>
    <w:rsid w:val="003B28D7"/>
    <w:rsid w:val="003B3DD8"/>
    <w:rsid w:val="003B3FAC"/>
    <w:rsid w:val="003B5499"/>
    <w:rsid w:val="003B6619"/>
    <w:rsid w:val="003C121C"/>
    <w:rsid w:val="003D28FB"/>
    <w:rsid w:val="003E448E"/>
    <w:rsid w:val="003E4D32"/>
    <w:rsid w:val="004019D2"/>
    <w:rsid w:val="004036D4"/>
    <w:rsid w:val="00411CE9"/>
    <w:rsid w:val="00414431"/>
    <w:rsid w:val="00417DD8"/>
    <w:rsid w:val="00422B28"/>
    <w:rsid w:val="00424DD9"/>
    <w:rsid w:val="00425988"/>
    <w:rsid w:val="004478EF"/>
    <w:rsid w:val="00451B23"/>
    <w:rsid w:val="0045723B"/>
    <w:rsid w:val="00461FA3"/>
    <w:rsid w:val="0046255A"/>
    <w:rsid w:val="00462E32"/>
    <w:rsid w:val="00464510"/>
    <w:rsid w:val="00466FBC"/>
    <w:rsid w:val="00470B1A"/>
    <w:rsid w:val="00471AE0"/>
    <w:rsid w:val="004725F0"/>
    <w:rsid w:val="00473A55"/>
    <w:rsid w:val="0047526D"/>
    <w:rsid w:val="00477028"/>
    <w:rsid w:val="00482447"/>
    <w:rsid w:val="00486136"/>
    <w:rsid w:val="00494AF3"/>
    <w:rsid w:val="004961A8"/>
    <w:rsid w:val="004A1B58"/>
    <w:rsid w:val="004A642E"/>
    <w:rsid w:val="004A7B84"/>
    <w:rsid w:val="004B0214"/>
    <w:rsid w:val="004C1FF3"/>
    <w:rsid w:val="004C4B52"/>
    <w:rsid w:val="004C517B"/>
    <w:rsid w:val="004D21FB"/>
    <w:rsid w:val="004D3271"/>
    <w:rsid w:val="004D72EA"/>
    <w:rsid w:val="004D7E0A"/>
    <w:rsid w:val="004E60E1"/>
    <w:rsid w:val="004E65A5"/>
    <w:rsid w:val="004F0F2B"/>
    <w:rsid w:val="004F474E"/>
    <w:rsid w:val="004F51F2"/>
    <w:rsid w:val="004F7C22"/>
    <w:rsid w:val="005010FF"/>
    <w:rsid w:val="005119D5"/>
    <w:rsid w:val="00511F03"/>
    <w:rsid w:val="005133BF"/>
    <w:rsid w:val="0052214C"/>
    <w:rsid w:val="005302FA"/>
    <w:rsid w:val="0053587D"/>
    <w:rsid w:val="005429C2"/>
    <w:rsid w:val="00542F0B"/>
    <w:rsid w:val="00545F04"/>
    <w:rsid w:val="0055300C"/>
    <w:rsid w:val="0055342B"/>
    <w:rsid w:val="00557B57"/>
    <w:rsid w:val="00563CB4"/>
    <w:rsid w:val="00565A37"/>
    <w:rsid w:val="00572869"/>
    <w:rsid w:val="0058430D"/>
    <w:rsid w:val="0059043B"/>
    <w:rsid w:val="0059597E"/>
    <w:rsid w:val="00597B1F"/>
    <w:rsid w:val="005A1885"/>
    <w:rsid w:val="005A19C8"/>
    <w:rsid w:val="005B3957"/>
    <w:rsid w:val="005B3A45"/>
    <w:rsid w:val="005C3D96"/>
    <w:rsid w:val="005C41C9"/>
    <w:rsid w:val="005C562A"/>
    <w:rsid w:val="005D26C8"/>
    <w:rsid w:val="005D28E9"/>
    <w:rsid w:val="005E2E82"/>
    <w:rsid w:val="005F7556"/>
    <w:rsid w:val="00602958"/>
    <w:rsid w:val="00603BE6"/>
    <w:rsid w:val="00604EFF"/>
    <w:rsid w:val="00607404"/>
    <w:rsid w:val="00611C1F"/>
    <w:rsid w:val="00616BBD"/>
    <w:rsid w:val="006170A9"/>
    <w:rsid w:val="00622A1E"/>
    <w:rsid w:val="006238C5"/>
    <w:rsid w:val="0062409D"/>
    <w:rsid w:val="00627993"/>
    <w:rsid w:val="00635B79"/>
    <w:rsid w:val="00655760"/>
    <w:rsid w:val="00656607"/>
    <w:rsid w:val="00656BD7"/>
    <w:rsid w:val="0066753F"/>
    <w:rsid w:val="0067567C"/>
    <w:rsid w:val="00682077"/>
    <w:rsid w:val="00693268"/>
    <w:rsid w:val="00693369"/>
    <w:rsid w:val="00693450"/>
    <w:rsid w:val="00693698"/>
    <w:rsid w:val="00693759"/>
    <w:rsid w:val="00693A2E"/>
    <w:rsid w:val="006971D1"/>
    <w:rsid w:val="006A2935"/>
    <w:rsid w:val="006A4093"/>
    <w:rsid w:val="006C7DD1"/>
    <w:rsid w:val="006D05DE"/>
    <w:rsid w:val="006D24B5"/>
    <w:rsid w:val="006D3B73"/>
    <w:rsid w:val="006D5872"/>
    <w:rsid w:val="006E298B"/>
    <w:rsid w:val="006E33B3"/>
    <w:rsid w:val="006F125F"/>
    <w:rsid w:val="006F3B04"/>
    <w:rsid w:val="006F5FFD"/>
    <w:rsid w:val="006F7E41"/>
    <w:rsid w:val="007004E2"/>
    <w:rsid w:val="00700B3F"/>
    <w:rsid w:val="00701CCF"/>
    <w:rsid w:val="00705421"/>
    <w:rsid w:val="00705B64"/>
    <w:rsid w:val="00705E30"/>
    <w:rsid w:val="00713FF2"/>
    <w:rsid w:val="00714AA4"/>
    <w:rsid w:val="007158C3"/>
    <w:rsid w:val="00720682"/>
    <w:rsid w:val="00721915"/>
    <w:rsid w:val="00723890"/>
    <w:rsid w:val="007249B9"/>
    <w:rsid w:val="00735641"/>
    <w:rsid w:val="007356C4"/>
    <w:rsid w:val="00740281"/>
    <w:rsid w:val="00740A67"/>
    <w:rsid w:val="0075072F"/>
    <w:rsid w:val="00754EE9"/>
    <w:rsid w:val="00755696"/>
    <w:rsid w:val="007560BC"/>
    <w:rsid w:val="0075722B"/>
    <w:rsid w:val="00757FB0"/>
    <w:rsid w:val="007613D6"/>
    <w:rsid w:val="00761425"/>
    <w:rsid w:val="00766FD6"/>
    <w:rsid w:val="007717FB"/>
    <w:rsid w:val="007754E3"/>
    <w:rsid w:val="007825D5"/>
    <w:rsid w:val="007847E8"/>
    <w:rsid w:val="00795DD0"/>
    <w:rsid w:val="007B043D"/>
    <w:rsid w:val="007B757F"/>
    <w:rsid w:val="007C7C8A"/>
    <w:rsid w:val="007C7E5D"/>
    <w:rsid w:val="007D18B6"/>
    <w:rsid w:val="007D2FB7"/>
    <w:rsid w:val="007D705F"/>
    <w:rsid w:val="007E2721"/>
    <w:rsid w:val="007E4483"/>
    <w:rsid w:val="007E6CA8"/>
    <w:rsid w:val="007F025F"/>
    <w:rsid w:val="007F1CBF"/>
    <w:rsid w:val="007F7A28"/>
    <w:rsid w:val="00800BD8"/>
    <w:rsid w:val="00803F8D"/>
    <w:rsid w:val="0081158B"/>
    <w:rsid w:val="008123F1"/>
    <w:rsid w:val="00813BC0"/>
    <w:rsid w:val="00814469"/>
    <w:rsid w:val="00815B93"/>
    <w:rsid w:val="00826CAC"/>
    <w:rsid w:val="00827AC9"/>
    <w:rsid w:val="00832ED8"/>
    <w:rsid w:val="00833856"/>
    <w:rsid w:val="0083524B"/>
    <w:rsid w:val="00844D12"/>
    <w:rsid w:val="00860179"/>
    <w:rsid w:val="008645A5"/>
    <w:rsid w:val="0086533B"/>
    <w:rsid w:val="008701B8"/>
    <w:rsid w:val="00871C8F"/>
    <w:rsid w:val="00875CBD"/>
    <w:rsid w:val="00876231"/>
    <w:rsid w:val="008811E7"/>
    <w:rsid w:val="00882DA3"/>
    <w:rsid w:val="00882DED"/>
    <w:rsid w:val="008853A2"/>
    <w:rsid w:val="00894C39"/>
    <w:rsid w:val="008A62DB"/>
    <w:rsid w:val="008B2A80"/>
    <w:rsid w:val="008B32C9"/>
    <w:rsid w:val="008B73BD"/>
    <w:rsid w:val="008B7B8E"/>
    <w:rsid w:val="008C0445"/>
    <w:rsid w:val="008C167D"/>
    <w:rsid w:val="008C3599"/>
    <w:rsid w:val="008D1AFD"/>
    <w:rsid w:val="008E2095"/>
    <w:rsid w:val="008E759A"/>
    <w:rsid w:val="008F06BC"/>
    <w:rsid w:val="008F77F8"/>
    <w:rsid w:val="00901DFF"/>
    <w:rsid w:val="009027E0"/>
    <w:rsid w:val="00910F61"/>
    <w:rsid w:val="00913439"/>
    <w:rsid w:val="00922E5E"/>
    <w:rsid w:val="009240A4"/>
    <w:rsid w:val="00932185"/>
    <w:rsid w:val="00935ACD"/>
    <w:rsid w:val="00935E38"/>
    <w:rsid w:val="00943471"/>
    <w:rsid w:val="00945DA0"/>
    <w:rsid w:val="00951BD9"/>
    <w:rsid w:val="009546FA"/>
    <w:rsid w:val="00955701"/>
    <w:rsid w:val="00956D87"/>
    <w:rsid w:val="00962FDE"/>
    <w:rsid w:val="0096691D"/>
    <w:rsid w:val="00967B7D"/>
    <w:rsid w:val="00984BBF"/>
    <w:rsid w:val="009877B6"/>
    <w:rsid w:val="00987C3B"/>
    <w:rsid w:val="009900DE"/>
    <w:rsid w:val="00990EAC"/>
    <w:rsid w:val="009A01F5"/>
    <w:rsid w:val="009A6676"/>
    <w:rsid w:val="009B0DCA"/>
    <w:rsid w:val="009B1173"/>
    <w:rsid w:val="009B2817"/>
    <w:rsid w:val="009B64E0"/>
    <w:rsid w:val="009C186B"/>
    <w:rsid w:val="009C453A"/>
    <w:rsid w:val="009C74B8"/>
    <w:rsid w:val="009D133A"/>
    <w:rsid w:val="009D28F6"/>
    <w:rsid w:val="009D3567"/>
    <w:rsid w:val="009D387C"/>
    <w:rsid w:val="009D72F6"/>
    <w:rsid w:val="009E0D1D"/>
    <w:rsid w:val="009E3FFC"/>
    <w:rsid w:val="009F2060"/>
    <w:rsid w:val="009F3169"/>
    <w:rsid w:val="009F5F08"/>
    <w:rsid w:val="00A00645"/>
    <w:rsid w:val="00A04876"/>
    <w:rsid w:val="00A0520E"/>
    <w:rsid w:val="00A11DA2"/>
    <w:rsid w:val="00A13308"/>
    <w:rsid w:val="00A21090"/>
    <w:rsid w:val="00A2461D"/>
    <w:rsid w:val="00A24DC9"/>
    <w:rsid w:val="00A3168A"/>
    <w:rsid w:val="00A36605"/>
    <w:rsid w:val="00A41736"/>
    <w:rsid w:val="00A46C71"/>
    <w:rsid w:val="00A52385"/>
    <w:rsid w:val="00A556C2"/>
    <w:rsid w:val="00A56D91"/>
    <w:rsid w:val="00A575A4"/>
    <w:rsid w:val="00A64DB2"/>
    <w:rsid w:val="00A67C5E"/>
    <w:rsid w:val="00A7022A"/>
    <w:rsid w:val="00A70411"/>
    <w:rsid w:val="00A70F05"/>
    <w:rsid w:val="00A71908"/>
    <w:rsid w:val="00A71DE5"/>
    <w:rsid w:val="00A72949"/>
    <w:rsid w:val="00A76374"/>
    <w:rsid w:val="00A77CC6"/>
    <w:rsid w:val="00A80617"/>
    <w:rsid w:val="00A815F3"/>
    <w:rsid w:val="00A92223"/>
    <w:rsid w:val="00A93B0A"/>
    <w:rsid w:val="00A94E7A"/>
    <w:rsid w:val="00AA2338"/>
    <w:rsid w:val="00AA2936"/>
    <w:rsid w:val="00AA4ED4"/>
    <w:rsid w:val="00AA510C"/>
    <w:rsid w:val="00AB3586"/>
    <w:rsid w:val="00AB5D79"/>
    <w:rsid w:val="00AB61CF"/>
    <w:rsid w:val="00AC0021"/>
    <w:rsid w:val="00AC6375"/>
    <w:rsid w:val="00AD17C2"/>
    <w:rsid w:val="00AD2872"/>
    <w:rsid w:val="00AD2EA4"/>
    <w:rsid w:val="00AE6008"/>
    <w:rsid w:val="00AF39DF"/>
    <w:rsid w:val="00AF5852"/>
    <w:rsid w:val="00AF75A3"/>
    <w:rsid w:val="00B012B6"/>
    <w:rsid w:val="00B026CC"/>
    <w:rsid w:val="00B06CC3"/>
    <w:rsid w:val="00B06D10"/>
    <w:rsid w:val="00B120BF"/>
    <w:rsid w:val="00B1322E"/>
    <w:rsid w:val="00B15D48"/>
    <w:rsid w:val="00B21047"/>
    <w:rsid w:val="00B24D7A"/>
    <w:rsid w:val="00B3063D"/>
    <w:rsid w:val="00B30B5B"/>
    <w:rsid w:val="00B34262"/>
    <w:rsid w:val="00B414DB"/>
    <w:rsid w:val="00B43AA0"/>
    <w:rsid w:val="00B43C60"/>
    <w:rsid w:val="00B43FA6"/>
    <w:rsid w:val="00B45820"/>
    <w:rsid w:val="00B50C3A"/>
    <w:rsid w:val="00B510ED"/>
    <w:rsid w:val="00B51B97"/>
    <w:rsid w:val="00B52DB5"/>
    <w:rsid w:val="00B5423E"/>
    <w:rsid w:val="00B549B1"/>
    <w:rsid w:val="00B648D9"/>
    <w:rsid w:val="00B66AB5"/>
    <w:rsid w:val="00B73824"/>
    <w:rsid w:val="00B75901"/>
    <w:rsid w:val="00B80C67"/>
    <w:rsid w:val="00B8225E"/>
    <w:rsid w:val="00B833D8"/>
    <w:rsid w:val="00B96580"/>
    <w:rsid w:val="00BA2918"/>
    <w:rsid w:val="00BA34B2"/>
    <w:rsid w:val="00BA7212"/>
    <w:rsid w:val="00BB4B63"/>
    <w:rsid w:val="00BC5C9C"/>
    <w:rsid w:val="00BD391B"/>
    <w:rsid w:val="00BD3EE4"/>
    <w:rsid w:val="00BD6F36"/>
    <w:rsid w:val="00BE57A7"/>
    <w:rsid w:val="00BE6833"/>
    <w:rsid w:val="00BE7C6D"/>
    <w:rsid w:val="00BF0594"/>
    <w:rsid w:val="00BF1D5D"/>
    <w:rsid w:val="00BF276A"/>
    <w:rsid w:val="00BF2CF1"/>
    <w:rsid w:val="00BF67A3"/>
    <w:rsid w:val="00C0474F"/>
    <w:rsid w:val="00C04E93"/>
    <w:rsid w:val="00C050BB"/>
    <w:rsid w:val="00C0784B"/>
    <w:rsid w:val="00C15B77"/>
    <w:rsid w:val="00C175E3"/>
    <w:rsid w:val="00C21F68"/>
    <w:rsid w:val="00C26E94"/>
    <w:rsid w:val="00C40ED5"/>
    <w:rsid w:val="00C45EA9"/>
    <w:rsid w:val="00C51579"/>
    <w:rsid w:val="00C52513"/>
    <w:rsid w:val="00C539E6"/>
    <w:rsid w:val="00C604ED"/>
    <w:rsid w:val="00C63E15"/>
    <w:rsid w:val="00C67E8E"/>
    <w:rsid w:val="00C72D7D"/>
    <w:rsid w:val="00C738A4"/>
    <w:rsid w:val="00C75C0D"/>
    <w:rsid w:val="00C76DB6"/>
    <w:rsid w:val="00C77CAF"/>
    <w:rsid w:val="00C819E5"/>
    <w:rsid w:val="00C8562B"/>
    <w:rsid w:val="00C85CFA"/>
    <w:rsid w:val="00C86210"/>
    <w:rsid w:val="00C86B78"/>
    <w:rsid w:val="00C95044"/>
    <w:rsid w:val="00CA43B2"/>
    <w:rsid w:val="00CA66FC"/>
    <w:rsid w:val="00CA69B1"/>
    <w:rsid w:val="00CA7235"/>
    <w:rsid w:val="00CA74D4"/>
    <w:rsid w:val="00CB1D83"/>
    <w:rsid w:val="00CB7657"/>
    <w:rsid w:val="00CD1B4E"/>
    <w:rsid w:val="00CD2214"/>
    <w:rsid w:val="00CD3F7F"/>
    <w:rsid w:val="00CD6D5F"/>
    <w:rsid w:val="00CE08AC"/>
    <w:rsid w:val="00CE4A39"/>
    <w:rsid w:val="00CE7D34"/>
    <w:rsid w:val="00CF50A3"/>
    <w:rsid w:val="00D0107E"/>
    <w:rsid w:val="00D13D5D"/>
    <w:rsid w:val="00D150CD"/>
    <w:rsid w:val="00D2243F"/>
    <w:rsid w:val="00D231CB"/>
    <w:rsid w:val="00D23273"/>
    <w:rsid w:val="00D25342"/>
    <w:rsid w:val="00D3401F"/>
    <w:rsid w:val="00D40016"/>
    <w:rsid w:val="00D42811"/>
    <w:rsid w:val="00D43A41"/>
    <w:rsid w:val="00D43A8F"/>
    <w:rsid w:val="00D4470B"/>
    <w:rsid w:val="00D454F0"/>
    <w:rsid w:val="00D52F64"/>
    <w:rsid w:val="00D55BFF"/>
    <w:rsid w:val="00D57BAF"/>
    <w:rsid w:val="00D60624"/>
    <w:rsid w:val="00D61B89"/>
    <w:rsid w:val="00D6733B"/>
    <w:rsid w:val="00D72A8B"/>
    <w:rsid w:val="00D734D3"/>
    <w:rsid w:val="00D80A45"/>
    <w:rsid w:val="00D81A31"/>
    <w:rsid w:val="00D81F1E"/>
    <w:rsid w:val="00D82CEA"/>
    <w:rsid w:val="00D9078B"/>
    <w:rsid w:val="00D94FC9"/>
    <w:rsid w:val="00D96CB2"/>
    <w:rsid w:val="00DA042A"/>
    <w:rsid w:val="00DA0684"/>
    <w:rsid w:val="00DA0703"/>
    <w:rsid w:val="00DA653D"/>
    <w:rsid w:val="00DA669C"/>
    <w:rsid w:val="00DA7A6B"/>
    <w:rsid w:val="00DB1FBF"/>
    <w:rsid w:val="00DB7A36"/>
    <w:rsid w:val="00DC129D"/>
    <w:rsid w:val="00DC4830"/>
    <w:rsid w:val="00DC7F28"/>
    <w:rsid w:val="00DD652F"/>
    <w:rsid w:val="00DE1803"/>
    <w:rsid w:val="00DE21AD"/>
    <w:rsid w:val="00DE2325"/>
    <w:rsid w:val="00DE29CA"/>
    <w:rsid w:val="00DF0889"/>
    <w:rsid w:val="00DF2C01"/>
    <w:rsid w:val="00DF3604"/>
    <w:rsid w:val="00E02359"/>
    <w:rsid w:val="00E04985"/>
    <w:rsid w:val="00E07897"/>
    <w:rsid w:val="00E270E9"/>
    <w:rsid w:val="00E35598"/>
    <w:rsid w:val="00E37726"/>
    <w:rsid w:val="00E37FCC"/>
    <w:rsid w:val="00E41DDA"/>
    <w:rsid w:val="00E4305F"/>
    <w:rsid w:val="00E45750"/>
    <w:rsid w:val="00E45A6F"/>
    <w:rsid w:val="00E46969"/>
    <w:rsid w:val="00E507D7"/>
    <w:rsid w:val="00E51D17"/>
    <w:rsid w:val="00E6120D"/>
    <w:rsid w:val="00E64FA0"/>
    <w:rsid w:val="00E6533D"/>
    <w:rsid w:val="00E70628"/>
    <w:rsid w:val="00E74A7E"/>
    <w:rsid w:val="00E83C39"/>
    <w:rsid w:val="00E871FC"/>
    <w:rsid w:val="00E87B6B"/>
    <w:rsid w:val="00E90D5B"/>
    <w:rsid w:val="00E97B43"/>
    <w:rsid w:val="00EA1383"/>
    <w:rsid w:val="00EA245A"/>
    <w:rsid w:val="00EA3270"/>
    <w:rsid w:val="00EC00FF"/>
    <w:rsid w:val="00EC1B06"/>
    <w:rsid w:val="00EC27F4"/>
    <w:rsid w:val="00EC441D"/>
    <w:rsid w:val="00ED028B"/>
    <w:rsid w:val="00ED7B70"/>
    <w:rsid w:val="00EE1F92"/>
    <w:rsid w:val="00EE60CB"/>
    <w:rsid w:val="00EF5797"/>
    <w:rsid w:val="00F03C5E"/>
    <w:rsid w:val="00F066D4"/>
    <w:rsid w:val="00F14FCD"/>
    <w:rsid w:val="00F3039B"/>
    <w:rsid w:val="00F352F9"/>
    <w:rsid w:val="00F369A0"/>
    <w:rsid w:val="00F41BB3"/>
    <w:rsid w:val="00F43519"/>
    <w:rsid w:val="00F50BDB"/>
    <w:rsid w:val="00F53905"/>
    <w:rsid w:val="00F55918"/>
    <w:rsid w:val="00F562A8"/>
    <w:rsid w:val="00F647AD"/>
    <w:rsid w:val="00F7162C"/>
    <w:rsid w:val="00F719AB"/>
    <w:rsid w:val="00F7469D"/>
    <w:rsid w:val="00F74DDD"/>
    <w:rsid w:val="00F77413"/>
    <w:rsid w:val="00F86D2E"/>
    <w:rsid w:val="00F91042"/>
    <w:rsid w:val="00F91241"/>
    <w:rsid w:val="00F913B4"/>
    <w:rsid w:val="00F9374B"/>
    <w:rsid w:val="00F961D5"/>
    <w:rsid w:val="00F96C99"/>
    <w:rsid w:val="00FA09C3"/>
    <w:rsid w:val="00FA7155"/>
    <w:rsid w:val="00FA7F93"/>
    <w:rsid w:val="00FA7FCA"/>
    <w:rsid w:val="00FB099E"/>
    <w:rsid w:val="00FB6AFA"/>
    <w:rsid w:val="00FC3F98"/>
    <w:rsid w:val="00FD1633"/>
    <w:rsid w:val="00FD7910"/>
    <w:rsid w:val="00FE0760"/>
    <w:rsid w:val="00FE6144"/>
    <w:rsid w:val="00FF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7"/>
    <o:shapelayout v:ext="edit">
      <o:idmap v:ext="edit" data="1"/>
    </o:shapelayout>
  </w:shapeDefaults>
  <w:decimalSymbol w:val=","/>
  <w:listSeparator w:val=";"/>
  <w14:docId w14:val="572ED93F"/>
  <w15:chartTrackingRefBased/>
  <w15:docId w15:val="{43BEBDEC-4E2D-4705-BCD7-F85F24A9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color w:val="404040" w:themeColor="text1" w:themeTint="BF"/>
        <w:sz w:val="18"/>
        <w:szCs w:val="18"/>
        <w:lang w:val="en-US" w:eastAsia="zh-CN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3FA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 1"/>
    <w:basedOn w:val="a0"/>
    <w:next w:val="a0"/>
    <w:link w:val="10"/>
    <w:uiPriority w:val="9"/>
    <w:qFormat/>
    <w:rsid w:val="00700B3F"/>
    <w:pPr>
      <w:keepNext/>
      <w:keepLines/>
      <w:pBdr>
        <w:bottom w:val="single" w:sz="4" w:space="1" w:color="auto"/>
      </w:pBdr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customStyle="1" w:styleId="2">
    <w:name w:val="заголовок 2"/>
    <w:basedOn w:val="a0"/>
    <w:next w:val="a0"/>
    <w:link w:val="20"/>
    <w:uiPriority w:val="9"/>
    <w:unhideWhenUsed/>
    <w:qFormat/>
    <w:rsid w:val="00D4470B"/>
    <w:pPr>
      <w:keepNext/>
      <w:keepLines/>
      <w:numPr>
        <w:ilvl w:val="1"/>
        <w:numId w:val="2"/>
      </w:numPr>
      <w:spacing w:before="360" w:after="120" w:line="240" w:lineRule="auto"/>
      <w:outlineLvl w:val="1"/>
    </w:pPr>
    <w:rPr>
      <w:b/>
      <w:bCs/>
      <w:color w:val="5B9BD5" w:themeColor="accent1"/>
      <w:sz w:val="24"/>
      <w:szCs w:val="24"/>
      <w:lang w:val="ru-RU"/>
    </w:rPr>
  </w:style>
  <w:style w:type="paragraph" w:customStyle="1" w:styleId="11">
    <w:name w:val="Заголовок1"/>
    <w:basedOn w:val="a0"/>
    <w:next w:val="a0"/>
    <w:link w:val="a4"/>
    <w:uiPriority w:val="10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4">
    <w:name w:val="Знак заголовка"/>
    <w:basedOn w:val="a1"/>
    <w:link w:val="11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customStyle="1" w:styleId="12">
    <w:name w:val="Сетка таблицы1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Подзаголовок1"/>
    <w:basedOn w:val="a0"/>
    <w:next w:val="a0"/>
    <w:link w:val="a5"/>
    <w:uiPriority w:val="11"/>
    <w:qFormat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5B9BD5" w:themeColor="accent1"/>
      <w:sz w:val="24"/>
      <w:szCs w:val="24"/>
    </w:rPr>
  </w:style>
  <w:style w:type="character" w:customStyle="1" w:styleId="a5">
    <w:name w:val="Знак подзаголовка"/>
    <w:basedOn w:val="a1"/>
    <w:link w:val="13"/>
    <w:uiPriority w:val="11"/>
    <w:rPr>
      <w:b/>
      <w:bCs/>
      <w:color w:val="5B9BD5" w:themeColor="accent1"/>
      <w:sz w:val="24"/>
      <w:szCs w:val="24"/>
    </w:rPr>
  </w:style>
  <w:style w:type="character" w:customStyle="1" w:styleId="10">
    <w:name w:val="Знак заголовка 1"/>
    <w:basedOn w:val="a1"/>
    <w:link w:val="1"/>
    <w:uiPriority w:val="9"/>
    <w:rsid w:val="00700B3F"/>
    <w:rPr>
      <w:b/>
      <w:bCs/>
      <w:caps/>
      <w:color w:val="1F4E79" w:themeColor="accent1" w:themeShade="80"/>
      <w:sz w:val="28"/>
      <w:szCs w:val="28"/>
    </w:rPr>
  </w:style>
  <w:style w:type="table" w:customStyle="1" w:styleId="a6">
    <w:name w:val="Таблица подсказки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a7">
    <w:name w:val="Текст подсказки"/>
    <w:basedOn w:val="a0"/>
    <w:uiPriority w:val="99"/>
    <w:pPr>
      <w:spacing w:after="160" w:line="264" w:lineRule="auto"/>
      <w:ind w:right="576"/>
    </w:pPr>
    <w:rPr>
      <w:i/>
      <w:iCs/>
      <w:color w:val="7F7F7F" w:themeColor="text1" w:themeTint="80"/>
      <w:sz w:val="16"/>
      <w:szCs w:val="16"/>
    </w:rPr>
  </w:style>
  <w:style w:type="character" w:customStyle="1" w:styleId="14">
    <w:name w:val="Замещающий текст1"/>
    <w:basedOn w:val="a1"/>
    <w:uiPriority w:val="99"/>
    <w:semiHidden/>
    <w:rPr>
      <w:color w:val="808080"/>
    </w:rPr>
  </w:style>
  <w:style w:type="paragraph" w:customStyle="1" w:styleId="15">
    <w:name w:val="Без интервала1"/>
    <w:uiPriority w:val="36"/>
    <w:qFormat/>
    <w:pPr>
      <w:spacing w:after="0" w:line="240" w:lineRule="auto"/>
    </w:pPr>
  </w:style>
  <w:style w:type="character" w:customStyle="1" w:styleId="20">
    <w:name w:val="Знак заголовка 2"/>
    <w:basedOn w:val="a1"/>
    <w:link w:val="2"/>
    <w:uiPriority w:val="9"/>
    <w:rsid w:val="00D4470B"/>
    <w:rPr>
      <w:b/>
      <w:bCs/>
      <w:color w:val="5B9BD5" w:themeColor="accent1"/>
      <w:sz w:val="24"/>
      <w:szCs w:val="24"/>
      <w:lang w:val="ru-RU"/>
    </w:rPr>
  </w:style>
  <w:style w:type="paragraph" w:customStyle="1" w:styleId="a">
    <w:name w:val="Маркер списка"/>
    <w:basedOn w:val="a0"/>
    <w:uiPriority w:val="1"/>
    <w:unhideWhenUsed/>
    <w:qFormat/>
    <w:pPr>
      <w:numPr>
        <w:numId w:val="1"/>
      </w:numPr>
      <w:spacing w:after="60"/>
    </w:pPr>
  </w:style>
  <w:style w:type="paragraph" w:customStyle="1" w:styleId="a8">
    <w:name w:val="верхний колонтитул"/>
    <w:basedOn w:val="a0"/>
    <w:link w:val="a9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Знак верхнего колонтитула"/>
    <w:basedOn w:val="a1"/>
    <w:link w:val="a8"/>
    <w:uiPriority w:val="99"/>
  </w:style>
  <w:style w:type="paragraph" w:customStyle="1" w:styleId="aa">
    <w:name w:val="нижний колонтитул"/>
    <w:basedOn w:val="a0"/>
    <w:link w:val="ab"/>
    <w:uiPriority w:val="99"/>
    <w:unhideWhenUsed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b">
    <w:name w:val="Знак нижнего колонтитула"/>
    <w:basedOn w:val="a1"/>
    <w:link w:val="aa"/>
    <w:uiPriority w:val="99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4">
    <w:name w:val="Таблица сетки 4"/>
    <w:aliases w:val="акцент 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ac">
    <w:name w:val="Таблица сетки"/>
    <w:aliases w:val="светлая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ad">
    <w:name w:val="Таблица проекта"/>
    <w:basedOn w:val="a2"/>
    <w:uiPriority w:val="99"/>
    <w:pPr>
      <w:spacing w:before="120" w:after="120" w:line="240" w:lineRule="auto"/>
    </w:pPr>
    <w:tblPr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band1Vert">
      <w:rPr>
        <w:b/>
      </w:rPr>
      <w:tblPr/>
      <w:tcPr>
        <w:shd w:val="clear" w:color="auto" w:fill="DEEAF6" w:themeFill="accent1" w:themeFillTint="33"/>
      </w:tcPr>
    </w:tblStylePr>
  </w:style>
  <w:style w:type="paragraph" w:customStyle="1" w:styleId="ae">
    <w:name w:val="Текст таблицы"/>
    <w:aliases w:val="десятичный"/>
    <w:basedOn w:val="a0"/>
    <w:uiPriority w:val="12"/>
    <w:qFormat/>
    <w:pPr>
      <w:tabs>
        <w:tab w:val="decimal" w:pos="936"/>
      </w:tabs>
      <w:spacing w:before="120" w:after="120" w:line="240" w:lineRule="auto"/>
    </w:pPr>
  </w:style>
  <w:style w:type="paragraph" w:customStyle="1" w:styleId="16">
    <w:name w:val="Подпись1"/>
    <w:basedOn w:val="a0"/>
    <w:link w:val="af"/>
    <w:uiPriority w:val="12"/>
    <w:unhideWhenUsed/>
    <w:qFormat/>
    <w:pPr>
      <w:spacing w:before="960" w:after="0" w:line="240" w:lineRule="auto"/>
    </w:pPr>
  </w:style>
  <w:style w:type="character" w:customStyle="1" w:styleId="af">
    <w:name w:val="Знак подписи"/>
    <w:basedOn w:val="a1"/>
    <w:link w:val="16"/>
    <w:uiPriority w:val="12"/>
  </w:style>
  <w:style w:type="paragraph" w:customStyle="1" w:styleId="af0">
    <w:name w:val="Интервал до"/>
    <w:basedOn w:val="a0"/>
    <w:uiPriority w:val="2"/>
    <w:qFormat/>
    <w:pPr>
      <w:spacing w:before="240"/>
    </w:pPr>
  </w:style>
  <w:style w:type="paragraph" w:styleId="af1">
    <w:name w:val="header"/>
    <w:basedOn w:val="a0"/>
    <w:link w:val="af2"/>
    <w:uiPriority w:val="99"/>
    <w:unhideWhenUsed/>
    <w:rsid w:val="008B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2">
    <w:name w:val="Верхний колонтитул Знак"/>
    <w:basedOn w:val="a1"/>
    <w:link w:val="af1"/>
    <w:uiPriority w:val="99"/>
    <w:rsid w:val="008B2A80"/>
  </w:style>
  <w:style w:type="paragraph" w:styleId="af3">
    <w:name w:val="footer"/>
    <w:basedOn w:val="a0"/>
    <w:link w:val="af4"/>
    <w:uiPriority w:val="99"/>
    <w:unhideWhenUsed/>
    <w:rsid w:val="008B2A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8B2A80"/>
  </w:style>
  <w:style w:type="paragraph" w:styleId="af5">
    <w:name w:val="Balloon Text"/>
    <w:basedOn w:val="a0"/>
    <w:link w:val="af6"/>
    <w:uiPriority w:val="99"/>
    <w:semiHidden/>
    <w:unhideWhenUsed/>
    <w:rsid w:val="004F7C22"/>
    <w:pPr>
      <w:spacing w:after="0" w:line="240" w:lineRule="auto"/>
    </w:pPr>
    <w:rPr>
      <w:rFonts w:ascii="Segoe UI" w:hAnsi="Segoe UI" w:cs="Segoe UI"/>
    </w:rPr>
  </w:style>
  <w:style w:type="character" w:customStyle="1" w:styleId="af6">
    <w:name w:val="Текст выноски Знак"/>
    <w:basedOn w:val="a1"/>
    <w:link w:val="af5"/>
    <w:uiPriority w:val="99"/>
    <w:semiHidden/>
    <w:rsid w:val="004F7C22"/>
    <w:rPr>
      <w:rFonts w:ascii="Segoe UI" w:hAnsi="Segoe UI" w:cs="Segoe UI"/>
    </w:rPr>
  </w:style>
  <w:style w:type="character" w:styleId="af7">
    <w:name w:val="Placeholder Text"/>
    <w:basedOn w:val="a1"/>
    <w:uiPriority w:val="99"/>
    <w:semiHidden/>
    <w:rsid w:val="00EC441D"/>
    <w:rPr>
      <w:color w:val="808080"/>
    </w:rPr>
  </w:style>
  <w:style w:type="table" w:styleId="-51">
    <w:name w:val="Grid Table 5 Dark Accent 1"/>
    <w:basedOn w:val="a2"/>
    <w:uiPriority w:val="50"/>
    <w:rsid w:val="008352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af8">
    <w:name w:val="List Paragraph"/>
    <w:basedOn w:val="a0"/>
    <w:uiPriority w:val="34"/>
    <w:unhideWhenUsed/>
    <w:qFormat/>
    <w:rsid w:val="00BD3EE4"/>
    <w:pPr>
      <w:ind w:left="720"/>
      <w:contextualSpacing/>
    </w:pPr>
  </w:style>
  <w:style w:type="character" w:styleId="af9">
    <w:name w:val="annotation reference"/>
    <w:basedOn w:val="a1"/>
    <w:uiPriority w:val="99"/>
    <w:semiHidden/>
    <w:unhideWhenUsed/>
    <w:rsid w:val="000E0930"/>
    <w:rPr>
      <w:sz w:val="16"/>
      <w:szCs w:val="16"/>
    </w:rPr>
  </w:style>
  <w:style w:type="paragraph" w:styleId="afa">
    <w:name w:val="annotation text"/>
    <w:basedOn w:val="a0"/>
    <w:link w:val="afb"/>
    <w:uiPriority w:val="99"/>
    <w:semiHidden/>
    <w:unhideWhenUsed/>
    <w:rsid w:val="000E0930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1"/>
    <w:link w:val="afa"/>
    <w:uiPriority w:val="99"/>
    <w:semiHidden/>
    <w:rsid w:val="000E0930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0E0930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0E0930"/>
    <w:rPr>
      <w:b/>
      <w:bCs/>
      <w:sz w:val="20"/>
      <w:szCs w:val="20"/>
    </w:rPr>
  </w:style>
  <w:style w:type="paragraph" w:customStyle="1" w:styleId="Default">
    <w:name w:val="Default"/>
    <w:rsid w:val="00B66AB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ru-RU"/>
    </w:rPr>
  </w:style>
  <w:style w:type="table" w:styleId="afe">
    <w:name w:val="Table Grid"/>
    <w:basedOn w:val="a2"/>
    <w:uiPriority w:val="39"/>
    <w:rsid w:val="009321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2"/>
    <w:uiPriority w:val="46"/>
    <w:rsid w:val="00A67C5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ntrol" Target="activeX/activeX1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control" Target="activeX/activeX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loginov\Documents\&#1053;&#1072;&#1089;&#1090;&#1088;&#1072;&#1080;&#1074;&#1072;&#1077;&#1084;&#1099;&#1077;%20&#1096;&#1072;&#1073;&#1083;&#1086;&#1085;&#1099;%20Office\&#1040;&#1085;&#1082;&#1077;&#1090;&#1072;%20&#1087;&#1088;&#1086;&#1077;&#1082;&#1090;&#1072;.dotx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92D5EA72A484B628B88336BAE07AC1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E62627-9F80-485A-93AF-EA44DF9B7D1F}"/>
      </w:docPartPr>
      <w:docPartBody>
        <w:p w:rsidR="009C694B" w:rsidRDefault="005801DB" w:rsidP="005801DB">
          <w:pPr>
            <w:pStyle w:val="F92D5EA72A484B628B88336BAE07AC1C"/>
          </w:pPr>
          <w:r>
            <w:rPr>
              <w:rStyle w:val="a3"/>
            </w:rPr>
            <w:t>[Дата публикации]</w:t>
          </w:r>
        </w:p>
      </w:docPartBody>
    </w:docPart>
    <w:docPart>
      <w:docPartPr>
        <w:name w:val="9264339198954D98AA42BFCFF5D073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2EA189-089A-46FC-9601-75523BFAC270}"/>
      </w:docPartPr>
      <w:docPartBody>
        <w:p w:rsidR="003522B7" w:rsidRDefault="003522B7" w:rsidP="003522B7">
          <w:pPr>
            <w:pStyle w:val="9264339198954D98AA42BFCFF5D07380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AC80B632D0D4BA1AD25D971636799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794DA3-B75C-407D-AA71-F5A09A82474A}"/>
      </w:docPartPr>
      <w:docPartBody>
        <w:p w:rsidR="003522B7" w:rsidRDefault="003522B7" w:rsidP="003522B7">
          <w:pPr>
            <w:pStyle w:val="CAC80B632D0D4BA1AD25D971636799A3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22882F9B4BAE4CF98A0B8E1AC60B6AC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7CC3C5-FAA2-4DF7-AE50-A914AD1A7320}"/>
      </w:docPartPr>
      <w:docPartBody>
        <w:p w:rsidR="003522B7" w:rsidRDefault="003522B7" w:rsidP="003522B7">
          <w:pPr>
            <w:pStyle w:val="22882F9B4BAE4CF98A0B8E1AC60B6AC6"/>
          </w:pPr>
          <w:r w:rsidRPr="002E012E">
            <w:rPr>
              <w:rStyle w:val="a3"/>
            </w:rPr>
            <w:t>Место для ввода текста.</w:t>
          </w:r>
        </w:p>
      </w:docPartBody>
    </w:docPart>
    <w:docPart>
      <w:docPartPr>
        <w:name w:val="54B3BFD603354D78AC80326D5D8363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C8AA09-1433-43A8-A465-85A4998001FD}"/>
      </w:docPartPr>
      <w:docPartBody>
        <w:p w:rsidR="003522B7" w:rsidRDefault="003522B7" w:rsidP="003522B7">
          <w:pPr>
            <w:pStyle w:val="54B3BFD603354D78AC80326D5D836371"/>
          </w:pPr>
          <w:r w:rsidRPr="002E012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ouYuan">
    <w:altName w:val="SimSun"/>
    <w:panose1 w:val="00000000000000000000"/>
    <w:charset w:val="86"/>
    <w:family w:val="roman"/>
    <w:notTrueType/>
    <w:pitch w:val="default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32A"/>
    <w:rsid w:val="00030032"/>
    <w:rsid w:val="000D0779"/>
    <w:rsid w:val="00234584"/>
    <w:rsid w:val="0025376E"/>
    <w:rsid w:val="00295B1E"/>
    <w:rsid w:val="002F50B1"/>
    <w:rsid w:val="003522B7"/>
    <w:rsid w:val="0046433B"/>
    <w:rsid w:val="004960E5"/>
    <w:rsid w:val="00501B3A"/>
    <w:rsid w:val="0056584F"/>
    <w:rsid w:val="005801DB"/>
    <w:rsid w:val="0061770C"/>
    <w:rsid w:val="00720EE4"/>
    <w:rsid w:val="007A332A"/>
    <w:rsid w:val="008C3EE8"/>
    <w:rsid w:val="009C694B"/>
    <w:rsid w:val="00AF2DDD"/>
    <w:rsid w:val="00B402AC"/>
    <w:rsid w:val="00C03EBA"/>
    <w:rsid w:val="00C350A8"/>
    <w:rsid w:val="00EE669B"/>
    <w:rsid w:val="00F13ADE"/>
    <w:rsid w:val="00F20690"/>
    <w:rsid w:val="00FD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Замещающий текст1"/>
    <w:basedOn w:val="a0"/>
    <w:uiPriority w:val="99"/>
    <w:semiHidden/>
    <w:rsid w:val="009C694B"/>
    <w:rPr>
      <w:color w:val="808080"/>
    </w:rPr>
  </w:style>
  <w:style w:type="paragraph" w:customStyle="1" w:styleId="6D831C72EBC3480B9DA5750BE24AE190">
    <w:name w:val="6D831C72EBC3480B9DA5750BE24AE190"/>
  </w:style>
  <w:style w:type="paragraph" w:customStyle="1" w:styleId="452402FF151F48839D0F83D40330BFFD">
    <w:name w:val="452402FF151F48839D0F83D40330BFFD"/>
  </w:style>
  <w:style w:type="character" w:styleId="a3">
    <w:name w:val="Placeholder Text"/>
    <w:basedOn w:val="a0"/>
    <w:uiPriority w:val="99"/>
    <w:semiHidden/>
    <w:rsid w:val="003522B7"/>
  </w:style>
  <w:style w:type="paragraph" w:customStyle="1" w:styleId="A0C37C15EE474FE3A347B69AA8C3B770">
    <w:name w:val="A0C37C15EE474FE3A347B69AA8C3B770"/>
    <w:rsid w:val="007A332A"/>
  </w:style>
  <w:style w:type="paragraph" w:customStyle="1" w:styleId="62157D59211343458ADF33638528FFF7">
    <w:name w:val="62157D59211343458ADF33638528FFF7"/>
    <w:rsid w:val="007A332A"/>
  </w:style>
  <w:style w:type="paragraph" w:customStyle="1" w:styleId="34F2CC0851E34581BD52F1AA5F126E65">
    <w:name w:val="34F2CC0851E34581BD52F1AA5F126E65"/>
    <w:rsid w:val="007A332A"/>
  </w:style>
  <w:style w:type="paragraph" w:customStyle="1" w:styleId="75CCB14918CD41918EAC451EDE25F5EB">
    <w:name w:val="75CCB14918CD41918EAC451EDE25F5E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A2D36F4056A490184A145A6B3385EFE">
    <w:name w:val="AA2D36F4056A490184A145A6B3385EFE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7A05BC7140149C1BD7CC947BB21F95F">
    <w:name w:val="A7A05BC7140149C1BD7CC947BB21F95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213FD01EDB594030B0A7DE80D1068555">
    <w:name w:val="213FD01EDB594030B0A7DE80D1068555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F86B3045E9A4149A6C3E0EB9D9AF89B">
    <w:name w:val="6F86B3045E9A4149A6C3E0EB9D9AF89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859C61BABC94CED8C57F51633F8B5EF">
    <w:name w:val="3859C61BABC94CED8C57F51633F8B5E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59FCBC0C6F94DAD8E4A36E3F258D48F">
    <w:name w:val="659FCBC0C6F94DAD8E4A36E3F258D48F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4F2CC0851E34581BD52F1AA5F126E651">
    <w:name w:val="34F2CC0851E34581BD52F1AA5F126E65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6ADF0F8D334A2B89B43330D3B09458">
    <w:name w:val="406ADF0F8D334A2B89B43330D3B09458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1471A76ABEA4EA39B5B6933D13D43A6">
    <w:name w:val="A1471A76ABEA4EA39B5B6933D13D43A6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EF93995E8349D5B39AEBB1A09060EB">
    <w:name w:val="40EF93995E8349D5B39AEBB1A09060EB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5CCB14918CD41918EAC451EDE25F5EB1">
    <w:name w:val="75CCB14918CD41918EAC451EDE25F5E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A2D36F4056A490184A145A6B3385EFE1">
    <w:name w:val="AA2D36F4056A490184A145A6B3385EFE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7A05BC7140149C1BD7CC947BB21F95F1">
    <w:name w:val="A7A05BC7140149C1BD7CC947BB21F95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213FD01EDB594030B0A7DE80D10685551">
    <w:name w:val="213FD01EDB594030B0A7DE80D1068555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F86B3045E9A4149A6C3E0EB9D9AF89B1">
    <w:name w:val="6F86B3045E9A4149A6C3E0EB9D9AF89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859C61BABC94CED8C57F51633F8B5EF1">
    <w:name w:val="3859C61BABC94CED8C57F51633F8B5E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59FCBC0C6F94DAD8E4A36E3F258D48F1">
    <w:name w:val="659FCBC0C6F94DAD8E4A36E3F258D48F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34F2CC0851E34581BD52F1AA5F126E652">
    <w:name w:val="34F2CC0851E34581BD52F1AA5F126E652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6ADF0F8D334A2B89B43330D3B094581">
    <w:name w:val="406ADF0F8D334A2B89B43330D3B09458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A1471A76ABEA4EA39B5B6933D13D43A61">
    <w:name w:val="A1471A76ABEA4EA39B5B6933D13D43A6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40EF93995E8349D5B39AEBB1A09060EB1">
    <w:name w:val="40EF93995E8349D5B39AEBB1A09060EB1"/>
    <w:rsid w:val="007A332A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4126D3C86C43AAAA9C226F91B4ACE3">
    <w:name w:val="6E4126D3C86C43AAAA9C226F91B4ACE3"/>
    <w:rsid w:val="007A332A"/>
  </w:style>
  <w:style w:type="paragraph" w:customStyle="1" w:styleId="B7E671745040491D949F7C2EB6B61DE5">
    <w:name w:val="B7E671745040491D949F7C2EB6B61DE5"/>
    <w:rsid w:val="007A332A"/>
  </w:style>
  <w:style w:type="paragraph" w:customStyle="1" w:styleId="567B78D868BE49C09DB1BE01E049006E">
    <w:name w:val="567B78D868BE49C09DB1BE01E049006E"/>
    <w:rsid w:val="007A332A"/>
  </w:style>
  <w:style w:type="paragraph" w:customStyle="1" w:styleId="E3F0D3F13A884AA387D6A6502128CBC2">
    <w:name w:val="E3F0D3F13A884AA387D6A6502128CBC2"/>
    <w:rsid w:val="007A332A"/>
  </w:style>
  <w:style w:type="paragraph" w:customStyle="1" w:styleId="9830B78FE28A4285951B1BF1F981DBAE">
    <w:name w:val="9830B78FE28A4285951B1BF1F981DBAE"/>
    <w:rsid w:val="007A332A"/>
  </w:style>
  <w:style w:type="paragraph" w:customStyle="1" w:styleId="A32D3483ED6246C0BD480E0EFA9C1A2F">
    <w:name w:val="A32D3483ED6246C0BD480E0EFA9C1A2F"/>
    <w:rsid w:val="007A332A"/>
  </w:style>
  <w:style w:type="paragraph" w:customStyle="1" w:styleId="0F22765EA5DD4472819EDDEF43361760">
    <w:name w:val="0F22765EA5DD4472819EDDEF43361760"/>
    <w:rsid w:val="007A332A"/>
  </w:style>
  <w:style w:type="paragraph" w:customStyle="1" w:styleId="21035F52AD464F57A369FCF601E54DB9">
    <w:name w:val="21035F52AD464F57A369FCF601E54DB9"/>
    <w:rsid w:val="007A332A"/>
  </w:style>
  <w:style w:type="paragraph" w:customStyle="1" w:styleId="A3A601715FC24ED0A269B1FE3197F430">
    <w:name w:val="A3A601715FC24ED0A269B1FE3197F430"/>
    <w:rsid w:val="007A332A"/>
  </w:style>
  <w:style w:type="paragraph" w:customStyle="1" w:styleId="37BCB2F6CBA54D4EA508F6508BDE095B">
    <w:name w:val="37BCB2F6CBA54D4EA508F6508BDE095B"/>
    <w:rsid w:val="007A332A"/>
  </w:style>
  <w:style w:type="paragraph" w:customStyle="1" w:styleId="556815028D1E4F3A97F817847031B1AF">
    <w:name w:val="556815028D1E4F3A97F817847031B1AF"/>
    <w:rsid w:val="007A332A"/>
  </w:style>
  <w:style w:type="paragraph" w:customStyle="1" w:styleId="1814F9B58DAA4CEE85CB1A1050234FDD">
    <w:name w:val="1814F9B58DAA4CEE85CB1A1050234FDD"/>
    <w:rsid w:val="007A332A"/>
  </w:style>
  <w:style w:type="paragraph" w:customStyle="1" w:styleId="B9071B8DDF0741B887CE71BA8693BA72">
    <w:name w:val="B9071B8DDF0741B887CE71BA8693BA72"/>
    <w:rsid w:val="007A332A"/>
  </w:style>
  <w:style w:type="paragraph" w:customStyle="1" w:styleId="F53135EB56994C70900DCB155DE2C88F">
    <w:name w:val="F53135EB56994C70900DCB155DE2C88F"/>
    <w:rsid w:val="007A332A"/>
  </w:style>
  <w:style w:type="paragraph" w:customStyle="1" w:styleId="E6A61A4475CC4DED8D0AFCDBDB722015">
    <w:name w:val="E6A61A4475CC4DED8D0AFCDBDB722015"/>
    <w:rsid w:val="007A332A"/>
  </w:style>
  <w:style w:type="paragraph" w:customStyle="1" w:styleId="DA19AC5B37184D5F9D033F6020BE8635">
    <w:name w:val="DA19AC5B37184D5F9D033F6020BE8635"/>
    <w:rsid w:val="007A332A"/>
  </w:style>
  <w:style w:type="paragraph" w:customStyle="1" w:styleId="BACE42A548A64888A24966B32D9D2FB7">
    <w:name w:val="BACE42A548A64888A24966B32D9D2FB7"/>
    <w:rsid w:val="007A332A"/>
  </w:style>
  <w:style w:type="paragraph" w:customStyle="1" w:styleId="677E477800A943AC80C23F959EFFE78D">
    <w:name w:val="677E477800A943AC80C23F959EFFE78D"/>
    <w:rsid w:val="007A332A"/>
  </w:style>
  <w:style w:type="paragraph" w:customStyle="1" w:styleId="4137A5CC8B834A329B22A0D2D7EB0707">
    <w:name w:val="4137A5CC8B834A329B22A0D2D7EB0707"/>
    <w:rsid w:val="007A332A"/>
  </w:style>
  <w:style w:type="paragraph" w:customStyle="1" w:styleId="B90F0D4438654A9F9CDF561BAF171870">
    <w:name w:val="B90F0D4438654A9F9CDF561BAF171870"/>
    <w:rsid w:val="007A332A"/>
  </w:style>
  <w:style w:type="paragraph" w:customStyle="1" w:styleId="B547F931B4394F428120395873C7E6CA">
    <w:name w:val="B547F931B4394F428120395873C7E6CA"/>
    <w:rsid w:val="007A332A"/>
  </w:style>
  <w:style w:type="paragraph" w:customStyle="1" w:styleId="0394B324CE3342D182CE33D25C7C4167">
    <w:name w:val="0394B324CE3342D182CE33D25C7C4167"/>
    <w:rsid w:val="007A332A"/>
  </w:style>
  <w:style w:type="paragraph" w:customStyle="1" w:styleId="513E0D90F5A947A9BF37ED1362650B60">
    <w:name w:val="513E0D90F5A947A9BF37ED1362650B60"/>
    <w:rsid w:val="007A332A"/>
  </w:style>
  <w:style w:type="paragraph" w:customStyle="1" w:styleId="FD483482A71E45969B9768EE00EF524A">
    <w:name w:val="FD483482A71E45969B9768EE00EF524A"/>
    <w:rsid w:val="007A332A"/>
  </w:style>
  <w:style w:type="paragraph" w:customStyle="1" w:styleId="0C218C6AB0B04D238497BDEC28E6C015">
    <w:name w:val="0C218C6AB0B04D238497BDEC28E6C015"/>
    <w:rsid w:val="007A332A"/>
  </w:style>
  <w:style w:type="paragraph" w:customStyle="1" w:styleId="AD78224241964E40ADAB5438F3D531D4">
    <w:name w:val="AD78224241964E40ADAB5438F3D531D4"/>
    <w:rsid w:val="007A332A"/>
  </w:style>
  <w:style w:type="paragraph" w:customStyle="1" w:styleId="4E037049BAD546A5895875311A887F9C">
    <w:name w:val="4E037049BAD546A5895875311A887F9C"/>
    <w:rsid w:val="007A332A"/>
  </w:style>
  <w:style w:type="paragraph" w:customStyle="1" w:styleId="4E3FC57F653441F6BF872DB721A076E8">
    <w:name w:val="4E3FC57F653441F6BF872DB721A076E8"/>
    <w:rsid w:val="004960E5"/>
  </w:style>
  <w:style w:type="paragraph" w:customStyle="1" w:styleId="17CC58D759A043D5AEB30B6387B26BA5">
    <w:name w:val="17CC58D759A043D5AEB30B6387B26BA5"/>
    <w:rsid w:val="004960E5"/>
  </w:style>
  <w:style w:type="paragraph" w:customStyle="1" w:styleId="FF8F27B005C14E85952EB6DC61BA32BD">
    <w:name w:val="FF8F27B005C14E85952EB6DC61BA32BD"/>
    <w:rsid w:val="004960E5"/>
  </w:style>
  <w:style w:type="paragraph" w:customStyle="1" w:styleId="A375771841BB4AA6A7D9310E40CD5E2B">
    <w:name w:val="A375771841BB4AA6A7D9310E40CD5E2B"/>
    <w:rsid w:val="004960E5"/>
  </w:style>
  <w:style w:type="paragraph" w:customStyle="1" w:styleId="FD3A47706C5447669C49C6E159DA59FC">
    <w:name w:val="FD3A47706C5447669C49C6E159DA59FC"/>
    <w:rsid w:val="004960E5"/>
  </w:style>
  <w:style w:type="paragraph" w:customStyle="1" w:styleId="810C4EA953734C168E406C2CEA6494E7">
    <w:name w:val="810C4EA953734C168E406C2CEA6494E7"/>
    <w:rsid w:val="004960E5"/>
  </w:style>
  <w:style w:type="paragraph" w:customStyle="1" w:styleId="CF16C46083B24729ACAD6F665D628ADD">
    <w:name w:val="CF16C46083B24729ACAD6F665D628ADD"/>
    <w:rsid w:val="004960E5"/>
  </w:style>
  <w:style w:type="paragraph" w:customStyle="1" w:styleId="45D7C7DDCC9544C9A7BA78FE5812D187">
    <w:name w:val="45D7C7DDCC9544C9A7BA78FE5812D187"/>
    <w:rsid w:val="008C3EE8"/>
  </w:style>
  <w:style w:type="paragraph" w:customStyle="1" w:styleId="038418F8626640E997122189D1D52DCF">
    <w:name w:val="038418F8626640E997122189D1D52DCF"/>
    <w:rsid w:val="008C3EE8"/>
  </w:style>
  <w:style w:type="paragraph" w:customStyle="1" w:styleId="2E3C179C5B4549C98AEEB145B4D2B7A9">
    <w:name w:val="2E3C179C5B4549C98AEEB145B4D2B7A9"/>
    <w:rsid w:val="008C3EE8"/>
  </w:style>
  <w:style w:type="paragraph" w:customStyle="1" w:styleId="1C5FE20196384C4897BAF6737D5673A7">
    <w:name w:val="1C5FE20196384C4897BAF6737D5673A7"/>
    <w:rsid w:val="008C3EE8"/>
  </w:style>
  <w:style w:type="paragraph" w:customStyle="1" w:styleId="6E6EEAE0828F4B2B9974BD5D4E118339">
    <w:name w:val="6E6EEAE0828F4B2B9974BD5D4E118339"/>
    <w:rsid w:val="000D0779"/>
  </w:style>
  <w:style w:type="paragraph" w:customStyle="1" w:styleId="DCB88B142EE64489814E9158574BE738">
    <w:name w:val="DCB88B142EE64489814E9158574BE738"/>
    <w:rsid w:val="000D0779"/>
  </w:style>
  <w:style w:type="paragraph" w:customStyle="1" w:styleId="7CFEFA2CB8EF463DBB82CCDAFF37F8CC">
    <w:name w:val="7CFEFA2CB8EF463DBB82CCDAFF37F8CC"/>
    <w:rsid w:val="000D0779"/>
  </w:style>
  <w:style w:type="paragraph" w:customStyle="1" w:styleId="133E1C716C1448A382F11A756931CDC3">
    <w:name w:val="133E1C716C1448A382F11A756931CDC3"/>
    <w:rsid w:val="000D0779"/>
  </w:style>
  <w:style w:type="paragraph" w:customStyle="1" w:styleId="C0ED177CCDDC449E94282DC175E44539">
    <w:name w:val="C0ED177CCDDC449E94282DC175E44539"/>
    <w:rsid w:val="000D0779"/>
  </w:style>
  <w:style w:type="paragraph" w:customStyle="1" w:styleId="6916C1EF00C14F6095751A9AB28CFAE9">
    <w:name w:val="6916C1EF00C14F6095751A9AB28CFAE9"/>
    <w:rsid w:val="000D0779"/>
  </w:style>
  <w:style w:type="paragraph" w:customStyle="1" w:styleId="133E1C716C1448A382F11A756931CDC31">
    <w:name w:val="133E1C716C1448A382F11A756931CDC3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1">
    <w:name w:val="6E6EEAE0828F4B2B9974BD5D4E118339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1">
    <w:name w:val="7CFEFA2CB8EF463DBB82CCDAFF37F8CC1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2">
    <w:name w:val="133E1C716C1448A382F11A756931CDC3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2">
    <w:name w:val="6E6EEAE0828F4B2B9974BD5D4E118339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2">
    <w:name w:val="7CFEFA2CB8EF463DBB82CCDAFF37F8CC2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3">
    <w:name w:val="133E1C716C1448A382F11A756931CDC3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3">
    <w:name w:val="6E6EEAE0828F4B2B9974BD5D4E118339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3">
    <w:name w:val="7CFEFA2CB8EF463DBB82CCDAFF37F8CC3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4">
    <w:name w:val="133E1C716C1448A382F11A756931CDC3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4">
    <w:name w:val="6E6EEAE0828F4B2B9974BD5D4E118339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4">
    <w:name w:val="7CFEFA2CB8EF463DBB82CCDAFF37F8CC4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5">
    <w:name w:val="133E1C716C1448A382F11A756931CDC3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5">
    <w:name w:val="6E6EEAE0828F4B2B9974BD5D4E118339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5">
    <w:name w:val="7CFEFA2CB8EF463DBB82CCDAFF37F8CC5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6">
    <w:name w:val="133E1C716C1448A382F11A756931CDC3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6">
    <w:name w:val="6E6EEAE0828F4B2B9974BD5D4E118339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6">
    <w:name w:val="7CFEFA2CB8EF463DBB82CCDAFF37F8CC6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133E1C716C1448A382F11A756931CDC37">
    <w:name w:val="133E1C716C1448A382F11A756931CDC3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6E6EEAE0828F4B2B9974BD5D4E1183397">
    <w:name w:val="6E6EEAE0828F4B2B9974BD5D4E118339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7CFEFA2CB8EF463DBB82CCDAFF37F8CC7">
    <w:name w:val="7CFEFA2CB8EF463DBB82CCDAFF37F8CC7"/>
    <w:rsid w:val="0046433B"/>
    <w:pPr>
      <w:spacing w:after="180" w:line="288" w:lineRule="auto"/>
    </w:pPr>
    <w:rPr>
      <w:color w:val="404040" w:themeColor="text1" w:themeTint="BF"/>
      <w:sz w:val="18"/>
      <w:szCs w:val="18"/>
      <w:lang w:val="en-US" w:eastAsia="zh-CN"/>
    </w:rPr>
  </w:style>
  <w:style w:type="paragraph" w:customStyle="1" w:styleId="BE1FFDA98CA148DC8F2911F6CBF2A3CE">
    <w:name w:val="BE1FFDA98CA148DC8F2911F6CBF2A3CE"/>
    <w:rsid w:val="002F50B1"/>
  </w:style>
  <w:style w:type="paragraph" w:customStyle="1" w:styleId="3D4C322B9A074DDDA2436ADD459F33B3">
    <w:name w:val="3D4C322B9A074DDDA2436ADD459F33B3"/>
    <w:rsid w:val="002F50B1"/>
  </w:style>
  <w:style w:type="paragraph" w:customStyle="1" w:styleId="F92D5EA72A484B628B88336BAE07AC1C">
    <w:name w:val="F92D5EA72A484B628B88336BAE07AC1C"/>
    <w:rsid w:val="005801DB"/>
  </w:style>
  <w:style w:type="paragraph" w:customStyle="1" w:styleId="E32396F5FAD246ECB0ABA4986BBC1B14">
    <w:name w:val="E32396F5FAD246ECB0ABA4986BBC1B14"/>
    <w:rsid w:val="009C694B"/>
  </w:style>
  <w:style w:type="paragraph" w:customStyle="1" w:styleId="A32ECE32CDD346C88A1B7134C34CFFAA">
    <w:name w:val="A32ECE32CDD346C88A1B7134C34CFFAA"/>
    <w:rsid w:val="009C694B"/>
  </w:style>
  <w:style w:type="paragraph" w:customStyle="1" w:styleId="9264339198954D98AA42BFCFF5D07380">
    <w:name w:val="9264339198954D98AA42BFCFF5D07380"/>
    <w:rsid w:val="003522B7"/>
  </w:style>
  <w:style w:type="paragraph" w:customStyle="1" w:styleId="CAC80B632D0D4BA1AD25D971636799A3">
    <w:name w:val="CAC80B632D0D4BA1AD25D971636799A3"/>
    <w:rsid w:val="003522B7"/>
  </w:style>
  <w:style w:type="paragraph" w:customStyle="1" w:styleId="22882F9B4BAE4CF98A0B8E1AC60B6AC6">
    <w:name w:val="22882F9B4BAE4CF98A0B8E1AC60B6AC6"/>
    <w:rsid w:val="003522B7"/>
  </w:style>
  <w:style w:type="paragraph" w:customStyle="1" w:styleId="54B3BFD603354D78AC80326D5D836371">
    <w:name w:val="54B3BFD603354D78AC80326D5D836371"/>
    <w:rsid w:val="003522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2026-05-31T00:00:00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0D775C8BCFA5E419549A57BD184D3D5" ma:contentTypeVersion="14" ma:contentTypeDescription="Создание документа." ma:contentTypeScope="" ma:versionID="b5513a642d46e0f19ad9b5d916dc2eee">
  <xsd:schema xmlns:xsd="http://www.w3.org/2001/XMLSchema" xmlns:xs="http://www.w3.org/2001/XMLSchema" xmlns:p="http://schemas.microsoft.com/office/2006/metadata/properties" xmlns:ns3="ca64e87a-25f2-486c-aa67-2f4912be568a" xmlns:ns4="2c507531-6802-47e8-88bd-4d6d7bbb4e11" targetNamespace="http://schemas.microsoft.com/office/2006/metadata/properties" ma:root="true" ma:fieldsID="4a6e86f5a660aeacdbde38a971bc800d" ns3:_="" ns4:_="">
    <xsd:import namespace="ca64e87a-25f2-486c-aa67-2f4912be568a"/>
    <xsd:import namespace="2c507531-6802-47e8-88bd-4d6d7bbb4e1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64e87a-25f2-486c-aa67-2f4912be56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507531-6802-47e8-88bd-4d6d7bbb4e11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726F481-AFB9-46CD-82B8-6A0ABFCD2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64e87a-25f2-486c-aa67-2f4912be568a"/>
    <ds:schemaRef ds:uri="2c507531-6802-47e8-88bd-4d6d7bbb4e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66866D-15C5-4C58-B438-EC97517FFC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AFB346-B66F-4772-A07F-DA2E09A148A3}">
  <ds:schemaRefs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purl.org/dc/elements/1.1/"/>
    <ds:schemaRef ds:uri="2c507531-6802-47e8-88bd-4d6d7bbb4e11"/>
    <ds:schemaRef ds:uri="http://schemas.microsoft.com/office/2006/documentManagement/types"/>
    <ds:schemaRef ds:uri="http://schemas.microsoft.com/office/infopath/2007/PartnerControls"/>
    <ds:schemaRef ds:uri="ca64e87a-25f2-486c-aa67-2f4912be568a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107A40B8-2AFA-48B5-8F27-9647C9E2CE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Анкета проекта.dotx</Template>
  <TotalTime>490</TotalTime>
  <Pages>6</Pages>
  <Words>1051</Words>
  <Characters>5997</Characters>
  <Application>Microsoft Office Word</Application>
  <DocSecurity>0</DocSecurity>
  <Lines>49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«Автоматическое формирование печатной формы обходного листа на основании документа «Увольнение»»</dc:subject>
  <dc:creator>v.n.veremeenko@efko.ru</dc:creator>
  <cp:keywords/>
  <dc:description/>
  <cp:lastModifiedBy>Елизавета Хворостинина</cp:lastModifiedBy>
  <cp:revision>42</cp:revision>
  <dcterms:created xsi:type="dcterms:W3CDTF">2025-02-13T15:54:00Z</dcterms:created>
  <dcterms:modified xsi:type="dcterms:W3CDTF">2026-10-28T15:43:00Z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TC034441799991</vt:lpwstr>
  </property>
  <property fmtid="{D5CDD505-2E9C-101B-9397-08002B2CF9AE}" pid="3" name="ContentTypeId">
    <vt:lpwstr>0x01010060D775C8BCFA5E419549A57BD184D3D5</vt:lpwstr>
  </property>
</Properties>
</file>